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36F5DE" w14:textId="70F8DBBA" w:rsidR="006B08A1" w:rsidRPr="0012658C" w:rsidRDefault="00086C85">
      <w:pPr>
        <w:pStyle w:val="ac"/>
      </w:pPr>
      <w:bookmarkStart w:id="0" w:name="_Toc8028251"/>
      <w:r w:rsidRPr="00086C85">
        <w:rPr>
          <w:rFonts w:hint="eastAsia"/>
        </w:rPr>
        <w:t>基于</w:t>
      </w:r>
      <w:r w:rsidRPr="00086C85">
        <w:rPr>
          <w:rFonts w:hint="eastAsia"/>
        </w:rPr>
        <w:t>Spring Boot</w:t>
      </w:r>
      <w:r w:rsidRPr="00086C85">
        <w:rPr>
          <w:rFonts w:hint="eastAsia"/>
        </w:rPr>
        <w:t>的</w:t>
      </w:r>
      <w:r w:rsidR="00D46516">
        <w:rPr>
          <w:rFonts w:hint="eastAsia"/>
        </w:rPr>
        <w:t>校园报修</w:t>
      </w:r>
      <w:r w:rsidR="00597D46">
        <w:rPr>
          <w:rFonts w:hint="eastAsia"/>
        </w:rPr>
        <w:t>系统的设计与实现</w:t>
      </w:r>
    </w:p>
    <w:bookmarkEnd w:id="0"/>
    <w:p w14:paraId="5D83215C" w14:textId="77777777" w:rsidR="006B08A1" w:rsidRPr="0012658C" w:rsidRDefault="006B08A1">
      <w:pPr>
        <w:pStyle w:val="a1"/>
        <w:spacing w:line="480" w:lineRule="auto"/>
        <w:ind w:firstLineChars="0" w:firstLine="0"/>
        <w:jc w:val="center"/>
        <w:rPr>
          <w:rFonts w:eastAsia="黑体"/>
          <w:sz w:val="36"/>
          <w:szCs w:val="36"/>
        </w:rPr>
      </w:pPr>
      <w:r w:rsidRPr="0012658C">
        <w:rPr>
          <w:rFonts w:eastAsia="黑体"/>
          <w:sz w:val="36"/>
          <w:szCs w:val="36"/>
        </w:rPr>
        <w:t>摘</w:t>
      </w:r>
      <w:r w:rsidRPr="0012658C">
        <w:rPr>
          <w:rFonts w:eastAsia="黑体"/>
          <w:sz w:val="36"/>
          <w:szCs w:val="36"/>
        </w:rPr>
        <w:t xml:space="preserve">  </w:t>
      </w:r>
      <w:r w:rsidRPr="0012658C">
        <w:rPr>
          <w:rFonts w:eastAsia="黑体"/>
          <w:sz w:val="36"/>
          <w:szCs w:val="36"/>
        </w:rPr>
        <w:t>要</w:t>
      </w:r>
    </w:p>
    <w:p w14:paraId="1E86EC94" w14:textId="1D32215B" w:rsidR="00362660" w:rsidRDefault="007C1A91" w:rsidP="00D37575">
      <w:pPr>
        <w:ind w:firstLineChars="200" w:firstLine="480"/>
      </w:pPr>
      <w:r>
        <w:rPr>
          <w:rFonts w:hint="eastAsia"/>
        </w:rPr>
        <w:t>互联网</w:t>
      </w:r>
      <w:r w:rsidRPr="00D46516">
        <w:rPr>
          <w:rFonts w:hint="eastAsia"/>
        </w:rPr>
        <w:t>信息快速发展的时代，高校人数</w:t>
      </w:r>
      <w:r>
        <w:rPr>
          <w:rFonts w:hint="eastAsia"/>
        </w:rPr>
        <w:t>的增加</w:t>
      </w:r>
      <w:r w:rsidR="00D46516" w:rsidRPr="00D46516">
        <w:rPr>
          <w:rFonts w:hint="eastAsia"/>
        </w:rPr>
        <w:t>管理者的工作带来了巨大的挑战，面对大量的信息，传统的管理系统，都是通过笔记的方式进行详细信息的统计，后来出现电脑，通过电脑输入软件将纸质的信息统计到电脑上，这种方式比较传统，而且想要统计数据信息比较麻烦，还受时间和空间的影响，</w:t>
      </w:r>
      <w:r>
        <w:rPr>
          <w:rFonts w:hint="eastAsia"/>
        </w:rPr>
        <w:t>传统高校宿舍</w:t>
      </w:r>
      <w:r w:rsidRPr="00D46516">
        <w:rPr>
          <w:rFonts w:hint="eastAsia"/>
        </w:rPr>
        <w:t>已经无法满足学生需求的及时性与便捷性</w:t>
      </w:r>
      <w:r w:rsidR="00D46516" w:rsidRPr="00D46516">
        <w:rPr>
          <w:rFonts w:hint="eastAsia"/>
        </w:rPr>
        <w:t>所以为此开发了该系统；为</w:t>
      </w:r>
      <w:r>
        <w:rPr>
          <w:rFonts w:hint="eastAsia"/>
        </w:rPr>
        <w:t>学生</w:t>
      </w:r>
      <w:r w:rsidR="00D46516" w:rsidRPr="00D46516">
        <w:rPr>
          <w:rFonts w:hint="eastAsia"/>
        </w:rPr>
        <w:t>提供了一个</w:t>
      </w:r>
      <w:r>
        <w:rPr>
          <w:rFonts w:hint="eastAsia"/>
        </w:rPr>
        <w:t>校园报修</w:t>
      </w:r>
      <w:r w:rsidR="00D46516" w:rsidRPr="00D46516">
        <w:rPr>
          <w:rFonts w:hint="eastAsia"/>
        </w:rPr>
        <w:t>平台，方便管理员查看及维护</w:t>
      </w:r>
      <w:r>
        <w:rPr>
          <w:rFonts w:hint="eastAsia"/>
        </w:rPr>
        <w:t>，根据报修单来添加维修人员</w:t>
      </w:r>
      <w:r w:rsidR="00D46516" w:rsidRPr="00D46516">
        <w:rPr>
          <w:rFonts w:hint="eastAsia"/>
        </w:rPr>
        <w:t>，并且可以让</w:t>
      </w:r>
      <w:r>
        <w:rPr>
          <w:rFonts w:hint="eastAsia"/>
        </w:rPr>
        <w:t>学生</w:t>
      </w:r>
      <w:r w:rsidR="00D46516" w:rsidRPr="00D46516">
        <w:rPr>
          <w:rFonts w:hint="eastAsia"/>
        </w:rPr>
        <w:t>在线进行报修和查看公告、订单信息、维修员信息等操作，管理员可以足不出户就可以获取到系统的数据信息等，而且还能节省</w:t>
      </w:r>
      <w:r w:rsidR="00C27798">
        <w:rPr>
          <w:rFonts w:hint="eastAsia"/>
        </w:rPr>
        <w:t>学生</w:t>
      </w:r>
      <w:r w:rsidR="00D46516" w:rsidRPr="00D46516">
        <w:rPr>
          <w:rFonts w:hint="eastAsia"/>
        </w:rPr>
        <w:t>很多时间，所以开发</w:t>
      </w:r>
      <w:r>
        <w:rPr>
          <w:rFonts w:hint="eastAsia"/>
        </w:rPr>
        <w:t>基于</w:t>
      </w:r>
      <w:r>
        <w:rPr>
          <w:rFonts w:hint="eastAsia"/>
        </w:rPr>
        <w:t>Springboot</w:t>
      </w:r>
      <w:r>
        <w:rPr>
          <w:rFonts w:hint="eastAsia"/>
        </w:rPr>
        <w:t>校园报修</w:t>
      </w:r>
      <w:r w:rsidR="00D46516" w:rsidRPr="00D46516">
        <w:rPr>
          <w:rFonts w:hint="eastAsia"/>
        </w:rPr>
        <w:t>给管理者带来了很大的方便，同时也方便管理员对</w:t>
      </w:r>
      <w:r>
        <w:rPr>
          <w:rFonts w:hint="eastAsia"/>
        </w:rPr>
        <w:t>学生</w:t>
      </w:r>
      <w:r w:rsidR="00D46516" w:rsidRPr="00D46516">
        <w:rPr>
          <w:rFonts w:hint="eastAsia"/>
        </w:rPr>
        <w:t>信息进行处理。</w:t>
      </w:r>
      <w:r w:rsidRPr="00D46516">
        <w:rPr>
          <w:rFonts w:hint="eastAsia"/>
        </w:rPr>
        <w:t>提高学生报修便捷性，便于宿管线上统计安排综合管理的线上系统，提高高校的宿舍管理效率</w:t>
      </w:r>
      <w:r w:rsidRPr="001C3408">
        <w:rPr>
          <w:rFonts w:hint="eastAsia"/>
        </w:rPr>
        <w:t>。</w:t>
      </w:r>
    </w:p>
    <w:p w14:paraId="5C09BC46" w14:textId="15A39E64" w:rsidR="00D37575" w:rsidRDefault="00D46516" w:rsidP="004B41E7">
      <w:pPr>
        <w:ind w:firstLineChars="200" w:firstLine="480"/>
        <w:rPr>
          <w:shd w:val="clear" w:color="auto" w:fill="FFFFFF"/>
        </w:rPr>
      </w:pPr>
      <w:r>
        <w:rPr>
          <w:shd w:val="clear" w:color="auto" w:fill="FFFFFF"/>
        </w:rPr>
        <w:t>学生包含以下功能：学生提交报修</w:t>
      </w:r>
      <w:r>
        <w:rPr>
          <w:shd w:val="clear" w:color="auto" w:fill="FFFFFF"/>
        </w:rPr>
        <w:t>,</w:t>
      </w:r>
      <w:r>
        <w:rPr>
          <w:shd w:val="clear" w:color="auto" w:fill="FFFFFF"/>
        </w:rPr>
        <w:t>添加维修</w:t>
      </w:r>
      <w:r>
        <w:rPr>
          <w:shd w:val="clear" w:color="auto" w:fill="FFFFFF"/>
        </w:rPr>
        <w:t>,</w:t>
      </w:r>
      <w:r>
        <w:rPr>
          <w:shd w:val="clear" w:color="auto" w:fill="FFFFFF"/>
        </w:rPr>
        <w:t>查看提交过的报修单，加急催单，查看水电费和缴费，登录页面等功能。</w:t>
      </w:r>
      <w:r w:rsidRPr="00D46516">
        <w:rPr>
          <w:rFonts w:hint="eastAsia"/>
          <w:shd w:val="clear" w:color="auto" w:fill="FFFFFF"/>
        </w:rPr>
        <w:t>管理员包含以下功能：查看所有报修单</w:t>
      </w:r>
      <w:r w:rsidRPr="00D46516">
        <w:rPr>
          <w:rFonts w:hint="eastAsia"/>
          <w:shd w:val="clear" w:color="auto" w:fill="FFFFFF"/>
        </w:rPr>
        <w:t>,</w:t>
      </w:r>
      <w:r w:rsidRPr="00D46516">
        <w:rPr>
          <w:rFonts w:hint="eastAsia"/>
          <w:shd w:val="clear" w:color="auto" w:fill="FFFFFF"/>
        </w:rPr>
        <w:t>查看已完成的报修单，处理催单的报修单</w:t>
      </w:r>
      <w:r w:rsidRPr="00D46516">
        <w:rPr>
          <w:rFonts w:hint="eastAsia"/>
          <w:shd w:val="clear" w:color="auto" w:fill="FFFFFF"/>
        </w:rPr>
        <w:t>,</w:t>
      </w:r>
      <w:r w:rsidRPr="00D46516">
        <w:rPr>
          <w:rFonts w:hint="eastAsia"/>
          <w:shd w:val="clear" w:color="auto" w:fill="FFFFFF"/>
        </w:rPr>
        <w:t>安排维修人员去维修，添加和管理学生，添加和管理维修人员功能。</w:t>
      </w:r>
    </w:p>
    <w:p w14:paraId="56BE0926" w14:textId="6A1E4137" w:rsidR="00EE3801" w:rsidRPr="0012658C" w:rsidRDefault="001C3408" w:rsidP="00D37575">
      <w:pPr>
        <w:ind w:firstLineChars="200" w:firstLine="480"/>
      </w:pPr>
      <w:r w:rsidRPr="001C3408">
        <w:rPr>
          <w:rFonts w:hint="eastAsia"/>
        </w:rPr>
        <w:t>具体实现中将</w:t>
      </w:r>
      <w:r w:rsidR="00D37575" w:rsidRPr="00D46516">
        <w:rPr>
          <w:rFonts w:hint="eastAsia"/>
          <w:shd w:val="clear" w:color="auto" w:fill="FFFFFF"/>
        </w:rPr>
        <w:t>HTML</w:t>
      </w:r>
      <w:r w:rsidR="00D37575">
        <w:rPr>
          <w:rFonts w:hint="eastAsia"/>
          <w:shd w:val="clear" w:color="auto" w:fill="FFFFFF"/>
        </w:rPr>
        <w:t>、</w:t>
      </w:r>
      <w:r w:rsidR="00D37575" w:rsidRPr="00D46516">
        <w:rPr>
          <w:rFonts w:hint="eastAsia"/>
          <w:shd w:val="clear" w:color="auto" w:fill="FFFFFF"/>
        </w:rPr>
        <w:t>CSS</w:t>
      </w:r>
      <w:r w:rsidR="00D37575">
        <w:rPr>
          <w:rFonts w:hint="eastAsia"/>
          <w:shd w:val="clear" w:color="auto" w:fill="FFFFFF"/>
        </w:rPr>
        <w:t>、</w:t>
      </w:r>
      <w:r w:rsidR="00D37575" w:rsidRPr="00D46516">
        <w:rPr>
          <w:rFonts w:hint="eastAsia"/>
          <w:shd w:val="clear" w:color="auto" w:fill="FFFFFF"/>
        </w:rPr>
        <w:t>JavaScript</w:t>
      </w:r>
      <w:r w:rsidR="00D37575">
        <w:rPr>
          <w:rFonts w:hint="eastAsia"/>
          <w:shd w:val="clear" w:color="auto" w:fill="FFFFFF"/>
        </w:rPr>
        <w:t>、</w:t>
      </w:r>
      <w:r w:rsidR="00D37575" w:rsidRPr="00D46516">
        <w:rPr>
          <w:rFonts w:hint="eastAsia"/>
          <w:shd w:val="clear" w:color="auto" w:fill="FFFFFF"/>
        </w:rPr>
        <w:t>java</w:t>
      </w:r>
      <w:r w:rsidR="00D37575">
        <w:rPr>
          <w:rFonts w:hint="eastAsia"/>
          <w:shd w:val="clear" w:color="auto" w:fill="FFFFFF"/>
        </w:rPr>
        <w:t>、</w:t>
      </w:r>
      <w:r w:rsidR="00D37575" w:rsidRPr="00D46516">
        <w:rPr>
          <w:rFonts w:hint="eastAsia"/>
          <w:shd w:val="clear" w:color="auto" w:fill="FFFFFF"/>
        </w:rPr>
        <w:t>jsp</w:t>
      </w:r>
      <w:r w:rsidRPr="001C3408">
        <w:rPr>
          <w:rFonts w:hint="eastAsia"/>
        </w:rPr>
        <w:t>完美</w:t>
      </w:r>
      <w:r w:rsidR="00362660">
        <w:rPr>
          <w:rFonts w:hint="eastAsia"/>
        </w:rPr>
        <w:t>体现</w:t>
      </w:r>
      <w:r w:rsidRPr="001C3408">
        <w:rPr>
          <w:rFonts w:hint="eastAsia"/>
        </w:rPr>
        <w:t>，力求界面美观、操作流畅。本文主要论述服务器端</w:t>
      </w:r>
      <w:r w:rsidR="00C27798">
        <w:rPr>
          <w:rFonts w:hint="eastAsia"/>
        </w:rPr>
        <w:t>校园报修</w:t>
      </w:r>
      <w:r w:rsidRPr="001C3408">
        <w:rPr>
          <w:rFonts w:hint="eastAsia"/>
        </w:rPr>
        <w:t>服务平台的搭建、管理功能的具体实现，以及图形</w:t>
      </w:r>
      <w:r w:rsidR="00C27798">
        <w:rPr>
          <w:rFonts w:hint="eastAsia"/>
        </w:rPr>
        <w:t>学生</w:t>
      </w:r>
      <w:r w:rsidRPr="001C3408">
        <w:rPr>
          <w:rFonts w:hint="eastAsia"/>
        </w:rPr>
        <w:t>界面的相关设计</w:t>
      </w:r>
      <w:r w:rsidR="00107C2F" w:rsidRPr="001C3408">
        <w:t>。</w:t>
      </w:r>
      <w:r w:rsidRPr="001C3408">
        <w:rPr>
          <w:shd w:val="clear" w:color="auto" w:fill="FFFFFF"/>
        </w:rPr>
        <w:t>本系统开发语言为</w:t>
      </w:r>
      <w:r w:rsidRPr="001C3408">
        <w:rPr>
          <w:shd w:val="clear" w:color="auto" w:fill="FFFFFF"/>
        </w:rPr>
        <w:t>Java,</w:t>
      </w:r>
      <w:r w:rsidRPr="001C3408">
        <w:rPr>
          <w:shd w:val="clear" w:color="auto" w:fill="FFFFFF"/>
        </w:rPr>
        <w:t>开发工具为</w:t>
      </w:r>
      <w:r w:rsidR="00362660" w:rsidRPr="0012658C">
        <w:t>IntelliJ IDEA</w:t>
      </w:r>
      <w:r w:rsidRPr="001C3408">
        <w:rPr>
          <w:shd w:val="clear" w:color="auto" w:fill="FFFFFF"/>
        </w:rPr>
        <w:t>,</w:t>
      </w:r>
      <w:r w:rsidRPr="001C3408">
        <w:rPr>
          <w:shd w:val="clear" w:color="auto" w:fill="FFFFFF"/>
        </w:rPr>
        <w:t>数据库为</w:t>
      </w:r>
      <w:r w:rsidRPr="001C3408">
        <w:rPr>
          <w:shd w:val="clear" w:color="auto" w:fill="FFFFFF"/>
        </w:rPr>
        <w:t>Mysql,</w:t>
      </w:r>
      <w:r w:rsidRPr="001C3408">
        <w:rPr>
          <w:shd w:val="clear" w:color="auto" w:fill="FFFFFF"/>
        </w:rPr>
        <w:t>采用</w:t>
      </w:r>
      <w:r w:rsidRPr="00D37575">
        <w:rPr>
          <w:shd w:val="clear" w:color="auto" w:fill="FFFFFF"/>
        </w:rPr>
        <w:t>SpringBoot</w:t>
      </w:r>
      <w:r w:rsidRPr="00D37575">
        <w:rPr>
          <w:shd w:val="clear" w:color="auto" w:fill="FFFFFF"/>
        </w:rPr>
        <w:t>架构</w:t>
      </w:r>
      <w:r w:rsidR="00D37575" w:rsidRPr="00D37575">
        <w:rPr>
          <w:shd w:val="clear" w:color="auto" w:fill="FFFFFF"/>
        </w:rPr>
        <w:t>，</w:t>
      </w:r>
      <w:r w:rsidR="00055293" w:rsidRPr="00D37575">
        <w:t>本系统</w:t>
      </w:r>
      <w:r w:rsidR="002B205F" w:rsidRPr="00D37575">
        <w:t>主要</w:t>
      </w:r>
      <w:r w:rsidR="00362660" w:rsidRPr="00D37575">
        <w:t>包括</w:t>
      </w:r>
      <w:r w:rsidR="00826425" w:rsidRPr="00D37575">
        <w:t>管理员、</w:t>
      </w:r>
      <w:r w:rsidR="00D37575" w:rsidRPr="00D37575">
        <w:t>学生</w:t>
      </w:r>
      <w:r w:rsidR="00354C6A" w:rsidRPr="00D37575">
        <w:t>。</w:t>
      </w:r>
      <w:r w:rsidR="00102EE1" w:rsidRPr="00D37575">
        <w:rPr>
          <w:color w:val="333333"/>
          <w:shd w:val="clear" w:color="auto" w:fill="FFFFFF"/>
        </w:rPr>
        <w:t>本项目是基于</w:t>
      </w:r>
      <w:r w:rsidR="00362660" w:rsidRPr="00D37575">
        <w:rPr>
          <w:shd w:val="clear" w:color="auto" w:fill="FFFFFF"/>
        </w:rPr>
        <w:t>SpringBoot</w:t>
      </w:r>
      <w:r w:rsidR="00102EE1">
        <w:rPr>
          <w:rFonts w:ascii="Helvetica" w:hAnsi="Helvetica" w:cs="Helvetica"/>
          <w:color w:val="333333"/>
          <w:shd w:val="clear" w:color="auto" w:fill="FFFFFF"/>
        </w:rPr>
        <w:t>的</w:t>
      </w:r>
      <w:r w:rsidR="00D37575">
        <w:rPr>
          <w:rFonts w:ascii="Helvetica" w:hAnsi="Helvetica" w:cs="Helvetica" w:hint="eastAsia"/>
          <w:color w:val="333333"/>
          <w:shd w:val="clear" w:color="auto" w:fill="FFFFFF"/>
        </w:rPr>
        <w:t>校园报修</w:t>
      </w:r>
      <w:r w:rsidR="00102EE1">
        <w:rPr>
          <w:rFonts w:ascii="Helvetica" w:hAnsi="Helvetica" w:cs="Helvetica"/>
          <w:color w:val="333333"/>
          <w:shd w:val="clear" w:color="auto" w:fill="FFFFFF"/>
        </w:rPr>
        <w:t>。采用前后端分离开发。</w:t>
      </w:r>
      <w:r w:rsidR="00102EE1" w:rsidRPr="004B41E7">
        <w:t>技术栈包括但不限于</w:t>
      </w:r>
      <w:r w:rsidR="00102EE1" w:rsidRPr="004B41E7">
        <w:t>SpringBoot</w:t>
      </w:r>
      <w:r w:rsidR="00102EE1" w:rsidRPr="004B41E7">
        <w:t>、</w:t>
      </w:r>
      <w:r w:rsidR="00102EE1" w:rsidRPr="004B41E7">
        <w:t>MyBatis</w:t>
      </w:r>
      <w:r w:rsidR="00102EE1" w:rsidRPr="004B41E7">
        <w:t>、</w:t>
      </w:r>
      <w:r w:rsidR="00102EE1" w:rsidRPr="004B41E7">
        <w:t>MySQL</w:t>
      </w:r>
      <w:r w:rsidR="00D37575" w:rsidRPr="004B41E7">
        <w:rPr>
          <w:rFonts w:hint="eastAsia"/>
        </w:rPr>
        <w:t>、</w:t>
      </w:r>
      <w:r w:rsidR="00D37575" w:rsidRPr="004B41E7">
        <w:rPr>
          <w:rFonts w:hint="eastAsia"/>
        </w:rPr>
        <w:t>Spring</w:t>
      </w:r>
      <w:r w:rsidR="00102EE1" w:rsidRPr="004B41E7">
        <w:t>等</w:t>
      </w:r>
      <w:r w:rsidR="00405BDD" w:rsidRPr="004B41E7">
        <w:t>。</w:t>
      </w:r>
    </w:p>
    <w:p w14:paraId="3CD1561C" w14:textId="77777777" w:rsidR="00086EE7" w:rsidRPr="00102EE1" w:rsidRDefault="00086EE7" w:rsidP="00086EE7">
      <w:pPr>
        <w:pStyle w:val="a1"/>
        <w:ind w:firstLineChars="0" w:firstLine="0"/>
      </w:pPr>
    </w:p>
    <w:p w14:paraId="45E156F9" w14:textId="24E6B388" w:rsidR="006B08A1" w:rsidRPr="0012658C" w:rsidRDefault="006B08A1">
      <w:pPr>
        <w:pStyle w:val="a1"/>
        <w:ind w:firstLineChars="0" w:firstLine="0"/>
        <w:rPr>
          <w:rFonts w:eastAsia="黑体"/>
          <w:b/>
        </w:rPr>
      </w:pPr>
      <w:r w:rsidRPr="0012658C">
        <w:rPr>
          <w:rFonts w:eastAsia="黑体"/>
          <w:b/>
        </w:rPr>
        <w:t>关键词</w:t>
      </w:r>
      <w:r w:rsidRPr="0012658C">
        <w:t xml:space="preserve">　</w:t>
      </w:r>
      <w:r w:rsidR="00102EE1">
        <w:rPr>
          <w:rFonts w:hint="eastAsia"/>
        </w:rPr>
        <w:t>Spring Boot</w:t>
      </w:r>
      <w:r w:rsidR="00102EE1">
        <w:rPr>
          <w:rFonts w:hint="eastAsia"/>
        </w:rPr>
        <w:t>，</w:t>
      </w:r>
      <w:r w:rsidR="00D37575">
        <w:rPr>
          <w:rFonts w:hint="eastAsia"/>
        </w:rPr>
        <w:t>Java</w:t>
      </w:r>
      <w:r w:rsidR="00102EE1">
        <w:rPr>
          <w:rFonts w:hint="eastAsia"/>
        </w:rPr>
        <w:t>，</w:t>
      </w:r>
      <w:r w:rsidR="00D37575">
        <w:rPr>
          <w:rFonts w:hint="eastAsia"/>
        </w:rPr>
        <w:t>校园保修</w:t>
      </w:r>
      <w:r w:rsidR="00362660" w:rsidRPr="0012658C">
        <w:rPr>
          <w:rFonts w:eastAsia="黑体"/>
          <w:b/>
        </w:rPr>
        <w:t xml:space="preserve"> </w:t>
      </w:r>
    </w:p>
    <w:p w14:paraId="70D27063" w14:textId="36F97EFE" w:rsidR="006B08A1" w:rsidRPr="0012658C" w:rsidRDefault="004B41E7" w:rsidP="00107C2F">
      <w:pPr>
        <w:pStyle w:val="ac"/>
        <w:spacing w:after="0" w:line="240" w:lineRule="auto"/>
        <w:rPr>
          <w:b/>
        </w:rPr>
      </w:pPr>
      <w:r w:rsidRPr="004B41E7">
        <w:rPr>
          <w:b/>
        </w:rPr>
        <w:lastRenderedPageBreak/>
        <w:t>Campus repair application based on spring boot</w:t>
      </w:r>
      <w:r w:rsidR="003F28E1" w:rsidRPr="00107C2F">
        <w:rPr>
          <w:b/>
        </w:rPr>
        <w:t xml:space="preserve"> </w:t>
      </w:r>
    </w:p>
    <w:p w14:paraId="542E6F50" w14:textId="77777777" w:rsidR="006B08A1" w:rsidRPr="0012658C" w:rsidRDefault="006B08A1" w:rsidP="00662198">
      <w:pPr>
        <w:pStyle w:val="a1"/>
        <w:spacing w:beforeLines="100" w:before="240" w:line="480" w:lineRule="auto"/>
        <w:ind w:firstLineChars="0" w:firstLine="0"/>
        <w:jc w:val="center"/>
        <w:rPr>
          <w:b/>
          <w:sz w:val="36"/>
          <w:szCs w:val="36"/>
        </w:rPr>
      </w:pPr>
      <w:r w:rsidRPr="0012658C">
        <w:rPr>
          <w:b/>
          <w:sz w:val="36"/>
          <w:szCs w:val="36"/>
        </w:rPr>
        <w:t>Abstract</w:t>
      </w:r>
    </w:p>
    <w:p w14:paraId="33963C45" w14:textId="2B86D784" w:rsidR="004B41E7" w:rsidRDefault="004B41E7" w:rsidP="004B41E7">
      <w:pPr>
        <w:ind w:firstLineChars="200" w:firstLine="480"/>
      </w:pPr>
      <w:r>
        <w:t>In the era of rapid development of Internet information, the increase in the number of colleges and universities has brought great challenges to the work of managers. In the face of a large amount of information, the traditional management system makes detailed information statistics through notes. Later, computers appear. Paper information is counted on the computer through computer input software. This method is more traditional, and it is troublesome to make statistics. It is also affected by time and space, The traditional university dormitory has been unable to meet the timeliness and convenience of students' needs, so the system is developed; It provides a campus repair application platform for students, which is convenient for administrators to view and maintain, add maintenance personnel according to the repair application form, and allow students to report for repair and view announcements, order information, repairman information and other operations online. Administrators can get the data information of the system without leaving home, and save users a lot of time, Therefore, the development of campus repair application based on springboot not only brings great convenience to managers, but also facilitates administrators to process student information. Improve the convenience of students applying for repair, facilitate the online statistical arrangement of dormitory management, and improve the efficiency of dormitory management in Colleges and universities.</w:t>
      </w:r>
    </w:p>
    <w:p w14:paraId="10F4D95D" w14:textId="77777777" w:rsidR="004B41E7" w:rsidRDefault="004B41E7" w:rsidP="004B41E7">
      <w:pPr>
        <w:ind w:firstLineChars="200" w:firstLine="480"/>
      </w:pPr>
      <w:r>
        <w:t>Students include the following functions: students submit repair application, add repair, view the submitted repair application form, urgent reminder, view utilities and payment, login page and other functions. The administrator includes the following functions: viewing all repair requests, viewing completed repair requests, processing repair requests for reminders, arranging maintenance personnel to repair, adding and managing students, and adding and managing maintenance personnel.</w:t>
      </w:r>
    </w:p>
    <w:p w14:paraId="65E4B76E" w14:textId="77777777" w:rsidR="004B41E7" w:rsidRDefault="004B41E7" w:rsidP="004B41E7">
      <w:pPr>
        <w:ind w:firstLineChars="200" w:firstLine="480"/>
      </w:pPr>
      <w:r>
        <w:t xml:space="preserve">In the specific implementation, HTML, CSS, JavaScript, Java and JSP are perfectly reflected, and strive to have a beautiful interface and smooth operation. This paper mainly discusses the construction of server-side video service platform, the specific implementation of management function, and the related design of graphical user interface. The system development language is Java, the development tool is IntelliJ idea, the database is mysql, and the springboot architecture is adopted. The system mainly includes administrators and students. This project is a campus repair application based on springboot. It is developed by separating the front and rear ends. The technology stack includes but is not </w:t>
      </w:r>
      <w:r>
        <w:lastRenderedPageBreak/>
        <w:t>limited to springboot, mybatis, mysql, spring, etc.</w:t>
      </w:r>
    </w:p>
    <w:p w14:paraId="125DDA52" w14:textId="77777777" w:rsidR="004B41E7" w:rsidRDefault="004B41E7" w:rsidP="004B41E7">
      <w:pPr>
        <w:ind w:firstLineChars="200" w:firstLine="480"/>
      </w:pPr>
    </w:p>
    <w:p w14:paraId="358D29B9" w14:textId="77777777" w:rsidR="004B41E7" w:rsidRDefault="004B41E7" w:rsidP="004B41E7">
      <w:pPr>
        <w:ind w:firstLineChars="200" w:firstLine="480"/>
      </w:pPr>
    </w:p>
    <w:p w14:paraId="41476E50" w14:textId="1260DA71" w:rsidR="00107C2F" w:rsidRDefault="004B41E7" w:rsidP="004B41E7">
      <w:r>
        <w:t>Keywords spring boot, Java, campus warranty</w:t>
      </w:r>
    </w:p>
    <w:p w14:paraId="5BF9B860" w14:textId="02785F1C" w:rsidR="006B08A1" w:rsidRPr="0012658C" w:rsidRDefault="006B08A1">
      <w:pPr>
        <w:pStyle w:val="a1"/>
        <w:spacing w:line="360" w:lineRule="auto"/>
        <w:ind w:firstLineChars="0" w:firstLine="0"/>
        <w:rPr>
          <w:rFonts w:eastAsia="黑体"/>
        </w:rPr>
        <w:sectPr w:rsidR="006B08A1" w:rsidRPr="0012658C">
          <w:headerReference w:type="even" r:id="rId8"/>
          <w:headerReference w:type="default" r:id="rId9"/>
          <w:footerReference w:type="even" r:id="rId10"/>
          <w:footerReference w:type="default" r:id="rId11"/>
          <w:endnotePr>
            <w:numFmt w:val="decimal"/>
          </w:endnotePr>
          <w:pgSz w:w="10319" w:h="14578"/>
          <w:pgMar w:top="1418" w:right="1134" w:bottom="1134" w:left="1418" w:header="851" w:footer="992" w:gutter="0"/>
          <w:pgNumType w:fmt="upperRoman" w:start="1"/>
          <w:cols w:space="720"/>
          <w:docGrid w:linePitch="360" w:charSpace="1861"/>
        </w:sectPr>
      </w:pPr>
    </w:p>
    <w:p w14:paraId="16232DAB" w14:textId="77777777" w:rsidR="006B08A1" w:rsidRPr="0012658C" w:rsidRDefault="006B08A1">
      <w:pPr>
        <w:pStyle w:val="ac"/>
      </w:pPr>
      <w:bookmarkStart w:id="1" w:name="_Toc8028149"/>
      <w:bookmarkStart w:id="2" w:name="_Toc8028253"/>
      <w:bookmarkStart w:id="3" w:name="_Toc8029559"/>
      <w:r w:rsidRPr="0012658C">
        <w:lastRenderedPageBreak/>
        <w:t>目录</w:t>
      </w:r>
      <w:bookmarkEnd w:id="1"/>
      <w:bookmarkEnd w:id="2"/>
      <w:bookmarkEnd w:id="3"/>
    </w:p>
    <w:p w14:paraId="5E9BB716" w14:textId="77777777" w:rsidR="006B08A1" w:rsidRPr="0012658C" w:rsidRDefault="006B08A1">
      <w:pPr>
        <w:pStyle w:val="12"/>
      </w:pPr>
      <w:r w:rsidRPr="0012658C">
        <w:t>摘要</w:t>
      </w:r>
      <w:r w:rsidRPr="0012658C">
        <w:tab/>
      </w:r>
      <w:r w:rsidRPr="0012658C">
        <w:fldChar w:fldCharType="begin"/>
      </w:r>
      <w:r w:rsidRPr="0012658C">
        <w:instrText xml:space="preserve"> = 1 \* ROMAN </w:instrText>
      </w:r>
      <w:r w:rsidRPr="0012658C">
        <w:fldChar w:fldCharType="separate"/>
      </w:r>
      <w:r w:rsidR="0024308E" w:rsidRPr="0012658C">
        <w:rPr>
          <w:noProof/>
        </w:rPr>
        <w:t>I</w:t>
      </w:r>
      <w:r w:rsidRPr="0012658C">
        <w:fldChar w:fldCharType="end"/>
      </w:r>
    </w:p>
    <w:p w14:paraId="16CBA927" w14:textId="77777777" w:rsidR="006B08A1" w:rsidRPr="0012658C" w:rsidRDefault="006B08A1">
      <w:pPr>
        <w:pStyle w:val="12"/>
      </w:pPr>
      <w:r w:rsidRPr="0012658C">
        <w:t>Abstract</w:t>
      </w:r>
      <w:r w:rsidRPr="0012658C">
        <w:tab/>
      </w:r>
      <w:r w:rsidRPr="0012658C">
        <w:fldChar w:fldCharType="begin"/>
      </w:r>
      <w:r w:rsidRPr="0012658C">
        <w:instrText xml:space="preserve"> = 2 \* ROMAN </w:instrText>
      </w:r>
      <w:r w:rsidRPr="0012658C">
        <w:fldChar w:fldCharType="separate"/>
      </w:r>
      <w:r w:rsidR="0024308E" w:rsidRPr="0012658C">
        <w:rPr>
          <w:noProof/>
        </w:rPr>
        <w:t>II</w:t>
      </w:r>
      <w:r w:rsidRPr="0012658C">
        <w:fldChar w:fldCharType="end"/>
      </w:r>
    </w:p>
    <w:p w14:paraId="1E24EEB3" w14:textId="77777777" w:rsidR="006B08A1" w:rsidRPr="0012658C" w:rsidRDefault="006B08A1"/>
    <w:p w14:paraId="10D82D6D" w14:textId="2959887A" w:rsidR="00470F32" w:rsidRDefault="006B08A1">
      <w:pPr>
        <w:pStyle w:val="12"/>
        <w:rPr>
          <w:rFonts w:asciiTheme="minorHAnsi" w:eastAsiaTheme="minorEastAsia" w:hAnsiTheme="minorHAnsi" w:cstheme="minorBidi"/>
          <w:noProof/>
          <w:sz w:val="21"/>
          <w:szCs w:val="22"/>
        </w:rPr>
      </w:pPr>
      <w:r w:rsidRPr="0012658C">
        <w:fldChar w:fldCharType="begin"/>
      </w:r>
      <w:r w:rsidRPr="0012658C">
        <w:instrText xml:space="preserve"> TOC \o "1-3" \h \z \u </w:instrText>
      </w:r>
      <w:r w:rsidRPr="0012658C">
        <w:fldChar w:fldCharType="separate"/>
      </w:r>
      <w:hyperlink w:anchor="_Toc101725985" w:history="1">
        <w:r w:rsidR="00470F32" w:rsidRPr="005E7E6F">
          <w:rPr>
            <w:rStyle w:val="af0"/>
            <w:noProof/>
          </w:rPr>
          <w:t>第</w:t>
        </w:r>
        <w:r w:rsidR="00470F32" w:rsidRPr="005E7E6F">
          <w:rPr>
            <w:rStyle w:val="af0"/>
            <w:noProof/>
          </w:rPr>
          <w:t>1</w:t>
        </w:r>
        <w:r w:rsidR="00470F32" w:rsidRPr="005E7E6F">
          <w:rPr>
            <w:rStyle w:val="af0"/>
            <w:noProof/>
          </w:rPr>
          <w:t>章</w:t>
        </w:r>
        <w:r w:rsidR="00470F32" w:rsidRPr="005E7E6F">
          <w:rPr>
            <w:rStyle w:val="af0"/>
            <w:noProof/>
          </w:rPr>
          <w:t xml:space="preserve"> </w:t>
        </w:r>
        <w:r w:rsidR="00470F32" w:rsidRPr="005E7E6F">
          <w:rPr>
            <w:rStyle w:val="af0"/>
            <w:noProof/>
          </w:rPr>
          <w:t>绪论</w:t>
        </w:r>
        <w:r w:rsidR="00470F32">
          <w:rPr>
            <w:noProof/>
            <w:webHidden/>
          </w:rPr>
          <w:tab/>
        </w:r>
        <w:r w:rsidR="00470F32">
          <w:rPr>
            <w:noProof/>
            <w:webHidden/>
          </w:rPr>
          <w:fldChar w:fldCharType="begin"/>
        </w:r>
        <w:r w:rsidR="00470F32">
          <w:rPr>
            <w:noProof/>
            <w:webHidden/>
          </w:rPr>
          <w:instrText xml:space="preserve"> PAGEREF _Toc101725985 \h </w:instrText>
        </w:r>
        <w:r w:rsidR="00470F32">
          <w:rPr>
            <w:noProof/>
            <w:webHidden/>
          </w:rPr>
        </w:r>
        <w:r w:rsidR="00470F32">
          <w:rPr>
            <w:noProof/>
            <w:webHidden/>
          </w:rPr>
          <w:fldChar w:fldCharType="separate"/>
        </w:r>
        <w:r w:rsidR="00470F32">
          <w:rPr>
            <w:noProof/>
            <w:webHidden/>
          </w:rPr>
          <w:t>1</w:t>
        </w:r>
        <w:r w:rsidR="00470F32">
          <w:rPr>
            <w:noProof/>
            <w:webHidden/>
          </w:rPr>
          <w:fldChar w:fldCharType="end"/>
        </w:r>
      </w:hyperlink>
    </w:p>
    <w:p w14:paraId="5053581B" w14:textId="5713C182" w:rsidR="00470F32" w:rsidRDefault="00DB124F">
      <w:pPr>
        <w:pStyle w:val="21"/>
        <w:rPr>
          <w:rFonts w:asciiTheme="minorHAnsi" w:eastAsiaTheme="minorEastAsia" w:hAnsiTheme="minorHAnsi" w:cstheme="minorBidi"/>
          <w:noProof/>
          <w:sz w:val="21"/>
          <w:szCs w:val="22"/>
        </w:rPr>
      </w:pPr>
      <w:hyperlink w:anchor="_Toc101725986" w:history="1">
        <w:r w:rsidR="00470F32" w:rsidRPr="005E7E6F">
          <w:rPr>
            <w:rStyle w:val="af0"/>
            <w:noProof/>
          </w:rPr>
          <w:t xml:space="preserve">1.1 </w:t>
        </w:r>
        <w:r w:rsidR="00470F32" w:rsidRPr="005E7E6F">
          <w:rPr>
            <w:rStyle w:val="af0"/>
            <w:noProof/>
          </w:rPr>
          <w:t>课题背景</w:t>
        </w:r>
        <w:r w:rsidR="00470F32">
          <w:rPr>
            <w:noProof/>
            <w:webHidden/>
          </w:rPr>
          <w:tab/>
        </w:r>
        <w:r w:rsidR="00470F32">
          <w:rPr>
            <w:noProof/>
            <w:webHidden/>
          </w:rPr>
          <w:fldChar w:fldCharType="begin"/>
        </w:r>
        <w:r w:rsidR="00470F32">
          <w:rPr>
            <w:noProof/>
            <w:webHidden/>
          </w:rPr>
          <w:instrText xml:space="preserve"> PAGEREF _Toc101725986 \h </w:instrText>
        </w:r>
        <w:r w:rsidR="00470F32">
          <w:rPr>
            <w:noProof/>
            <w:webHidden/>
          </w:rPr>
        </w:r>
        <w:r w:rsidR="00470F32">
          <w:rPr>
            <w:noProof/>
            <w:webHidden/>
          </w:rPr>
          <w:fldChar w:fldCharType="separate"/>
        </w:r>
        <w:r w:rsidR="00470F32">
          <w:rPr>
            <w:noProof/>
            <w:webHidden/>
          </w:rPr>
          <w:t>1</w:t>
        </w:r>
        <w:r w:rsidR="00470F32">
          <w:rPr>
            <w:noProof/>
            <w:webHidden/>
          </w:rPr>
          <w:fldChar w:fldCharType="end"/>
        </w:r>
      </w:hyperlink>
    </w:p>
    <w:p w14:paraId="2867F5C7" w14:textId="6C5D627C" w:rsidR="00470F32" w:rsidRDefault="00DB124F">
      <w:pPr>
        <w:pStyle w:val="21"/>
        <w:rPr>
          <w:rFonts w:asciiTheme="minorHAnsi" w:eastAsiaTheme="minorEastAsia" w:hAnsiTheme="minorHAnsi" w:cstheme="minorBidi"/>
          <w:noProof/>
          <w:sz w:val="21"/>
          <w:szCs w:val="22"/>
        </w:rPr>
      </w:pPr>
      <w:hyperlink w:anchor="_Toc101725987" w:history="1">
        <w:r w:rsidR="00470F32" w:rsidRPr="005E7E6F">
          <w:rPr>
            <w:rStyle w:val="af0"/>
            <w:noProof/>
          </w:rPr>
          <w:t xml:space="preserve">1.2 </w:t>
        </w:r>
        <w:r w:rsidR="00470F32" w:rsidRPr="005E7E6F">
          <w:rPr>
            <w:rStyle w:val="af0"/>
            <w:noProof/>
          </w:rPr>
          <w:t>问题的提出</w:t>
        </w:r>
        <w:r w:rsidR="00470F32">
          <w:rPr>
            <w:noProof/>
            <w:webHidden/>
          </w:rPr>
          <w:tab/>
        </w:r>
        <w:r w:rsidR="00470F32">
          <w:rPr>
            <w:noProof/>
            <w:webHidden/>
          </w:rPr>
          <w:fldChar w:fldCharType="begin"/>
        </w:r>
        <w:r w:rsidR="00470F32">
          <w:rPr>
            <w:noProof/>
            <w:webHidden/>
          </w:rPr>
          <w:instrText xml:space="preserve"> PAGEREF _Toc101725987 \h </w:instrText>
        </w:r>
        <w:r w:rsidR="00470F32">
          <w:rPr>
            <w:noProof/>
            <w:webHidden/>
          </w:rPr>
        </w:r>
        <w:r w:rsidR="00470F32">
          <w:rPr>
            <w:noProof/>
            <w:webHidden/>
          </w:rPr>
          <w:fldChar w:fldCharType="separate"/>
        </w:r>
        <w:r w:rsidR="00470F32">
          <w:rPr>
            <w:noProof/>
            <w:webHidden/>
          </w:rPr>
          <w:t>1</w:t>
        </w:r>
        <w:r w:rsidR="00470F32">
          <w:rPr>
            <w:noProof/>
            <w:webHidden/>
          </w:rPr>
          <w:fldChar w:fldCharType="end"/>
        </w:r>
      </w:hyperlink>
    </w:p>
    <w:p w14:paraId="374C9156" w14:textId="1AAA7BC1" w:rsidR="00470F32" w:rsidRDefault="00DB124F">
      <w:pPr>
        <w:pStyle w:val="21"/>
        <w:rPr>
          <w:rFonts w:asciiTheme="minorHAnsi" w:eastAsiaTheme="minorEastAsia" w:hAnsiTheme="minorHAnsi" w:cstheme="minorBidi"/>
          <w:noProof/>
          <w:sz w:val="21"/>
          <w:szCs w:val="22"/>
        </w:rPr>
      </w:pPr>
      <w:hyperlink w:anchor="_Toc101725988" w:history="1">
        <w:r w:rsidR="00470F32" w:rsidRPr="005E7E6F">
          <w:rPr>
            <w:rStyle w:val="af0"/>
            <w:noProof/>
          </w:rPr>
          <w:t xml:space="preserve">1.3 </w:t>
        </w:r>
        <w:r w:rsidR="00470F32" w:rsidRPr="005E7E6F">
          <w:rPr>
            <w:rStyle w:val="af0"/>
            <w:noProof/>
          </w:rPr>
          <w:t>项目的意义</w:t>
        </w:r>
        <w:r w:rsidR="00470F32">
          <w:rPr>
            <w:noProof/>
            <w:webHidden/>
          </w:rPr>
          <w:tab/>
        </w:r>
        <w:r w:rsidR="00470F32">
          <w:rPr>
            <w:noProof/>
            <w:webHidden/>
          </w:rPr>
          <w:fldChar w:fldCharType="begin"/>
        </w:r>
        <w:r w:rsidR="00470F32">
          <w:rPr>
            <w:noProof/>
            <w:webHidden/>
          </w:rPr>
          <w:instrText xml:space="preserve"> PAGEREF _Toc101725988 \h </w:instrText>
        </w:r>
        <w:r w:rsidR="00470F32">
          <w:rPr>
            <w:noProof/>
            <w:webHidden/>
          </w:rPr>
        </w:r>
        <w:r w:rsidR="00470F32">
          <w:rPr>
            <w:noProof/>
            <w:webHidden/>
          </w:rPr>
          <w:fldChar w:fldCharType="separate"/>
        </w:r>
        <w:r w:rsidR="00470F32">
          <w:rPr>
            <w:noProof/>
            <w:webHidden/>
          </w:rPr>
          <w:t>1</w:t>
        </w:r>
        <w:r w:rsidR="00470F32">
          <w:rPr>
            <w:noProof/>
            <w:webHidden/>
          </w:rPr>
          <w:fldChar w:fldCharType="end"/>
        </w:r>
      </w:hyperlink>
    </w:p>
    <w:p w14:paraId="0F705302" w14:textId="4EEE8FF4" w:rsidR="00470F32" w:rsidRDefault="00DB124F">
      <w:pPr>
        <w:pStyle w:val="21"/>
        <w:rPr>
          <w:rFonts w:asciiTheme="minorHAnsi" w:eastAsiaTheme="minorEastAsia" w:hAnsiTheme="minorHAnsi" w:cstheme="minorBidi"/>
          <w:noProof/>
          <w:sz w:val="21"/>
          <w:szCs w:val="22"/>
        </w:rPr>
      </w:pPr>
      <w:hyperlink w:anchor="_Toc101725989" w:history="1">
        <w:r w:rsidR="00470F32" w:rsidRPr="005E7E6F">
          <w:rPr>
            <w:rStyle w:val="af0"/>
            <w:noProof/>
          </w:rPr>
          <w:t xml:space="preserve">1.4 </w:t>
        </w:r>
        <w:r w:rsidR="00470F32" w:rsidRPr="005E7E6F">
          <w:rPr>
            <w:rStyle w:val="af0"/>
            <w:noProof/>
          </w:rPr>
          <w:t>国内外发展现状</w:t>
        </w:r>
        <w:r w:rsidR="00470F32">
          <w:rPr>
            <w:noProof/>
            <w:webHidden/>
          </w:rPr>
          <w:tab/>
        </w:r>
        <w:r w:rsidR="00470F32">
          <w:rPr>
            <w:noProof/>
            <w:webHidden/>
          </w:rPr>
          <w:fldChar w:fldCharType="begin"/>
        </w:r>
        <w:r w:rsidR="00470F32">
          <w:rPr>
            <w:noProof/>
            <w:webHidden/>
          </w:rPr>
          <w:instrText xml:space="preserve"> PAGEREF _Toc101725989 \h </w:instrText>
        </w:r>
        <w:r w:rsidR="00470F32">
          <w:rPr>
            <w:noProof/>
            <w:webHidden/>
          </w:rPr>
        </w:r>
        <w:r w:rsidR="00470F32">
          <w:rPr>
            <w:noProof/>
            <w:webHidden/>
          </w:rPr>
          <w:fldChar w:fldCharType="separate"/>
        </w:r>
        <w:r w:rsidR="00470F32">
          <w:rPr>
            <w:noProof/>
            <w:webHidden/>
          </w:rPr>
          <w:t>2</w:t>
        </w:r>
        <w:r w:rsidR="00470F32">
          <w:rPr>
            <w:noProof/>
            <w:webHidden/>
          </w:rPr>
          <w:fldChar w:fldCharType="end"/>
        </w:r>
      </w:hyperlink>
    </w:p>
    <w:p w14:paraId="632D2122" w14:textId="7338D427" w:rsidR="00470F32" w:rsidRDefault="00DB124F">
      <w:pPr>
        <w:pStyle w:val="21"/>
        <w:rPr>
          <w:rFonts w:asciiTheme="minorHAnsi" w:eastAsiaTheme="minorEastAsia" w:hAnsiTheme="minorHAnsi" w:cstheme="minorBidi"/>
          <w:noProof/>
          <w:sz w:val="21"/>
          <w:szCs w:val="22"/>
        </w:rPr>
      </w:pPr>
      <w:hyperlink w:anchor="_Toc101725990" w:history="1">
        <w:r w:rsidR="00470F32" w:rsidRPr="005E7E6F">
          <w:rPr>
            <w:rStyle w:val="af0"/>
            <w:noProof/>
          </w:rPr>
          <w:t xml:space="preserve">1.5 </w:t>
        </w:r>
        <w:r w:rsidR="00470F32" w:rsidRPr="005E7E6F">
          <w:rPr>
            <w:rStyle w:val="af0"/>
            <w:noProof/>
          </w:rPr>
          <w:t>本文的结构</w:t>
        </w:r>
        <w:r w:rsidR="00470F32">
          <w:rPr>
            <w:noProof/>
            <w:webHidden/>
          </w:rPr>
          <w:tab/>
        </w:r>
        <w:r w:rsidR="00470F32">
          <w:rPr>
            <w:noProof/>
            <w:webHidden/>
          </w:rPr>
          <w:fldChar w:fldCharType="begin"/>
        </w:r>
        <w:r w:rsidR="00470F32">
          <w:rPr>
            <w:noProof/>
            <w:webHidden/>
          </w:rPr>
          <w:instrText xml:space="preserve"> PAGEREF _Toc101725990 \h </w:instrText>
        </w:r>
        <w:r w:rsidR="00470F32">
          <w:rPr>
            <w:noProof/>
            <w:webHidden/>
          </w:rPr>
        </w:r>
        <w:r w:rsidR="00470F32">
          <w:rPr>
            <w:noProof/>
            <w:webHidden/>
          </w:rPr>
          <w:fldChar w:fldCharType="separate"/>
        </w:r>
        <w:r w:rsidR="00470F32">
          <w:rPr>
            <w:noProof/>
            <w:webHidden/>
          </w:rPr>
          <w:t>2</w:t>
        </w:r>
        <w:r w:rsidR="00470F32">
          <w:rPr>
            <w:noProof/>
            <w:webHidden/>
          </w:rPr>
          <w:fldChar w:fldCharType="end"/>
        </w:r>
      </w:hyperlink>
    </w:p>
    <w:p w14:paraId="555CF209" w14:textId="6FC475E1" w:rsidR="00470F32" w:rsidRDefault="00DB124F">
      <w:pPr>
        <w:pStyle w:val="12"/>
        <w:rPr>
          <w:rFonts w:asciiTheme="minorHAnsi" w:eastAsiaTheme="minorEastAsia" w:hAnsiTheme="minorHAnsi" w:cstheme="minorBidi"/>
          <w:noProof/>
          <w:sz w:val="21"/>
          <w:szCs w:val="22"/>
        </w:rPr>
      </w:pPr>
      <w:hyperlink w:anchor="_Toc101725991" w:history="1">
        <w:r w:rsidR="00470F32" w:rsidRPr="005E7E6F">
          <w:rPr>
            <w:rStyle w:val="af0"/>
            <w:noProof/>
          </w:rPr>
          <w:t>第</w:t>
        </w:r>
        <w:r w:rsidR="00470F32" w:rsidRPr="005E7E6F">
          <w:rPr>
            <w:rStyle w:val="af0"/>
            <w:noProof/>
          </w:rPr>
          <w:t>2</w:t>
        </w:r>
        <w:r w:rsidR="00470F32" w:rsidRPr="005E7E6F">
          <w:rPr>
            <w:rStyle w:val="af0"/>
            <w:noProof/>
          </w:rPr>
          <w:t>章</w:t>
        </w:r>
        <w:r w:rsidR="00470F32" w:rsidRPr="005E7E6F">
          <w:rPr>
            <w:rStyle w:val="af0"/>
            <w:noProof/>
          </w:rPr>
          <w:t xml:space="preserve"> </w:t>
        </w:r>
        <w:r w:rsidR="00470F32" w:rsidRPr="005E7E6F">
          <w:rPr>
            <w:rStyle w:val="af0"/>
            <w:noProof/>
          </w:rPr>
          <w:t>开发工具与技术</w:t>
        </w:r>
        <w:r w:rsidR="00470F32">
          <w:rPr>
            <w:noProof/>
            <w:webHidden/>
          </w:rPr>
          <w:tab/>
        </w:r>
        <w:r w:rsidR="00470F32">
          <w:rPr>
            <w:noProof/>
            <w:webHidden/>
          </w:rPr>
          <w:fldChar w:fldCharType="begin"/>
        </w:r>
        <w:r w:rsidR="00470F32">
          <w:rPr>
            <w:noProof/>
            <w:webHidden/>
          </w:rPr>
          <w:instrText xml:space="preserve"> PAGEREF _Toc101725991 \h </w:instrText>
        </w:r>
        <w:r w:rsidR="00470F32">
          <w:rPr>
            <w:noProof/>
            <w:webHidden/>
          </w:rPr>
        </w:r>
        <w:r w:rsidR="00470F32">
          <w:rPr>
            <w:noProof/>
            <w:webHidden/>
          </w:rPr>
          <w:fldChar w:fldCharType="separate"/>
        </w:r>
        <w:r w:rsidR="00470F32">
          <w:rPr>
            <w:noProof/>
            <w:webHidden/>
          </w:rPr>
          <w:t>4</w:t>
        </w:r>
        <w:r w:rsidR="00470F32">
          <w:rPr>
            <w:noProof/>
            <w:webHidden/>
          </w:rPr>
          <w:fldChar w:fldCharType="end"/>
        </w:r>
      </w:hyperlink>
    </w:p>
    <w:p w14:paraId="69BE378E" w14:textId="360ABC72" w:rsidR="00470F32" w:rsidRDefault="00DB124F">
      <w:pPr>
        <w:pStyle w:val="21"/>
        <w:rPr>
          <w:rFonts w:asciiTheme="minorHAnsi" w:eastAsiaTheme="minorEastAsia" w:hAnsiTheme="minorHAnsi" w:cstheme="minorBidi"/>
          <w:noProof/>
          <w:sz w:val="21"/>
          <w:szCs w:val="22"/>
        </w:rPr>
      </w:pPr>
      <w:hyperlink w:anchor="_Toc101725992" w:history="1">
        <w:r w:rsidR="00470F32" w:rsidRPr="005E7E6F">
          <w:rPr>
            <w:rStyle w:val="af0"/>
            <w:noProof/>
          </w:rPr>
          <w:t>2.1 IntelliJ IDEA</w:t>
        </w:r>
        <w:r w:rsidR="00470F32" w:rsidRPr="005E7E6F">
          <w:rPr>
            <w:rStyle w:val="af0"/>
            <w:noProof/>
          </w:rPr>
          <w:t>工作平台介绍</w:t>
        </w:r>
        <w:r w:rsidR="00470F32">
          <w:rPr>
            <w:noProof/>
            <w:webHidden/>
          </w:rPr>
          <w:tab/>
        </w:r>
        <w:r w:rsidR="00470F32">
          <w:rPr>
            <w:noProof/>
            <w:webHidden/>
          </w:rPr>
          <w:fldChar w:fldCharType="begin"/>
        </w:r>
        <w:r w:rsidR="00470F32">
          <w:rPr>
            <w:noProof/>
            <w:webHidden/>
          </w:rPr>
          <w:instrText xml:space="preserve"> PAGEREF _Toc101725992 \h </w:instrText>
        </w:r>
        <w:r w:rsidR="00470F32">
          <w:rPr>
            <w:noProof/>
            <w:webHidden/>
          </w:rPr>
        </w:r>
        <w:r w:rsidR="00470F32">
          <w:rPr>
            <w:noProof/>
            <w:webHidden/>
          </w:rPr>
          <w:fldChar w:fldCharType="separate"/>
        </w:r>
        <w:r w:rsidR="00470F32">
          <w:rPr>
            <w:noProof/>
            <w:webHidden/>
          </w:rPr>
          <w:t>4</w:t>
        </w:r>
        <w:r w:rsidR="00470F32">
          <w:rPr>
            <w:noProof/>
            <w:webHidden/>
          </w:rPr>
          <w:fldChar w:fldCharType="end"/>
        </w:r>
      </w:hyperlink>
    </w:p>
    <w:p w14:paraId="41663F31" w14:textId="4CAB5327" w:rsidR="00470F32" w:rsidRDefault="00DB124F">
      <w:pPr>
        <w:pStyle w:val="21"/>
        <w:rPr>
          <w:rFonts w:asciiTheme="minorHAnsi" w:eastAsiaTheme="minorEastAsia" w:hAnsiTheme="minorHAnsi" w:cstheme="minorBidi"/>
          <w:noProof/>
          <w:sz w:val="21"/>
          <w:szCs w:val="22"/>
        </w:rPr>
      </w:pPr>
      <w:hyperlink w:anchor="_Toc101725993" w:history="1">
        <w:r w:rsidR="00470F32" w:rsidRPr="005E7E6F">
          <w:rPr>
            <w:rStyle w:val="af0"/>
            <w:noProof/>
          </w:rPr>
          <w:t>2.2 MySql</w:t>
        </w:r>
        <w:r w:rsidR="00470F32" w:rsidRPr="005E7E6F">
          <w:rPr>
            <w:rStyle w:val="af0"/>
            <w:noProof/>
          </w:rPr>
          <w:t>数据库介绍</w:t>
        </w:r>
        <w:r w:rsidR="00470F32">
          <w:rPr>
            <w:noProof/>
            <w:webHidden/>
          </w:rPr>
          <w:tab/>
        </w:r>
        <w:r w:rsidR="00470F32">
          <w:rPr>
            <w:noProof/>
            <w:webHidden/>
          </w:rPr>
          <w:fldChar w:fldCharType="begin"/>
        </w:r>
        <w:r w:rsidR="00470F32">
          <w:rPr>
            <w:noProof/>
            <w:webHidden/>
          </w:rPr>
          <w:instrText xml:space="preserve"> PAGEREF _Toc101725993 \h </w:instrText>
        </w:r>
        <w:r w:rsidR="00470F32">
          <w:rPr>
            <w:noProof/>
            <w:webHidden/>
          </w:rPr>
        </w:r>
        <w:r w:rsidR="00470F32">
          <w:rPr>
            <w:noProof/>
            <w:webHidden/>
          </w:rPr>
          <w:fldChar w:fldCharType="separate"/>
        </w:r>
        <w:r w:rsidR="00470F32">
          <w:rPr>
            <w:noProof/>
            <w:webHidden/>
          </w:rPr>
          <w:t>4</w:t>
        </w:r>
        <w:r w:rsidR="00470F32">
          <w:rPr>
            <w:noProof/>
            <w:webHidden/>
          </w:rPr>
          <w:fldChar w:fldCharType="end"/>
        </w:r>
      </w:hyperlink>
    </w:p>
    <w:p w14:paraId="0A931744" w14:textId="231EA50E" w:rsidR="00470F32" w:rsidRDefault="00DB124F">
      <w:pPr>
        <w:pStyle w:val="31"/>
        <w:rPr>
          <w:rFonts w:asciiTheme="minorHAnsi" w:eastAsiaTheme="minorEastAsia" w:hAnsiTheme="minorHAnsi" w:cstheme="minorBidi"/>
          <w:noProof/>
          <w:sz w:val="21"/>
          <w:szCs w:val="22"/>
        </w:rPr>
      </w:pPr>
      <w:hyperlink w:anchor="_Toc101725994" w:history="1">
        <w:r w:rsidR="00470F32" w:rsidRPr="005E7E6F">
          <w:rPr>
            <w:rStyle w:val="af0"/>
            <w:noProof/>
          </w:rPr>
          <w:t>2.2.1 MySQL</w:t>
        </w:r>
        <w:r w:rsidR="00470F32" w:rsidRPr="005E7E6F">
          <w:rPr>
            <w:rStyle w:val="af0"/>
            <w:noProof/>
          </w:rPr>
          <w:t>数据库特点</w:t>
        </w:r>
        <w:r w:rsidR="00470F32">
          <w:rPr>
            <w:noProof/>
            <w:webHidden/>
          </w:rPr>
          <w:tab/>
        </w:r>
        <w:r w:rsidR="00470F32">
          <w:rPr>
            <w:noProof/>
            <w:webHidden/>
          </w:rPr>
          <w:fldChar w:fldCharType="begin"/>
        </w:r>
        <w:r w:rsidR="00470F32">
          <w:rPr>
            <w:noProof/>
            <w:webHidden/>
          </w:rPr>
          <w:instrText xml:space="preserve"> PAGEREF _Toc101725994 \h </w:instrText>
        </w:r>
        <w:r w:rsidR="00470F32">
          <w:rPr>
            <w:noProof/>
            <w:webHidden/>
          </w:rPr>
        </w:r>
        <w:r w:rsidR="00470F32">
          <w:rPr>
            <w:noProof/>
            <w:webHidden/>
          </w:rPr>
          <w:fldChar w:fldCharType="separate"/>
        </w:r>
        <w:r w:rsidR="00470F32">
          <w:rPr>
            <w:noProof/>
            <w:webHidden/>
          </w:rPr>
          <w:t>4</w:t>
        </w:r>
        <w:r w:rsidR="00470F32">
          <w:rPr>
            <w:noProof/>
            <w:webHidden/>
          </w:rPr>
          <w:fldChar w:fldCharType="end"/>
        </w:r>
      </w:hyperlink>
    </w:p>
    <w:p w14:paraId="47F044B9" w14:textId="561DDE73" w:rsidR="00470F32" w:rsidRDefault="00DB124F">
      <w:pPr>
        <w:pStyle w:val="31"/>
        <w:rPr>
          <w:rFonts w:asciiTheme="minorHAnsi" w:eastAsiaTheme="minorEastAsia" w:hAnsiTheme="minorHAnsi" w:cstheme="minorBidi"/>
          <w:noProof/>
          <w:sz w:val="21"/>
          <w:szCs w:val="22"/>
        </w:rPr>
      </w:pPr>
      <w:hyperlink w:anchor="_Toc101725995" w:history="1">
        <w:r w:rsidR="00470F32" w:rsidRPr="005E7E6F">
          <w:rPr>
            <w:rStyle w:val="af0"/>
            <w:noProof/>
          </w:rPr>
          <w:t xml:space="preserve">2.2.2 </w:t>
        </w:r>
        <w:r w:rsidR="00470F32" w:rsidRPr="005E7E6F">
          <w:rPr>
            <w:rStyle w:val="af0"/>
            <w:noProof/>
          </w:rPr>
          <w:t>数据库设计原则</w:t>
        </w:r>
        <w:r w:rsidR="00470F32">
          <w:rPr>
            <w:noProof/>
            <w:webHidden/>
          </w:rPr>
          <w:tab/>
        </w:r>
        <w:r w:rsidR="00470F32">
          <w:rPr>
            <w:noProof/>
            <w:webHidden/>
          </w:rPr>
          <w:fldChar w:fldCharType="begin"/>
        </w:r>
        <w:r w:rsidR="00470F32">
          <w:rPr>
            <w:noProof/>
            <w:webHidden/>
          </w:rPr>
          <w:instrText xml:space="preserve"> PAGEREF _Toc101725995 \h </w:instrText>
        </w:r>
        <w:r w:rsidR="00470F32">
          <w:rPr>
            <w:noProof/>
            <w:webHidden/>
          </w:rPr>
        </w:r>
        <w:r w:rsidR="00470F32">
          <w:rPr>
            <w:noProof/>
            <w:webHidden/>
          </w:rPr>
          <w:fldChar w:fldCharType="separate"/>
        </w:r>
        <w:r w:rsidR="00470F32">
          <w:rPr>
            <w:noProof/>
            <w:webHidden/>
          </w:rPr>
          <w:t>4</w:t>
        </w:r>
        <w:r w:rsidR="00470F32">
          <w:rPr>
            <w:noProof/>
            <w:webHidden/>
          </w:rPr>
          <w:fldChar w:fldCharType="end"/>
        </w:r>
      </w:hyperlink>
    </w:p>
    <w:p w14:paraId="67894FD0" w14:textId="766E2DD5" w:rsidR="00470F32" w:rsidRDefault="00DB124F">
      <w:pPr>
        <w:pStyle w:val="21"/>
        <w:rPr>
          <w:rFonts w:asciiTheme="minorHAnsi" w:eastAsiaTheme="minorEastAsia" w:hAnsiTheme="minorHAnsi" w:cstheme="minorBidi"/>
          <w:noProof/>
          <w:sz w:val="21"/>
          <w:szCs w:val="22"/>
        </w:rPr>
      </w:pPr>
      <w:hyperlink w:anchor="_Toc101725996" w:history="1">
        <w:r w:rsidR="00470F32" w:rsidRPr="005E7E6F">
          <w:rPr>
            <w:rStyle w:val="af0"/>
            <w:noProof/>
          </w:rPr>
          <w:t xml:space="preserve">2.3 </w:t>
        </w:r>
        <w:r w:rsidR="00470F32" w:rsidRPr="005E7E6F">
          <w:rPr>
            <w:rStyle w:val="af0"/>
            <w:noProof/>
          </w:rPr>
          <w:t>项目使用框架介绍</w:t>
        </w:r>
        <w:r w:rsidR="00470F32">
          <w:rPr>
            <w:noProof/>
            <w:webHidden/>
          </w:rPr>
          <w:tab/>
        </w:r>
        <w:r w:rsidR="00470F32">
          <w:rPr>
            <w:noProof/>
            <w:webHidden/>
          </w:rPr>
          <w:fldChar w:fldCharType="begin"/>
        </w:r>
        <w:r w:rsidR="00470F32">
          <w:rPr>
            <w:noProof/>
            <w:webHidden/>
          </w:rPr>
          <w:instrText xml:space="preserve"> PAGEREF _Toc101725996 \h </w:instrText>
        </w:r>
        <w:r w:rsidR="00470F32">
          <w:rPr>
            <w:noProof/>
            <w:webHidden/>
          </w:rPr>
        </w:r>
        <w:r w:rsidR="00470F32">
          <w:rPr>
            <w:noProof/>
            <w:webHidden/>
          </w:rPr>
          <w:fldChar w:fldCharType="separate"/>
        </w:r>
        <w:r w:rsidR="00470F32">
          <w:rPr>
            <w:noProof/>
            <w:webHidden/>
          </w:rPr>
          <w:t>5</w:t>
        </w:r>
        <w:r w:rsidR="00470F32">
          <w:rPr>
            <w:noProof/>
            <w:webHidden/>
          </w:rPr>
          <w:fldChar w:fldCharType="end"/>
        </w:r>
      </w:hyperlink>
    </w:p>
    <w:p w14:paraId="19C7B9E7" w14:textId="5D6EAC68" w:rsidR="00470F32" w:rsidRDefault="00DB124F">
      <w:pPr>
        <w:pStyle w:val="31"/>
        <w:rPr>
          <w:rFonts w:asciiTheme="minorHAnsi" w:eastAsiaTheme="minorEastAsia" w:hAnsiTheme="minorHAnsi" w:cstheme="minorBidi"/>
          <w:noProof/>
          <w:sz w:val="21"/>
          <w:szCs w:val="22"/>
        </w:rPr>
      </w:pPr>
      <w:hyperlink w:anchor="_Toc101725997" w:history="1">
        <w:r w:rsidR="00470F32" w:rsidRPr="005E7E6F">
          <w:rPr>
            <w:rStyle w:val="af0"/>
            <w:noProof/>
          </w:rPr>
          <w:t xml:space="preserve">2.3.1 </w:t>
        </w:r>
        <w:r w:rsidR="00470F32" w:rsidRPr="005E7E6F">
          <w:rPr>
            <w:rStyle w:val="af0"/>
            <w:noProof/>
          </w:rPr>
          <w:t>前端</w:t>
        </w:r>
        <w:r w:rsidR="00470F32" w:rsidRPr="005E7E6F">
          <w:rPr>
            <w:rStyle w:val="af0"/>
            <w:noProof/>
          </w:rPr>
          <w:t>HTML</w:t>
        </w:r>
        <w:r w:rsidR="00470F32" w:rsidRPr="005E7E6F">
          <w:rPr>
            <w:rStyle w:val="af0"/>
            <w:noProof/>
          </w:rPr>
          <w:t>介绍</w:t>
        </w:r>
        <w:r w:rsidR="00470F32">
          <w:rPr>
            <w:noProof/>
            <w:webHidden/>
          </w:rPr>
          <w:tab/>
        </w:r>
        <w:r w:rsidR="00470F32">
          <w:rPr>
            <w:noProof/>
            <w:webHidden/>
          </w:rPr>
          <w:fldChar w:fldCharType="begin"/>
        </w:r>
        <w:r w:rsidR="00470F32">
          <w:rPr>
            <w:noProof/>
            <w:webHidden/>
          </w:rPr>
          <w:instrText xml:space="preserve"> PAGEREF _Toc101725997 \h </w:instrText>
        </w:r>
        <w:r w:rsidR="00470F32">
          <w:rPr>
            <w:noProof/>
            <w:webHidden/>
          </w:rPr>
        </w:r>
        <w:r w:rsidR="00470F32">
          <w:rPr>
            <w:noProof/>
            <w:webHidden/>
          </w:rPr>
          <w:fldChar w:fldCharType="separate"/>
        </w:r>
        <w:r w:rsidR="00470F32">
          <w:rPr>
            <w:noProof/>
            <w:webHidden/>
          </w:rPr>
          <w:t>5</w:t>
        </w:r>
        <w:r w:rsidR="00470F32">
          <w:rPr>
            <w:noProof/>
            <w:webHidden/>
          </w:rPr>
          <w:fldChar w:fldCharType="end"/>
        </w:r>
      </w:hyperlink>
    </w:p>
    <w:p w14:paraId="1E339681" w14:textId="3E2E03E9" w:rsidR="00470F32" w:rsidRDefault="00DB124F">
      <w:pPr>
        <w:pStyle w:val="31"/>
        <w:rPr>
          <w:rFonts w:asciiTheme="minorHAnsi" w:eastAsiaTheme="minorEastAsia" w:hAnsiTheme="minorHAnsi" w:cstheme="minorBidi"/>
          <w:noProof/>
          <w:sz w:val="21"/>
          <w:szCs w:val="22"/>
        </w:rPr>
      </w:pPr>
      <w:hyperlink w:anchor="_Toc101725998" w:history="1">
        <w:r w:rsidR="00470F32" w:rsidRPr="005E7E6F">
          <w:rPr>
            <w:rStyle w:val="af0"/>
            <w:noProof/>
          </w:rPr>
          <w:t>2.3.2 CSS</w:t>
        </w:r>
        <w:r w:rsidR="00470F32" w:rsidRPr="005E7E6F">
          <w:rPr>
            <w:rStyle w:val="af0"/>
            <w:noProof/>
          </w:rPr>
          <w:t>介绍</w:t>
        </w:r>
        <w:r w:rsidR="00470F32">
          <w:rPr>
            <w:noProof/>
            <w:webHidden/>
          </w:rPr>
          <w:tab/>
        </w:r>
        <w:r w:rsidR="00470F32">
          <w:rPr>
            <w:noProof/>
            <w:webHidden/>
          </w:rPr>
          <w:fldChar w:fldCharType="begin"/>
        </w:r>
        <w:r w:rsidR="00470F32">
          <w:rPr>
            <w:noProof/>
            <w:webHidden/>
          </w:rPr>
          <w:instrText xml:space="preserve"> PAGEREF _Toc101725998 \h </w:instrText>
        </w:r>
        <w:r w:rsidR="00470F32">
          <w:rPr>
            <w:noProof/>
            <w:webHidden/>
          </w:rPr>
        </w:r>
        <w:r w:rsidR="00470F32">
          <w:rPr>
            <w:noProof/>
            <w:webHidden/>
          </w:rPr>
          <w:fldChar w:fldCharType="separate"/>
        </w:r>
        <w:r w:rsidR="00470F32">
          <w:rPr>
            <w:noProof/>
            <w:webHidden/>
          </w:rPr>
          <w:t>5</w:t>
        </w:r>
        <w:r w:rsidR="00470F32">
          <w:rPr>
            <w:noProof/>
            <w:webHidden/>
          </w:rPr>
          <w:fldChar w:fldCharType="end"/>
        </w:r>
      </w:hyperlink>
    </w:p>
    <w:p w14:paraId="3C21A68F" w14:textId="7731C068" w:rsidR="00470F32" w:rsidRDefault="00DB124F">
      <w:pPr>
        <w:pStyle w:val="31"/>
        <w:rPr>
          <w:rFonts w:asciiTheme="minorHAnsi" w:eastAsiaTheme="minorEastAsia" w:hAnsiTheme="minorHAnsi" w:cstheme="minorBidi"/>
          <w:noProof/>
          <w:sz w:val="21"/>
          <w:szCs w:val="22"/>
        </w:rPr>
      </w:pPr>
      <w:hyperlink w:anchor="_Toc101725999" w:history="1">
        <w:r w:rsidR="00470F32" w:rsidRPr="005E7E6F">
          <w:rPr>
            <w:rStyle w:val="af0"/>
            <w:noProof/>
          </w:rPr>
          <w:t>2.3.3 Javascript</w:t>
        </w:r>
        <w:r w:rsidR="00470F32" w:rsidRPr="005E7E6F">
          <w:rPr>
            <w:rStyle w:val="af0"/>
            <w:noProof/>
          </w:rPr>
          <w:t>介绍</w:t>
        </w:r>
        <w:r w:rsidR="00470F32">
          <w:rPr>
            <w:noProof/>
            <w:webHidden/>
          </w:rPr>
          <w:tab/>
        </w:r>
        <w:r w:rsidR="00470F32">
          <w:rPr>
            <w:noProof/>
            <w:webHidden/>
          </w:rPr>
          <w:fldChar w:fldCharType="begin"/>
        </w:r>
        <w:r w:rsidR="00470F32">
          <w:rPr>
            <w:noProof/>
            <w:webHidden/>
          </w:rPr>
          <w:instrText xml:space="preserve"> PAGEREF _Toc101725999 \h </w:instrText>
        </w:r>
        <w:r w:rsidR="00470F32">
          <w:rPr>
            <w:noProof/>
            <w:webHidden/>
          </w:rPr>
        </w:r>
        <w:r w:rsidR="00470F32">
          <w:rPr>
            <w:noProof/>
            <w:webHidden/>
          </w:rPr>
          <w:fldChar w:fldCharType="separate"/>
        </w:r>
        <w:r w:rsidR="00470F32">
          <w:rPr>
            <w:noProof/>
            <w:webHidden/>
          </w:rPr>
          <w:t>5</w:t>
        </w:r>
        <w:r w:rsidR="00470F32">
          <w:rPr>
            <w:noProof/>
            <w:webHidden/>
          </w:rPr>
          <w:fldChar w:fldCharType="end"/>
        </w:r>
      </w:hyperlink>
    </w:p>
    <w:p w14:paraId="71FF91AA" w14:textId="472EF288" w:rsidR="00470F32" w:rsidRDefault="00DB124F">
      <w:pPr>
        <w:pStyle w:val="31"/>
        <w:rPr>
          <w:rFonts w:asciiTheme="minorHAnsi" w:eastAsiaTheme="minorEastAsia" w:hAnsiTheme="minorHAnsi" w:cstheme="minorBidi"/>
          <w:noProof/>
          <w:sz w:val="21"/>
          <w:szCs w:val="22"/>
        </w:rPr>
      </w:pPr>
      <w:hyperlink w:anchor="_Toc101726000" w:history="1">
        <w:r w:rsidR="00470F32" w:rsidRPr="005E7E6F">
          <w:rPr>
            <w:rStyle w:val="af0"/>
            <w:noProof/>
          </w:rPr>
          <w:t xml:space="preserve">2.3.4 </w:t>
        </w:r>
        <w:r w:rsidR="00470F32" w:rsidRPr="005E7E6F">
          <w:rPr>
            <w:rStyle w:val="af0"/>
            <w:noProof/>
          </w:rPr>
          <w:t>后端</w:t>
        </w:r>
        <w:r w:rsidR="00470F32" w:rsidRPr="005E7E6F">
          <w:rPr>
            <w:rStyle w:val="af0"/>
            <w:noProof/>
          </w:rPr>
          <w:t>Spring Boot</w:t>
        </w:r>
        <w:r w:rsidR="00470F32" w:rsidRPr="005E7E6F">
          <w:rPr>
            <w:rStyle w:val="af0"/>
            <w:noProof/>
          </w:rPr>
          <w:t>框架介绍</w:t>
        </w:r>
        <w:r w:rsidR="00470F32">
          <w:rPr>
            <w:noProof/>
            <w:webHidden/>
          </w:rPr>
          <w:tab/>
        </w:r>
        <w:r w:rsidR="00470F32">
          <w:rPr>
            <w:noProof/>
            <w:webHidden/>
          </w:rPr>
          <w:fldChar w:fldCharType="begin"/>
        </w:r>
        <w:r w:rsidR="00470F32">
          <w:rPr>
            <w:noProof/>
            <w:webHidden/>
          </w:rPr>
          <w:instrText xml:space="preserve"> PAGEREF _Toc101726000 \h </w:instrText>
        </w:r>
        <w:r w:rsidR="00470F32">
          <w:rPr>
            <w:noProof/>
            <w:webHidden/>
          </w:rPr>
        </w:r>
        <w:r w:rsidR="00470F32">
          <w:rPr>
            <w:noProof/>
            <w:webHidden/>
          </w:rPr>
          <w:fldChar w:fldCharType="separate"/>
        </w:r>
        <w:r w:rsidR="00470F32">
          <w:rPr>
            <w:noProof/>
            <w:webHidden/>
          </w:rPr>
          <w:t>5</w:t>
        </w:r>
        <w:r w:rsidR="00470F32">
          <w:rPr>
            <w:noProof/>
            <w:webHidden/>
          </w:rPr>
          <w:fldChar w:fldCharType="end"/>
        </w:r>
      </w:hyperlink>
    </w:p>
    <w:p w14:paraId="74841F2A" w14:textId="09CEF7E4" w:rsidR="00470F32" w:rsidRDefault="00DB124F">
      <w:pPr>
        <w:pStyle w:val="21"/>
        <w:rPr>
          <w:rFonts w:asciiTheme="minorHAnsi" w:eastAsiaTheme="minorEastAsia" w:hAnsiTheme="minorHAnsi" w:cstheme="minorBidi"/>
          <w:noProof/>
          <w:sz w:val="21"/>
          <w:szCs w:val="22"/>
        </w:rPr>
      </w:pPr>
      <w:hyperlink w:anchor="_Toc101726001" w:history="1">
        <w:r w:rsidR="00470F32" w:rsidRPr="005E7E6F">
          <w:rPr>
            <w:rStyle w:val="af0"/>
            <w:noProof/>
          </w:rPr>
          <w:t xml:space="preserve">2.4 </w:t>
        </w:r>
        <w:r w:rsidR="00470F32" w:rsidRPr="005E7E6F">
          <w:rPr>
            <w:rStyle w:val="af0"/>
            <w:noProof/>
          </w:rPr>
          <w:t>本章小结</w:t>
        </w:r>
        <w:r w:rsidR="00470F32">
          <w:rPr>
            <w:noProof/>
            <w:webHidden/>
          </w:rPr>
          <w:tab/>
        </w:r>
        <w:r w:rsidR="00470F32">
          <w:rPr>
            <w:noProof/>
            <w:webHidden/>
          </w:rPr>
          <w:fldChar w:fldCharType="begin"/>
        </w:r>
        <w:r w:rsidR="00470F32">
          <w:rPr>
            <w:noProof/>
            <w:webHidden/>
          </w:rPr>
          <w:instrText xml:space="preserve"> PAGEREF _Toc101726001 \h </w:instrText>
        </w:r>
        <w:r w:rsidR="00470F32">
          <w:rPr>
            <w:noProof/>
            <w:webHidden/>
          </w:rPr>
        </w:r>
        <w:r w:rsidR="00470F32">
          <w:rPr>
            <w:noProof/>
            <w:webHidden/>
          </w:rPr>
          <w:fldChar w:fldCharType="separate"/>
        </w:r>
        <w:r w:rsidR="00470F32">
          <w:rPr>
            <w:noProof/>
            <w:webHidden/>
          </w:rPr>
          <w:t>6</w:t>
        </w:r>
        <w:r w:rsidR="00470F32">
          <w:rPr>
            <w:noProof/>
            <w:webHidden/>
          </w:rPr>
          <w:fldChar w:fldCharType="end"/>
        </w:r>
      </w:hyperlink>
    </w:p>
    <w:p w14:paraId="0BAC8A91" w14:textId="74ECBDB3" w:rsidR="00470F32" w:rsidRDefault="00DB124F">
      <w:pPr>
        <w:pStyle w:val="12"/>
        <w:rPr>
          <w:rFonts w:asciiTheme="minorHAnsi" w:eastAsiaTheme="minorEastAsia" w:hAnsiTheme="minorHAnsi" w:cstheme="minorBidi"/>
          <w:noProof/>
          <w:sz w:val="21"/>
          <w:szCs w:val="22"/>
        </w:rPr>
      </w:pPr>
      <w:hyperlink w:anchor="_Toc101726002" w:history="1">
        <w:r w:rsidR="00470F32" w:rsidRPr="005E7E6F">
          <w:rPr>
            <w:rStyle w:val="af0"/>
            <w:noProof/>
          </w:rPr>
          <w:t>第</w:t>
        </w:r>
        <w:r w:rsidR="00470F32" w:rsidRPr="005E7E6F">
          <w:rPr>
            <w:rStyle w:val="af0"/>
            <w:noProof/>
          </w:rPr>
          <w:t>3</w:t>
        </w:r>
        <w:r w:rsidR="00470F32" w:rsidRPr="005E7E6F">
          <w:rPr>
            <w:rStyle w:val="af0"/>
            <w:noProof/>
          </w:rPr>
          <w:t>章</w:t>
        </w:r>
        <w:r w:rsidR="00470F32" w:rsidRPr="005E7E6F">
          <w:rPr>
            <w:rStyle w:val="af0"/>
            <w:noProof/>
          </w:rPr>
          <w:t xml:space="preserve"> </w:t>
        </w:r>
        <w:r w:rsidR="00470F32" w:rsidRPr="005E7E6F">
          <w:rPr>
            <w:rStyle w:val="af0"/>
            <w:noProof/>
          </w:rPr>
          <w:t>系统需求分析</w:t>
        </w:r>
        <w:r w:rsidR="00470F32">
          <w:rPr>
            <w:noProof/>
            <w:webHidden/>
          </w:rPr>
          <w:tab/>
        </w:r>
        <w:r w:rsidR="00470F32">
          <w:rPr>
            <w:noProof/>
            <w:webHidden/>
          </w:rPr>
          <w:fldChar w:fldCharType="begin"/>
        </w:r>
        <w:r w:rsidR="00470F32">
          <w:rPr>
            <w:noProof/>
            <w:webHidden/>
          </w:rPr>
          <w:instrText xml:space="preserve"> PAGEREF _Toc101726002 \h </w:instrText>
        </w:r>
        <w:r w:rsidR="00470F32">
          <w:rPr>
            <w:noProof/>
            <w:webHidden/>
          </w:rPr>
        </w:r>
        <w:r w:rsidR="00470F32">
          <w:rPr>
            <w:noProof/>
            <w:webHidden/>
          </w:rPr>
          <w:fldChar w:fldCharType="separate"/>
        </w:r>
        <w:r w:rsidR="00470F32">
          <w:rPr>
            <w:noProof/>
            <w:webHidden/>
          </w:rPr>
          <w:t>7</w:t>
        </w:r>
        <w:r w:rsidR="00470F32">
          <w:rPr>
            <w:noProof/>
            <w:webHidden/>
          </w:rPr>
          <w:fldChar w:fldCharType="end"/>
        </w:r>
      </w:hyperlink>
    </w:p>
    <w:p w14:paraId="754C9D56" w14:textId="0B186D18" w:rsidR="00470F32" w:rsidRDefault="00DB124F">
      <w:pPr>
        <w:pStyle w:val="21"/>
        <w:rPr>
          <w:rFonts w:asciiTheme="minorHAnsi" w:eastAsiaTheme="minorEastAsia" w:hAnsiTheme="minorHAnsi" w:cstheme="minorBidi"/>
          <w:noProof/>
          <w:sz w:val="21"/>
          <w:szCs w:val="22"/>
        </w:rPr>
      </w:pPr>
      <w:hyperlink w:anchor="_Toc101726003" w:history="1">
        <w:r w:rsidR="00470F32" w:rsidRPr="005E7E6F">
          <w:rPr>
            <w:rStyle w:val="af0"/>
            <w:noProof/>
          </w:rPr>
          <w:t xml:space="preserve">3.1 </w:t>
        </w:r>
        <w:r w:rsidR="00470F32" w:rsidRPr="005E7E6F">
          <w:rPr>
            <w:rStyle w:val="af0"/>
            <w:noProof/>
          </w:rPr>
          <w:t>系统目标</w:t>
        </w:r>
        <w:r w:rsidR="00470F32">
          <w:rPr>
            <w:noProof/>
            <w:webHidden/>
          </w:rPr>
          <w:tab/>
        </w:r>
        <w:r w:rsidR="00470F32">
          <w:rPr>
            <w:noProof/>
            <w:webHidden/>
          </w:rPr>
          <w:fldChar w:fldCharType="begin"/>
        </w:r>
        <w:r w:rsidR="00470F32">
          <w:rPr>
            <w:noProof/>
            <w:webHidden/>
          </w:rPr>
          <w:instrText xml:space="preserve"> PAGEREF _Toc101726003 \h </w:instrText>
        </w:r>
        <w:r w:rsidR="00470F32">
          <w:rPr>
            <w:noProof/>
            <w:webHidden/>
          </w:rPr>
        </w:r>
        <w:r w:rsidR="00470F32">
          <w:rPr>
            <w:noProof/>
            <w:webHidden/>
          </w:rPr>
          <w:fldChar w:fldCharType="separate"/>
        </w:r>
        <w:r w:rsidR="00470F32">
          <w:rPr>
            <w:noProof/>
            <w:webHidden/>
          </w:rPr>
          <w:t>7</w:t>
        </w:r>
        <w:r w:rsidR="00470F32">
          <w:rPr>
            <w:noProof/>
            <w:webHidden/>
          </w:rPr>
          <w:fldChar w:fldCharType="end"/>
        </w:r>
      </w:hyperlink>
    </w:p>
    <w:p w14:paraId="173CE315" w14:textId="3E209AC0" w:rsidR="00470F32" w:rsidRDefault="00DB124F">
      <w:pPr>
        <w:pStyle w:val="21"/>
        <w:rPr>
          <w:rFonts w:asciiTheme="minorHAnsi" w:eastAsiaTheme="minorEastAsia" w:hAnsiTheme="minorHAnsi" w:cstheme="minorBidi"/>
          <w:noProof/>
          <w:sz w:val="21"/>
          <w:szCs w:val="22"/>
        </w:rPr>
      </w:pPr>
      <w:hyperlink w:anchor="_Toc101726004" w:history="1">
        <w:r w:rsidR="00470F32" w:rsidRPr="005E7E6F">
          <w:rPr>
            <w:rStyle w:val="af0"/>
            <w:noProof/>
          </w:rPr>
          <w:t xml:space="preserve">3.2 </w:t>
        </w:r>
        <w:r w:rsidR="00470F32" w:rsidRPr="005E7E6F">
          <w:rPr>
            <w:rStyle w:val="af0"/>
            <w:noProof/>
          </w:rPr>
          <w:t>系统的可行性分析</w:t>
        </w:r>
        <w:r w:rsidR="00470F32">
          <w:rPr>
            <w:noProof/>
            <w:webHidden/>
          </w:rPr>
          <w:tab/>
        </w:r>
        <w:r w:rsidR="00470F32">
          <w:rPr>
            <w:noProof/>
            <w:webHidden/>
          </w:rPr>
          <w:fldChar w:fldCharType="begin"/>
        </w:r>
        <w:r w:rsidR="00470F32">
          <w:rPr>
            <w:noProof/>
            <w:webHidden/>
          </w:rPr>
          <w:instrText xml:space="preserve"> PAGEREF _Toc101726004 \h </w:instrText>
        </w:r>
        <w:r w:rsidR="00470F32">
          <w:rPr>
            <w:noProof/>
            <w:webHidden/>
          </w:rPr>
        </w:r>
        <w:r w:rsidR="00470F32">
          <w:rPr>
            <w:noProof/>
            <w:webHidden/>
          </w:rPr>
          <w:fldChar w:fldCharType="separate"/>
        </w:r>
        <w:r w:rsidR="00470F32">
          <w:rPr>
            <w:noProof/>
            <w:webHidden/>
          </w:rPr>
          <w:t>7</w:t>
        </w:r>
        <w:r w:rsidR="00470F32">
          <w:rPr>
            <w:noProof/>
            <w:webHidden/>
          </w:rPr>
          <w:fldChar w:fldCharType="end"/>
        </w:r>
      </w:hyperlink>
    </w:p>
    <w:p w14:paraId="15E05368" w14:textId="5335E47D" w:rsidR="00470F32" w:rsidRDefault="00DB124F">
      <w:pPr>
        <w:pStyle w:val="21"/>
        <w:rPr>
          <w:rFonts w:asciiTheme="minorHAnsi" w:eastAsiaTheme="minorEastAsia" w:hAnsiTheme="minorHAnsi" w:cstheme="minorBidi"/>
          <w:noProof/>
          <w:sz w:val="21"/>
          <w:szCs w:val="22"/>
        </w:rPr>
      </w:pPr>
      <w:hyperlink w:anchor="_Toc101726005" w:history="1">
        <w:r w:rsidR="00470F32" w:rsidRPr="005E7E6F">
          <w:rPr>
            <w:rStyle w:val="af0"/>
            <w:noProof/>
          </w:rPr>
          <w:t xml:space="preserve">3.3 </w:t>
        </w:r>
        <w:r w:rsidR="00470F32" w:rsidRPr="005E7E6F">
          <w:rPr>
            <w:rStyle w:val="af0"/>
            <w:noProof/>
          </w:rPr>
          <w:t>系统非功能需求</w:t>
        </w:r>
        <w:r w:rsidR="00470F32">
          <w:rPr>
            <w:noProof/>
            <w:webHidden/>
          </w:rPr>
          <w:tab/>
        </w:r>
        <w:r w:rsidR="00470F32">
          <w:rPr>
            <w:noProof/>
            <w:webHidden/>
          </w:rPr>
          <w:fldChar w:fldCharType="begin"/>
        </w:r>
        <w:r w:rsidR="00470F32">
          <w:rPr>
            <w:noProof/>
            <w:webHidden/>
          </w:rPr>
          <w:instrText xml:space="preserve"> PAGEREF _Toc101726005 \h </w:instrText>
        </w:r>
        <w:r w:rsidR="00470F32">
          <w:rPr>
            <w:noProof/>
            <w:webHidden/>
          </w:rPr>
        </w:r>
        <w:r w:rsidR="00470F32">
          <w:rPr>
            <w:noProof/>
            <w:webHidden/>
          </w:rPr>
          <w:fldChar w:fldCharType="separate"/>
        </w:r>
        <w:r w:rsidR="00470F32">
          <w:rPr>
            <w:noProof/>
            <w:webHidden/>
          </w:rPr>
          <w:t>7</w:t>
        </w:r>
        <w:r w:rsidR="00470F32">
          <w:rPr>
            <w:noProof/>
            <w:webHidden/>
          </w:rPr>
          <w:fldChar w:fldCharType="end"/>
        </w:r>
      </w:hyperlink>
    </w:p>
    <w:p w14:paraId="59EC67CA" w14:textId="2A4C1160" w:rsidR="00470F32" w:rsidRDefault="00DB124F">
      <w:pPr>
        <w:pStyle w:val="31"/>
        <w:rPr>
          <w:rFonts w:asciiTheme="minorHAnsi" w:eastAsiaTheme="minorEastAsia" w:hAnsiTheme="minorHAnsi" w:cstheme="minorBidi"/>
          <w:noProof/>
          <w:sz w:val="21"/>
          <w:szCs w:val="22"/>
        </w:rPr>
      </w:pPr>
      <w:hyperlink w:anchor="_Toc101726006" w:history="1">
        <w:r w:rsidR="00470F32" w:rsidRPr="005E7E6F">
          <w:rPr>
            <w:rStyle w:val="af0"/>
            <w:noProof/>
          </w:rPr>
          <w:t xml:space="preserve">3.3.1 </w:t>
        </w:r>
        <w:r w:rsidR="00470F32" w:rsidRPr="005E7E6F">
          <w:rPr>
            <w:rStyle w:val="af0"/>
            <w:noProof/>
          </w:rPr>
          <w:t>系统性能需求</w:t>
        </w:r>
        <w:r w:rsidR="00470F32">
          <w:rPr>
            <w:noProof/>
            <w:webHidden/>
          </w:rPr>
          <w:tab/>
        </w:r>
        <w:r w:rsidR="00470F32">
          <w:rPr>
            <w:noProof/>
            <w:webHidden/>
          </w:rPr>
          <w:fldChar w:fldCharType="begin"/>
        </w:r>
        <w:r w:rsidR="00470F32">
          <w:rPr>
            <w:noProof/>
            <w:webHidden/>
          </w:rPr>
          <w:instrText xml:space="preserve"> PAGEREF _Toc101726006 \h </w:instrText>
        </w:r>
        <w:r w:rsidR="00470F32">
          <w:rPr>
            <w:noProof/>
            <w:webHidden/>
          </w:rPr>
        </w:r>
        <w:r w:rsidR="00470F32">
          <w:rPr>
            <w:noProof/>
            <w:webHidden/>
          </w:rPr>
          <w:fldChar w:fldCharType="separate"/>
        </w:r>
        <w:r w:rsidR="00470F32">
          <w:rPr>
            <w:noProof/>
            <w:webHidden/>
          </w:rPr>
          <w:t>7</w:t>
        </w:r>
        <w:r w:rsidR="00470F32">
          <w:rPr>
            <w:noProof/>
            <w:webHidden/>
          </w:rPr>
          <w:fldChar w:fldCharType="end"/>
        </w:r>
      </w:hyperlink>
    </w:p>
    <w:p w14:paraId="5D569443" w14:textId="1369C378" w:rsidR="00470F32" w:rsidRDefault="00DB124F">
      <w:pPr>
        <w:pStyle w:val="31"/>
        <w:rPr>
          <w:rFonts w:asciiTheme="minorHAnsi" w:eastAsiaTheme="minorEastAsia" w:hAnsiTheme="minorHAnsi" w:cstheme="minorBidi"/>
          <w:noProof/>
          <w:sz w:val="21"/>
          <w:szCs w:val="22"/>
        </w:rPr>
      </w:pPr>
      <w:hyperlink w:anchor="_Toc101726007" w:history="1">
        <w:r w:rsidR="00470F32" w:rsidRPr="005E7E6F">
          <w:rPr>
            <w:rStyle w:val="af0"/>
            <w:noProof/>
          </w:rPr>
          <w:t xml:space="preserve">3.3.2 </w:t>
        </w:r>
        <w:r w:rsidR="00470F32" w:rsidRPr="005E7E6F">
          <w:rPr>
            <w:rStyle w:val="af0"/>
            <w:noProof/>
          </w:rPr>
          <w:t>系统质量需求</w:t>
        </w:r>
        <w:r w:rsidR="00470F32">
          <w:rPr>
            <w:noProof/>
            <w:webHidden/>
          </w:rPr>
          <w:tab/>
        </w:r>
        <w:r w:rsidR="00470F32">
          <w:rPr>
            <w:noProof/>
            <w:webHidden/>
          </w:rPr>
          <w:fldChar w:fldCharType="begin"/>
        </w:r>
        <w:r w:rsidR="00470F32">
          <w:rPr>
            <w:noProof/>
            <w:webHidden/>
          </w:rPr>
          <w:instrText xml:space="preserve"> PAGEREF _Toc101726007 \h </w:instrText>
        </w:r>
        <w:r w:rsidR="00470F32">
          <w:rPr>
            <w:noProof/>
            <w:webHidden/>
          </w:rPr>
        </w:r>
        <w:r w:rsidR="00470F32">
          <w:rPr>
            <w:noProof/>
            <w:webHidden/>
          </w:rPr>
          <w:fldChar w:fldCharType="separate"/>
        </w:r>
        <w:r w:rsidR="00470F32">
          <w:rPr>
            <w:noProof/>
            <w:webHidden/>
          </w:rPr>
          <w:t>8</w:t>
        </w:r>
        <w:r w:rsidR="00470F32">
          <w:rPr>
            <w:noProof/>
            <w:webHidden/>
          </w:rPr>
          <w:fldChar w:fldCharType="end"/>
        </w:r>
      </w:hyperlink>
    </w:p>
    <w:p w14:paraId="5D82AD0C" w14:textId="12380A9C" w:rsidR="00470F32" w:rsidRDefault="00DB124F">
      <w:pPr>
        <w:pStyle w:val="31"/>
        <w:rPr>
          <w:rFonts w:asciiTheme="minorHAnsi" w:eastAsiaTheme="minorEastAsia" w:hAnsiTheme="minorHAnsi" w:cstheme="minorBidi"/>
          <w:noProof/>
          <w:sz w:val="21"/>
          <w:szCs w:val="22"/>
        </w:rPr>
      </w:pPr>
      <w:hyperlink w:anchor="_Toc101726008" w:history="1">
        <w:r w:rsidR="00470F32" w:rsidRPr="005E7E6F">
          <w:rPr>
            <w:rStyle w:val="af0"/>
            <w:noProof/>
          </w:rPr>
          <w:t xml:space="preserve">3.3.3 </w:t>
        </w:r>
        <w:r w:rsidR="00470F32" w:rsidRPr="005E7E6F">
          <w:rPr>
            <w:rStyle w:val="af0"/>
            <w:noProof/>
          </w:rPr>
          <w:t>软硬件环境需求</w:t>
        </w:r>
        <w:r w:rsidR="00470F32">
          <w:rPr>
            <w:noProof/>
            <w:webHidden/>
          </w:rPr>
          <w:tab/>
        </w:r>
        <w:r w:rsidR="00470F32">
          <w:rPr>
            <w:noProof/>
            <w:webHidden/>
          </w:rPr>
          <w:fldChar w:fldCharType="begin"/>
        </w:r>
        <w:r w:rsidR="00470F32">
          <w:rPr>
            <w:noProof/>
            <w:webHidden/>
          </w:rPr>
          <w:instrText xml:space="preserve"> PAGEREF _Toc101726008 \h </w:instrText>
        </w:r>
        <w:r w:rsidR="00470F32">
          <w:rPr>
            <w:noProof/>
            <w:webHidden/>
          </w:rPr>
        </w:r>
        <w:r w:rsidR="00470F32">
          <w:rPr>
            <w:noProof/>
            <w:webHidden/>
          </w:rPr>
          <w:fldChar w:fldCharType="separate"/>
        </w:r>
        <w:r w:rsidR="00470F32">
          <w:rPr>
            <w:noProof/>
            <w:webHidden/>
          </w:rPr>
          <w:t>8</w:t>
        </w:r>
        <w:r w:rsidR="00470F32">
          <w:rPr>
            <w:noProof/>
            <w:webHidden/>
          </w:rPr>
          <w:fldChar w:fldCharType="end"/>
        </w:r>
      </w:hyperlink>
    </w:p>
    <w:p w14:paraId="793595F9" w14:textId="68A39B19" w:rsidR="00470F32" w:rsidRDefault="00DB124F">
      <w:pPr>
        <w:pStyle w:val="21"/>
        <w:rPr>
          <w:rFonts w:asciiTheme="minorHAnsi" w:eastAsiaTheme="minorEastAsia" w:hAnsiTheme="minorHAnsi" w:cstheme="minorBidi"/>
          <w:noProof/>
          <w:sz w:val="21"/>
          <w:szCs w:val="22"/>
        </w:rPr>
      </w:pPr>
      <w:hyperlink w:anchor="_Toc101726009" w:history="1">
        <w:r w:rsidR="00470F32" w:rsidRPr="005E7E6F">
          <w:rPr>
            <w:rStyle w:val="af0"/>
            <w:noProof/>
          </w:rPr>
          <w:t xml:space="preserve">3.4 </w:t>
        </w:r>
        <w:r w:rsidR="00470F32" w:rsidRPr="005E7E6F">
          <w:rPr>
            <w:rStyle w:val="af0"/>
            <w:noProof/>
          </w:rPr>
          <w:t>系统功能需求</w:t>
        </w:r>
        <w:r w:rsidR="00470F32">
          <w:rPr>
            <w:noProof/>
            <w:webHidden/>
          </w:rPr>
          <w:tab/>
        </w:r>
        <w:r w:rsidR="00470F32">
          <w:rPr>
            <w:noProof/>
            <w:webHidden/>
          </w:rPr>
          <w:fldChar w:fldCharType="begin"/>
        </w:r>
        <w:r w:rsidR="00470F32">
          <w:rPr>
            <w:noProof/>
            <w:webHidden/>
          </w:rPr>
          <w:instrText xml:space="preserve"> PAGEREF _Toc101726009 \h </w:instrText>
        </w:r>
        <w:r w:rsidR="00470F32">
          <w:rPr>
            <w:noProof/>
            <w:webHidden/>
          </w:rPr>
        </w:r>
        <w:r w:rsidR="00470F32">
          <w:rPr>
            <w:noProof/>
            <w:webHidden/>
          </w:rPr>
          <w:fldChar w:fldCharType="separate"/>
        </w:r>
        <w:r w:rsidR="00470F32">
          <w:rPr>
            <w:noProof/>
            <w:webHidden/>
          </w:rPr>
          <w:t>8</w:t>
        </w:r>
        <w:r w:rsidR="00470F32">
          <w:rPr>
            <w:noProof/>
            <w:webHidden/>
          </w:rPr>
          <w:fldChar w:fldCharType="end"/>
        </w:r>
      </w:hyperlink>
    </w:p>
    <w:p w14:paraId="17C771E3" w14:textId="12FE15CE" w:rsidR="00470F32" w:rsidRDefault="00DB124F">
      <w:pPr>
        <w:pStyle w:val="31"/>
        <w:rPr>
          <w:rFonts w:asciiTheme="minorHAnsi" w:eastAsiaTheme="minorEastAsia" w:hAnsiTheme="minorHAnsi" w:cstheme="minorBidi"/>
          <w:noProof/>
          <w:sz w:val="21"/>
          <w:szCs w:val="22"/>
        </w:rPr>
      </w:pPr>
      <w:hyperlink w:anchor="_Toc101726010" w:history="1">
        <w:r w:rsidR="00470F32" w:rsidRPr="005E7E6F">
          <w:rPr>
            <w:rStyle w:val="af0"/>
            <w:noProof/>
          </w:rPr>
          <w:t xml:space="preserve">3.4.1 </w:t>
        </w:r>
        <w:r w:rsidR="00470F32" w:rsidRPr="005E7E6F">
          <w:rPr>
            <w:rStyle w:val="af0"/>
            <w:noProof/>
          </w:rPr>
          <w:t>学生模块</w:t>
        </w:r>
        <w:r w:rsidR="00470F32">
          <w:rPr>
            <w:noProof/>
            <w:webHidden/>
          </w:rPr>
          <w:tab/>
        </w:r>
        <w:r w:rsidR="00470F32">
          <w:rPr>
            <w:noProof/>
            <w:webHidden/>
          </w:rPr>
          <w:fldChar w:fldCharType="begin"/>
        </w:r>
        <w:r w:rsidR="00470F32">
          <w:rPr>
            <w:noProof/>
            <w:webHidden/>
          </w:rPr>
          <w:instrText xml:space="preserve"> PAGEREF _Toc101726010 \h </w:instrText>
        </w:r>
        <w:r w:rsidR="00470F32">
          <w:rPr>
            <w:noProof/>
            <w:webHidden/>
          </w:rPr>
        </w:r>
        <w:r w:rsidR="00470F32">
          <w:rPr>
            <w:noProof/>
            <w:webHidden/>
          </w:rPr>
          <w:fldChar w:fldCharType="separate"/>
        </w:r>
        <w:r w:rsidR="00470F32">
          <w:rPr>
            <w:noProof/>
            <w:webHidden/>
          </w:rPr>
          <w:t>8</w:t>
        </w:r>
        <w:r w:rsidR="00470F32">
          <w:rPr>
            <w:noProof/>
            <w:webHidden/>
          </w:rPr>
          <w:fldChar w:fldCharType="end"/>
        </w:r>
      </w:hyperlink>
    </w:p>
    <w:p w14:paraId="5968D1D4" w14:textId="5CB28CE0" w:rsidR="00470F32" w:rsidRDefault="00DB124F">
      <w:pPr>
        <w:pStyle w:val="31"/>
        <w:rPr>
          <w:rFonts w:asciiTheme="minorHAnsi" w:eastAsiaTheme="minorEastAsia" w:hAnsiTheme="minorHAnsi" w:cstheme="minorBidi"/>
          <w:noProof/>
          <w:sz w:val="21"/>
          <w:szCs w:val="22"/>
        </w:rPr>
      </w:pPr>
      <w:hyperlink w:anchor="_Toc101726011" w:history="1">
        <w:r w:rsidR="00470F32" w:rsidRPr="005E7E6F">
          <w:rPr>
            <w:rStyle w:val="af0"/>
            <w:noProof/>
          </w:rPr>
          <w:t xml:space="preserve">3.4.2 </w:t>
        </w:r>
        <w:r w:rsidR="00470F32" w:rsidRPr="005E7E6F">
          <w:rPr>
            <w:rStyle w:val="af0"/>
            <w:noProof/>
          </w:rPr>
          <w:t>管理员模块</w:t>
        </w:r>
        <w:r w:rsidR="00470F32">
          <w:rPr>
            <w:noProof/>
            <w:webHidden/>
          </w:rPr>
          <w:tab/>
        </w:r>
        <w:r w:rsidR="00470F32">
          <w:rPr>
            <w:noProof/>
            <w:webHidden/>
          </w:rPr>
          <w:fldChar w:fldCharType="begin"/>
        </w:r>
        <w:r w:rsidR="00470F32">
          <w:rPr>
            <w:noProof/>
            <w:webHidden/>
          </w:rPr>
          <w:instrText xml:space="preserve"> PAGEREF _Toc101726011 \h </w:instrText>
        </w:r>
        <w:r w:rsidR="00470F32">
          <w:rPr>
            <w:noProof/>
            <w:webHidden/>
          </w:rPr>
        </w:r>
        <w:r w:rsidR="00470F32">
          <w:rPr>
            <w:noProof/>
            <w:webHidden/>
          </w:rPr>
          <w:fldChar w:fldCharType="separate"/>
        </w:r>
        <w:r w:rsidR="00470F32">
          <w:rPr>
            <w:noProof/>
            <w:webHidden/>
          </w:rPr>
          <w:t>11</w:t>
        </w:r>
        <w:r w:rsidR="00470F32">
          <w:rPr>
            <w:noProof/>
            <w:webHidden/>
          </w:rPr>
          <w:fldChar w:fldCharType="end"/>
        </w:r>
      </w:hyperlink>
    </w:p>
    <w:p w14:paraId="25468CFB" w14:textId="4A408AED" w:rsidR="00470F32" w:rsidRDefault="00DB124F">
      <w:pPr>
        <w:pStyle w:val="21"/>
        <w:rPr>
          <w:rFonts w:asciiTheme="minorHAnsi" w:eastAsiaTheme="minorEastAsia" w:hAnsiTheme="minorHAnsi" w:cstheme="minorBidi"/>
          <w:noProof/>
          <w:sz w:val="21"/>
          <w:szCs w:val="22"/>
        </w:rPr>
      </w:pPr>
      <w:hyperlink w:anchor="_Toc101726012" w:history="1">
        <w:r w:rsidR="00470F32" w:rsidRPr="005E7E6F">
          <w:rPr>
            <w:rStyle w:val="af0"/>
            <w:noProof/>
          </w:rPr>
          <w:t xml:space="preserve">3.5 </w:t>
        </w:r>
        <w:r w:rsidR="00470F32" w:rsidRPr="005E7E6F">
          <w:rPr>
            <w:rStyle w:val="af0"/>
            <w:noProof/>
          </w:rPr>
          <w:t>本章小结</w:t>
        </w:r>
        <w:r w:rsidR="00470F32">
          <w:rPr>
            <w:noProof/>
            <w:webHidden/>
          </w:rPr>
          <w:tab/>
        </w:r>
        <w:r w:rsidR="00470F32">
          <w:rPr>
            <w:noProof/>
            <w:webHidden/>
          </w:rPr>
          <w:fldChar w:fldCharType="begin"/>
        </w:r>
        <w:r w:rsidR="00470F32">
          <w:rPr>
            <w:noProof/>
            <w:webHidden/>
          </w:rPr>
          <w:instrText xml:space="preserve"> PAGEREF _Toc101726012 \h </w:instrText>
        </w:r>
        <w:r w:rsidR="00470F32">
          <w:rPr>
            <w:noProof/>
            <w:webHidden/>
          </w:rPr>
        </w:r>
        <w:r w:rsidR="00470F32">
          <w:rPr>
            <w:noProof/>
            <w:webHidden/>
          </w:rPr>
          <w:fldChar w:fldCharType="separate"/>
        </w:r>
        <w:r w:rsidR="00470F32">
          <w:rPr>
            <w:noProof/>
            <w:webHidden/>
          </w:rPr>
          <w:t>16</w:t>
        </w:r>
        <w:r w:rsidR="00470F32">
          <w:rPr>
            <w:noProof/>
            <w:webHidden/>
          </w:rPr>
          <w:fldChar w:fldCharType="end"/>
        </w:r>
      </w:hyperlink>
    </w:p>
    <w:p w14:paraId="1E9B404B" w14:textId="1B5C9370" w:rsidR="00470F32" w:rsidRDefault="00DB124F">
      <w:pPr>
        <w:pStyle w:val="12"/>
        <w:rPr>
          <w:rFonts w:asciiTheme="minorHAnsi" w:eastAsiaTheme="minorEastAsia" w:hAnsiTheme="minorHAnsi" w:cstheme="minorBidi"/>
          <w:noProof/>
          <w:sz w:val="21"/>
          <w:szCs w:val="22"/>
        </w:rPr>
      </w:pPr>
      <w:hyperlink w:anchor="_Toc101726013" w:history="1">
        <w:r w:rsidR="00470F32" w:rsidRPr="005E7E6F">
          <w:rPr>
            <w:rStyle w:val="af0"/>
            <w:noProof/>
          </w:rPr>
          <w:t>第</w:t>
        </w:r>
        <w:r w:rsidR="00470F32" w:rsidRPr="005E7E6F">
          <w:rPr>
            <w:rStyle w:val="af0"/>
            <w:noProof/>
          </w:rPr>
          <w:t>4</w:t>
        </w:r>
        <w:r w:rsidR="00470F32" w:rsidRPr="005E7E6F">
          <w:rPr>
            <w:rStyle w:val="af0"/>
            <w:noProof/>
          </w:rPr>
          <w:t>章</w:t>
        </w:r>
        <w:r w:rsidR="00470F32" w:rsidRPr="005E7E6F">
          <w:rPr>
            <w:rStyle w:val="af0"/>
            <w:noProof/>
          </w:rPr>
          <w:t xml:space="preserve"> </w:t>
        </w:r>
        <w:r w:rsidR="00470F32" w:rsidRPr="005E7E6F">
          <w:rPr>
            <w:rStyle w:val="af0"/>
            <w:noProof/>
          </w:rPr>
          <w:t>系统概要设计</w:t>
        </w:r>
        <w:r w:rsidR="00470F32">
          <w:rPr>
            <w:noProof/>
            <w:webHidden/>
          </w:rPr>
          <w:tab/>
        </w:r>
        <w:r w:rsidR="00470F32">
          <w:rPr>
            <w:noProof/>
            <w:webHidden/>
          </w:rPr>
          <w:fldChar w:fldCharType="begin"/>
        </w:r>
        <w:r w:rsidR="00470F32">
          <w:rPr>
            <w:noProof/>
            <w:webHidden/>
          </w:rPr>
          <w:instrText xml:space="preserve"> PAGEREF _Toc101726013 \h </w:instrText>
        </w:r>
        <w:r w:rsidR="00470F32">
          <w:rPr>
            <w:noProof/>
            <w:webHidden/>
          </w:rPr>
        </w:r>
        <w:r w:rsidR="00470F32">
          <w:rPr>
            <w:noProof/>
            <w:webHidden/>
          </w:rPr>
          <w:fldChar w:fldCharType="separate"/>
        </w:r>
        <w:r w:rsidR="00470F32">
          <w:rPr>
            <w:noProof/>
            <w:webHidden/>
          </w:rPr>
          <w:t>17</w:t>
        </w:r>
        <w:r w:rsidR="00470F32">
          <w:rPr>
            <w:noProof/>
            <w:webHidden/>
          </w:rPr>
          <w:fldChar w:fldCharType="end"/>
        </w:r>
      </w:hyperlink>
    </w:p>
    <w:p w14:paraId="44FE3F2F" w14:textId="45010BF2" w:rsidR="00470F32" w:rsidRDefault="00DB124F">
      <w:pPr>
        <w:pStyle w:val="21"/>
        <w:rPr>
          <w:rFonts w:asciiTheme="minorHAnsi" w:eastAsiaTheme="minorEastAsia" w:hAnsiTheme="minorHAnsi" w:cstheme="minorBidi"/>
          <w:noProof/>
          <w:sz w:val="21"/>
          <w:szCs w:val="22"/>
        </w:rPr>
      </w:pPr>
      <w:hyperlink w:anchor="_Toc101726014" w:history="1">
        <w:r w:rsidR="00470F32" w:rsidRPr="005E7E6F">
          <w:rPr>
            <w:rStyle w:val="af0"/>
            <w:noProof/>
          </w:rPr>
          <w:t xml:space="preserve">4.1 </w:t>
        </w:r>
        <w:r w:rsidR="00470F32" w:rsidRPr="005E7E6F">
          <w:rPr>
            <w:rStyle w:val="af0"/>
            <w:noProof/>
          </w:rPr>
          <w:t>系统总体架构设计</w:t>
        </w:r>
        <w:r w:rsidR="00470F32">
          <w:rPr>
            <w:noProof/>
            <w:webHidden/>
          </w:rPr>
          <w:tab/>
        </w:r>
        <w:r w:rsidR="00470F32">
          <w:rPr>
            <w:noProof/>
            <w:webHidden/>
          </w:rPr>
          <w:fldChar w:fldCharType="begin"/>
        </w:r>
        <w:r w:rsidR="00470F32">
          <w:rPr>
            <w:noProof/>
            <w:webHidden/>
          </w:rPr>
          <w:instrText xml:space="preserve"> PAGEREF _Toc101726014 \h </w:instrText>
        </w:r>
        <w:r w:rsidR="00470F32">
          <w:rPr>
            <w:noProof/>
            <w:webHidden/>
          </w:rPr>
        </w:r>
        <w:r w:rsidR="00470F32">
          <w:rPr>
            <w:noProof/>
            <w:webHidden/>
          </w:rPr>
          <w:fldChar w:fldCharType="separate"/>
        </w:r>
        <w:r w:rsidR="00470F32">
          <w:rPr>
            <w:noProof/>
            <w:webHidden/>
          </w:rPr>
          <w:t>17</w:t>
        </w:r>
        <w:r w:rsidR="00470F32">
          <w:rPr>
            <w:noProof/>
            <w:webHidden/>
          </w:rPr>
          <w:fldChar w:fldCharType="end"/>
        </w:r>
      </w:hyperlink>
    </w:p>
    <w:p w14:paraId="68CAC1EB" w14:textId="295CB8E7" w:rsidR="00470F32" w:rsidRDefault="00DB124F">
      <w:pPr>
        <w:pStyle w:val="21"/>
        <w:rPr>
          <w:rFonts w:asciiTheme="minorHAnsi" w:eastAsiaTheme="minorEastAsia" w:hAnsiTheme="minorHAnsi" w:cstheme="minorBidi"/>
          <w:noProof/>
          <w:sz w:val="21"/>
          <w:szCs w:val="22"/>
        </w:rPr>
      </w:pPr>
      <w:hyperlink w:anchor="_Toc101726015" w:history="1">
        <w:r w:rsidR="00470F32" w:rsidRPr="005E7E6F">
          <w:rPr>
            <w:rStyle w:val="af0"/>
            <w:noProof/>
          </w:rPr>
          <w:t xml:space="preserve">4.2 </w:t>
        </w:r>
        <w:r w:rsidR="00470F32" w:rsidRPr="005E7E6F">
          <w:rPr>
            <w:rStyle w:val="af0"/>
            <w:noProof/>
          </w:rPr>
          <w:t>系统总体功能设计</w:t>
        </w:r>
        <w:r w:rsidR="00470F32">
          <w:rPr>
            <w:noProof/>
            <w:webHidden/>
          </w:rPr>
          <w:tab/>
        </w:r>
        <w:r w:rsidR="00470F32">
          <w:rPr>
            <w:noProof/>
            <w:webHidden/>
          </w:rPr>
          <w:fldChar w:fldCharType="begin"/>
        </w:r>
        <w:r w:rsidR="00470F32">
          <w:rPr>
            <w:noProof/>
            <w:webHidden/>
          </w:rPr>
          <w:instrText xml:space="preserve"> PAGEREF _Toc101726015 \h </w:instrText>
        </w:r>
        <w:r w:rsidR="00470F32">
          <w:rPr>
            <w:noProof/>
            <w:webHidden/>
          </w:rPr>
        </w:r>
        <w:r w:rsidR="00470F32">
          <w:rPr>
            <w:noProof/>
            <w:webHidden/>
          </w:rPr>
          <w:fldChar w:fldCharType="separate"/>
        </w:r>
        <w:r w:rsidR="00470F32">
          <w:rPr>
            <w:noProof/>
            <w:webHidden/>
          </w:rPr>
          <w:t>17</w:t>
        </w:r>
        <w:r w:rsidR="00470F32">
          <w:rPr>
            <w:noProof/>
            <w:webHidden/>
          </w:rPr>
          <w:fldChar w:fldCharType="end"/>
        </w:r>
      </w:hyperlink>
    </w:p>
    <w:p w14:paraId="457E3807" w14:textId="2CBEF6BB" w:rsidR="00470F32" w:rsidRDefault="00DB124F">
      <w:pPr>
        <w:pStyle w:val="31"/>
        <w:rPr>
          <w:rFonts w:asciiTheme="minorHAnsi" w:eastAsiaTheme="minorEastAsia" w:hAnsiTheme="minorHAnsi" w:cstheme="minorBidi"/>
          <w:noProof/>
          <w:sz w:val="21"/>
          <w:szCs w:val="22"/>
        </w:rPr>
      </w:pPr>
      <w:hyperlink w:anchor="_Toc101726016" w:history="1">
        <w:r w:rsidR="00470F32" w:rsidRPr="005E7E6F">
          <w:rPr>
            <w:rStyle w:val="af0"/>
            <w:noProof/>
          </w:rPr>
          <w:t xml:space="preserve">4.2.1 </w:t>
        </w:r>
        <w:r w:rsidR="00470F32" w:rsidRPr="005E7E6F">
          <w:rPr>
            <w:rStyle w:val="af0"/>
            <w:noProof/>
          </w:rPr>
          <w:t>学生模块</w:t>
        </w:r>
        <w:r w:rsidR="00470F32">
          <w:rPr>
            <w:noProof/>
            <w:webHidden/>
          </w:rPr>
          <w:tab/>
        </w:r>
        <w:r w:rsidR="00470F32">
          <w:rPr>
            <w:noProof/>
            <w:webHidden/>
          </w:rPr>
          <w:fldChar w:fldCharType="begin"/>
        </w:r>
        <w:r w:rsidR="00470F32">
          <w:rPr>
            <w:noProof/>
            <w:webHidden/>
          </w:rPr>
          <w:instrText xml:space="preserve"> PAGEREF _Toc101726016 \h </w:instrText>
        </w:r>
        <w:r w:rsidR="00470F32">
          <w:rPr>
            <w:noProof/>
            <w:webHidden/>
          </w:rPr>
        </w:r>
        <w:r w:rsidR="00470F32">
          <w:rPr>
            <w:noProof/>
            <w:webHidden/>
          </w:rPr>
          <w:fldChar w:fldCharType="separate"/>
        </w:r>
        <w:r w:rsidR="00470F32">
          <w:rPr>
            <w:noProof/>
            <w:webHidden/>
          </w:rPr>
          <w:t>18</w:t>
        </w:r>
        <w:r w:rsidR="00470F32">
          <w:rPr>
            <w:noProof/>
            <w:webHidden/>
          </w:rPr>
          <w:fldChar w:fldCharType="end"/>
        </w:r>
      </w:hyperlink>
    </w:p>
    <w:p w14:paraId="16382E5A" w14:textId="5ED5F8ED" w:rsidR="00470F32" w:rsidRDefault="00DB124F">
      <w:pPr>
        <w:pStyle w:val="31"/>
        <w:rPr>
          <w:rFonts w:asciiTheme="minorHAnsi" w:eastAsiaTheme="minorEastAsia" w:hAnsiTheme="minorHAnsi" w:cstheme="minorBidi"/>
          <w:noProof/>
          <w:sz w:val="21"/>
          <w:szCs w:val="22"/>
        </w:rPr>
      </w:pPr>
      <w:hyperlink w:anchor="_Toc101726017" w:history="1">
        <w:r w:rsidR="00470F32" w:rsidRPr="005E7E6F">
          <w:rPr>
            <w:rStyle w:val="af0"/>
            <w:noProof/>
          </w:rPr>
          <w:t xml:space="preserve">4.2.2 </w:t>
        </w:r>
        <w:r w:rsidR="00470F32" w:rsidRPr="005E7E6F">
          <w:rPr>
            <w:rStyle w:val="af0"/>
            <w:noProof/>
          </w:rPr>
          <w:t>管理员模块</w:t>
        </w:r>
        <w:r w:rsidR="00470F32">
          <w:rPr>
            <w:noProof/>
            <w:webHidden/>
          </w:rPr>
          <w:tab/>
        </w:r>
        <w:r w:rsidR="00470F32">
          <w:rPr>
            <w:noProof/>
            <w:webHidden/>
          </w:rPr>
          <w:fldChar w:fldCharType="begin"/>
        </w:r>
        <w:r w:rsidR="00470F32">
          <w:rPr>
            <w:noProof/>
            <w:webHidden/>
          </w:rPr>
          <w:instrText xml:space="preserve"> PAGEREF _Toc101726017 \h </w:instrText>
        </w:r>
        <w:r w:rsidR="00470F32">
          <w:rPr>
            <w:noProof/>
            <w:webHidden/>
          </w:rPr>
        </w:r>
        <w:r w:rsidR="00470F32">
          <w:rPr>
            <w:noProof/>
            <w:webHidden/>
          </w:rPr>
          <w:fldChar w:fldCharType="separate"/>
        </w:r>
        <w:r w:rsidR="00470F32">
          <w:rPr>
            <w:noProof/>
            <w:webHidden/>
          </w:rPr>
          <w:t>23</w:t>
        </w:r>
        <w:r w:rsidR="00470F32">
          <w:rPr>
            <w:noProof/>
            <w:webHidden/>
          </w:rPr>
          <w:fldChar w:fldCharType="end"/>
        </w:r>
      </w:hyperlink>
    </w:p>
    <w:p w14:paraId="0456E2F4" w14:textId="353C48C8" w:rsidR="00470F32" w:rsidRDefault="00DB124F">
      <w:pPr>
        <w:pStyle w:val="21"/>
        <w:rPr>
          <w:rFonts w:asciiTheme="minorHAnsi" w:eastAsiaTheme="minorEastAsia" w:hAnsiTheme="minorHAnsi" w:cstheme="minorBidi"/>
          <w:noProof/>
          <w:sz w:val="21"/>
          <w:szCs w:val="22"/>
        </w:rPr>
      </w:pPr>
      <w:hyperlink w:anchor="_Toc101726018" w:history="1">
        <w:r w:rsidR="00470F32" w:rsidRPr="005E7E6F">
          <w:rPr>
            <w:rStyle w:val="af0"/>
            <w:noProof/>
          </w:rPr>
          <w:t xml:space="preserve">4.3 </w:t>
        </w:r>
        <w:r w:rsidR="00470F32" w:rsidRPr="005E7E6F">
          <w:rPr>
            <w:rStyle w:val="af0"/>
            <w:noProof/>
          </w:rPr>
          <w:t>数据库总体设计</w:t>
        </w:r>
        <w:r w:rsidR="00470F32">
          <w:rPr>
            <w:noProof/>
            <w:webHidden/>
          </w:rPr>
          <w:tab/>
        </w:r>
        <w:r w:rsidR="00470F32">
          <w:rPr>
            <w:noProof/>
            <w:webHidden/>
          </w:rPr>
          <w:fldChar w:fldCharType="begin"/>
        </w:r>
        <w:r w:rsidR="00470F32">
          <w:rPr>
            <w:noProof/>
            <w:webHidden/>
          </w:rPr>
          <w:instrText xml:space="preserve"> PAGEREF _Toc101726018 \h </w:instrText>
        </w:r>
        <w:r w:rsidR="00470F32">
          <w:rPr>
            <w:noProof/>
            <w:webHidden/>
          </w:rPr>
        </w:r>
        <w:r w:rsidR="00470F32">
          <w:rPr>
            <w:noProof/>
            <w:webHidden/>
          </w:rPr>
          <w:fldChar w:fldCharType="separate"/>
        </w:r>
        <w:r w:rsidR="00470F32">
          <w:rPr>
            <w:noProof/>
            <w:webHidden/>
          </w:rPr>
          <w:t>28</w:t>
        </w:r>
        <w:r w:rsidR="00470F32">
          <w:rPr>
            <w:noProof/>
            <w:webHidden/>
          </w:rPr>
          <w:fldChar w:fldCharType="end"/>
        </w:r>
      </w:hyperlink>
    </w:p>
    <w:p w14:paraId="144D5D38" w14:textId="3C324B18" w:rsidR="00470F32" w:rsidRDefault="00DB124F">
      <w:pPr>
        <w:pStyle w:val="31"/>
        <w:rPr>
          <w:rFonts w:asciiTheme="minorHAnsi" w:eastAsiaTheme="minorEastAsia" w:hAnsiTheme="minorHAnsi" w:cstheme="minorBidi"/>
          <w:noProof/>
          <w:sz w:val="21"/>
          <w:szCs w:val="22"/>
        </w:rPr>
      </w:pPr>
      <w:hyperlink w:anchor="_Toc101726019" w:history="1">
        <w:r w:rsidR="00470F32" w:rsidRPr="005E7E6F">
          <w:rPr>
            <w:rStyle w:val="af0"/>
            <w:noProof/>
          </w:rPr>
          <w:t xml:space="preserve">4.3.1 </w:t>
        </w:r>
        <w:r w:rsidR="00470F32" w:rsidRPr="005E7E6F">
          <w:rPr>
            <w:rStyle w:val="af0"/>
            <w:noProof/>
          </w:rPr>
          <w:t>系统</w:t>
        </w:r>
        <w:r w:rsidR="00470F32" w:rsidRPr="005E7E6F">
          <w:rPr>
            <w:rStyle w:val="af0"/>
            <w:noProof/>
          </w:rPr>
          <w:t>E-R</w:t>
        </w:r>
        <w:r w:rsidR="00470F32" w:rsidRPr="005E7E6F">
          <w:rPr>
            <w:rStyle w:val="af0"/>
            <w:noProof/>
          </w:rPr>
          <w:t>模型</w:t>
        </w:r>
        <w:r w:rsidR="00470F32">
          <w:rPr>
            <w:noProof/>
            <w:webHidden/>
          </w:rPr>
          <w:tab/>
        </w:r>
        <w:r w:rsidR="00470F32">
          <w:rPr>
            <w:noProof/>
            <w:webHidden/>
          </w:rPr>
          <w:fldChar w:fldCharType="begin"/>
        </w:r>
        <w:r w:rsidR="00470F32">
          <w:rPr>
            <w:noProof/>
            <w:webHidden/>
          </w:rPr>
          <w:instrText xml:space="preserve"> PAGEREF _Toc101726019 \h </w:instrText>
        </w:r>
        <w:r w:rsidR="00470F32">
          <w:rPr>
            <w:noProof/>
            <w:webHidden/>
          </w:rPr>
        </w:r>
        <w:r w:rsidR="00470F32">
          <w:rPr>
            <w:noProof/>
            <w:webHidden/>
          </w:rPr>
          <w:fldChar w:fldCharType="separate"/>
        </w:r>
        <w:r w:rsidR="00470F32">
          <w:rPr>
            <w:noProof/>
            <w:webHidden/>
          </w:rPr>
          <w:t>28</w:t>
        </w:r>
        <w:r w:rsidR="00470F32">
          <w:rPr>
            <w:noProof/>
            <w:webHidden/>
          </w:rPr>
          <w:fldChar w:fldCharType="end"/>
        </w:r>
      </w:hyperlink>
    </w:p>
    <w:p w14:paraId="76FDF81F" w14:textId="0645CD67" w:rsidR="00470F32" w:rsidRDefault="00DB124F">
      <w:pPr>
        <w:pStyle w:val="31"/>
        <w:rPr>
          <w:rFonts w:asciiTheme="minorHAnsi" w:eastAsiaTheme="minorEastAsia" w:hAnsiTheme="minorHAnsi" w:cstheme="minorBidi"/>
          <w:noProof/>
          <w:sz w:val="21"/>
          <w:szCs w:val="22"/>
        </w:rPr>
      </w:pPr>
      <w:hyperlink w:anchor="_Toc101726020" w:history="1">
        <w:r w:rsidR="00470F32" w:rsidRPr="005E7E6F">
          <w:rPr>
            <w:rStyle w:val="af0"/>
            <w:noProof/>
          </w:rPr>
          <w:t xml:space="preserve">4.3.2 </w:t>
        </w:r>
        <w:r w:rsidR="00470F32" w:rsidRPr="005E7E6F">
          <w:rPr>
            <w:rStyle w:val="af0"/>
            <w:noProof/>
          </w:rPr>
          <w:t>数据实体模型</w:t>
        </w:r>
        <w:r w:rsidR="00470F32">
          <w:rPr>
            <w:noProof/>
            <w:webHidden/>
          </w:rPr>
          <w:tab/>
        </w:r>
        <w:r w:rsidR="00470F32">
          <w:rPr>
            <w:noProof/>
            <w:webHidden/>
          </w:rPr>
          <w:fldChar w:fldCharType="begin"/>
        </w:r>
        <w:r w:rsidR="00470F32">
          <w:rPr>
            <w:noProof/>
            <w:webHidden/>
          </w:rPr>
          <w:instrText xml:space="preserve"> PAGEREF _Toc101726020 \h </w:instrText>
        </w:r>
        <w:r w:rsidR="00470F32">
          <w:rPr>
            <w:noProof/>
            <w:webHidden/>
          </w:rPr>
        </w:r>
        <w:r w:rsidR="00470F32">
          <w:rPr>
            <w:noProof/>
            <w:webHidden/>
          </w:rPr>
          <w:fldChar w:fldCharType="separate"/>
        </w:r>
        <w:r w:rsidR="00470F32">
          <w:rPr>
            <w:noProof/>
            <w:webHidden/>
          </w:rPr>
          <w:t>29</w:t>
        </w:r>
        <w:r w:rsidR="00470F32">
          <w:rPr>
            <w:noProof/>
            <w:webHidden/>
          </w:rPr>
          <w:fldChar w:fldCharType="end"/>
        </w:r>
      </w:hyperlink>
    </w:p>
    <w:p w14:paraId="0824A1BF" w14:textId="5EC44DB7" w:rsidR="00470F32" w:rsidRDefault="00DB124F">
      <w:pPr>
        <w:pStyle w:val="21"/>
        <w:rPr>
          <w:rFonts w:asciiTheme="minorHAnsi" w:eastAsiaTheme="minorEastAsia" w:hAnsiTheme="minorHAnsi" w:cstheme="minorBidi"/>
          <w:noProof/>
          <w:sz w:val="21"/>
          <w:szCs w:val="22"/>
        </w:rPr>
      </w:pPr>
      <w:hyperlink w:anchor="_Toc101726021" w:history="1">
        <w:r w:rsidR="00470F32" w:rsidRPr="005E7E6F">
          <w:rPr>
            <w:rStyle w:val="af0"/>
            <w:noProof/>
          </w:rPr>
          <w:t xml:space="preserve">4.4 </w:t>
        </w:r>
        <w:r w:rsidR="00470F32" w:rsidRPr="005E7E6F">
          <w:rPr>
            <w:rStyle w:val="af0"/>
            <w:noProof/>
          </w:rPr>
          <w:t>本章小结</w:t>
        </w:r>
        <w:r w:rsidR="00470F32">
          <w:rPr>
            <w:noProof/>
            <w:webHidden/>
          </w:rPr>
          <w:tab/>
        </w:r>
        <w:r w:rsidR="00470F32">
          <w:rPr>
            <w:noProof/>
            <w:webHidden/>
          </w:rPr>
          <w:fldChar w:fldCharType="begin"/>
        </w:r>
        <w:r w:rsidR="00470F32">
          <w:rPr>
            <w:noProof/>
            <w:webHidden/>
          </w:rPr>
          <w:instrText xml:space="preserve"> PAGEREF _Toc101726021 \h </w:instrText>
        </w:r>
        <w:r w:rsidR="00470F32">
          <w:rPr>
            <w:noProof/>
            <w:webHidden/>
          </w:rPr>
        </w:r>
        <w:r w:rsidR="00470F32">
          <w:rPr>
            <w:noProof/>
            <w:webHidden/>
          </w:rPr>
          <w:fldChar w:fldCharType="separate"/>
        </w:r>
        <w:r w:rsidR="00470F32">
          <w:rPr>
            <w:noProof/>
            <w:webHidden/>
          </w:rPr>
          <w:t>32</w:t>
        </w:r>
        <w:r w:rsidR="00470F32">
          <w:rPr>
            <w:noProof/>
            <w:webHidden/>
          </w:rPr>
          <w:fldChar w:fldCharType="end"/>
        </w:r>
      </w:hyperlink>
    </w:p>
    <w:p w14:paraId="005DBFD5" w14:textId="1AB51CCA" w:rsidR="00470F32" w:rsidRDefault="00DB124F">
      <w:pPr>
        <w:pStyle w:val="12"/>
        <w:rPr>
          <w:rFonts w:asciiTheme="minorHAnsi" w:eastAsiaTheme="minorEastAsia" w:hAnsiTheme="minorHAnsi" w:cstheme="minorBidi"/>
          <w:noProof/>
          <w:sz w:val="21"/>
          <w:szCs w:val="22"/>
        </w:rPr>
      </w:pPr>
      <w:hyperlink w:anchor="_Toc101726022" w:history="1">
        <w:r w:rsidR="00470F32" w:rsidRPr="005E7E6F">
          <w:rPr>
            <w:rStyle w:val="af0"/>
            <w:noProof/>
          </w:rPr>
          <w:t>第</w:t>
        </w:r>
        <w:r w:rsidR="00470F32" w:rsidRPr="005E7E6F">
          <w:rPr>
            <w:rStyle w:val="af0"/>
            <w:noProof/>
          </w:rPr>
          <w:t>5</w:t>
        </w:r>
        <w:r w:rsidR="00470F32" w:rsidRPr="005E7E6F">
          <w:rPr>
            <w:rStyle w:val="af0"/>
            <w:noProof/>
          </w:rPr>
          <w:t>章</w:t>
        </w:r>
        <w:r w:rsidR="00470F32" w:rsidRPr="005E7E6F">
          <w:rPr>
            <w:rStyle w:val="af0"/>
            <w:noProof/>
          </w:rPr>
          <w:t xml:space="preserve"> </w:t>
        </w:r>
        <w:r w:rsidR="00470F32" w:rsidRPr="005E7E6F">
          <w:rPr>
            <w:rStyle w:val="af0"/>
            <w:noProof/>
          </w:rPr>
          <w:t>系统详细设计</w:t>
        </w:r>
        <w:r w:rsidR="00470F32">
          <w:rPr>
            <w:noProof/>
            <w:webHidden/>
          </w:rPr>
          <w:tab/>
        </w:r>
        <w:r w:rsidR="00470F32">
          <w:rPr>
            <w:noProof/>
            <w:webHidden/>
          </w:rPr>
          <w:fldChar w:fldCharType="begin"/>
        </w:r>
        <w:r w:rsidR="00470F32">
          <w:rPr>
            <w:noProof/>
            <w:webHidden/>
          </w:rPr>
          <w:instrText xml:space="preserve"> PAGEREF _Toc101726022 \h </w:instrText>
        </w:r>
        <w:r w:rsidR="00470F32">
          <w:rPr>
            <w:noProof/>
            <w:webHidden/>
          </w:rPr>
        </w:r>
        <w:r w:rsidR="00470F32">
          <w:rPr>
            <w:noProof/>
            <w:webHidden/>
          </w:rPr>
          <w:fldChar w:fldCharType="separate"/>
        </w:r>
        <w:r w:rsidR="00470F32">
          <w:rPr>
            <w:noProof/>
            <w:webHidden/>
          </w:rPr>
          <w:t>33</w:t>
        </w:r>
        <w:r w:rsidR="00470F32">
          <w:rPr>
            <w:noProof/>
            <w:webHidden/>
          </w:rPr>
          <w:fldChar w:fldCharType="end"/>
        </w:r>
      </w:hyperlink>
    </w:p>
    <w:p w14:paraId="2794FEA2" w14:textId="15D055CA" w:rsidR="00470F32" w:rsidRDefault="00DB124F">
      <w:pPr>
        <w:pStyle w:val="21"/>
        <w:rPr>
          <w:rFonts w:asciiTheme="minorHAnsi" w:eastAsiaTheme="minorEastAsia" w:hAnsiTheme="minorHAnsi" w:cstheme="minorBidi"/>
          <w:noProof/>
          <w:sz w:val="21"/>
          <w:szCs w:val="22"/>
        </w:rPr>
      </w:pPr>
      <w:hyperlink w:anchor="_Toc101726023" w:history="1">
        <w:r w:rsidR="00470F32" w:rsidRPr="005E7E6F">
          <w:rPr>
            <w:rStyle w:val="af0"/>
            <w:noProof/>
          </w:rPr>
          <w:t xml:space="preserve">5.1 </w:t>
        </w:r>
        <w:r w:rsidR="00470F32" w:rsidRPr="005E7E6F">
          <w:rPr>
            <w:rStyle w:val="af0"/>
            <w:noProof/>
          </w:rPr>
          <w:t>系统的详细设计</w:t>
        </w:r>
        <w:r w:rsidR="00470F32">
          <w:rPr>
            <w:noProof/>
            <w:webHidden/>
          </w:rPr>
          <w:tab/>
        </w:r>
        <w:r w:rsidR="00470F32">
          <w:rPr>
            <w:noProof/>
            <w:webHidden/>
          </w:rPr>
          <w:fldChar w:fldCharType="begin"/>
        </w:r>
        <w:r w:rsidR="00470F32">
          <w:rPr>
            <w:noProof/>
            <w:webHidden/>
          </w:rPr>
          <w:instrText xml:space="preserve"> PAGEREF _Toc101726023 \h </w:instrText>
        </w:r>
        <w:r w:rsidR="00470F32">
          <w:rPr>
            <w:noProof/>
            <w:webHidden/>
          </w:rPr>
        </w:r>
        <w:r w:rsidR="00470F32">
          <w:rPr>
            <w:noProof/>
            <w:webHidden/>
          </w:rPr>
          <w:fldChar w:fldCharType="separate"/>
        </w:r>
        <w:r w:rsidR="00470F32">
          <w:rPr>
            <w:noProof/>
            <w:webHidden/>
          </w:rPr>
          <w:t>33</w:t>
        </w:r>
        <w:r w:rsidR="00470F32">
          <w:rPr>
            <w:noProof/>
            <w:webHidden/>
          </w:rPr>
          <w:fldChar w:fldCharType="end"/>
        </w:r>
      </w:hyperlink>
    </w:p>
    <w:p w14:paraId="19F965CC" w14:textId="79BB8257" w:rsidR="00470F32" w:rsidRDefault="00DB124F">
      <w:pPr>
        <w:pStyle w:val="31"/>
        <w:rPr>
          <w:rFonts w:asciiTheme="minorHAnsi" w:eastAsiaTheme="minorEastAsia" w:hAnsiTheme="minorHAnsi" w:cstheme="minorBidi"/>
          <w:noProof/>
          <w:sz w:val="21"/>
          <w:szCs w:val="22"/>
        </w:rPr>
      </w:pPr>
      <w:hyperlink w:anchor="_Toc101726024" w:history="1">
        <w:r w:rsidR="00470F32" w:rsidRPr="005E7E6F">
          <w:rPr>
            <w:rStyle w:val="af0"/>
            <w:noProof/>
          </w:rPr>
          <w:t xml:space="preserve">5.1.1 </w:t>
        </w:r>
        <w:r w:rsidR="00470F32" w:rsidRPr="005E7E6F">
          <w:rPr>
            <w:rStyle w:val="af0"/>
            <w:noProof/>
          </w:rPr>
          <w:t>学生模块详细设计</w:t>
        </w:r>
        <w:r w:rsidR="00470F32">
          <w:rPr>
            <w:noProof/>
            <w:webHidden/>
          </w:rPr>
          <w:tab/>
        </w:r>
        <w:r w:rsidR="00470F32">
          <w:rPr>
            <w:noProof/>
            <w:webHidden/>
          </w:rPr>
          <w:fldChar w:fldCharType="begin"/>
        </w:r>
        <w:r w:rsidR="00470F32">
          <w:rPr>
            <w:noProof/>
            <w:webHidden/>
          </w:rPr>
          <w:instrText xml:space="preserve"> PAGEREF _Toc101726024 \h </w:instrText>
        </w:r>
        <w:r w:rsidR="00470F32">
          <w:rPr>
            <w:noProof/>
            <w:webHidden/>
          </w:rPr>
        </w:r>
        <w:r w:rsidR="00470F32">
          <w:rPr>
            <w:noProof/>
            <w:webHidden/>
          </w:rPr>
          <w:fldChar w:fldCharType="separate"/>
        </w:r>
        <w:r w:rsidR="00470F32">
          <w:rPr>
            <w:noProof/>
            <w:webHidden/>
          </w:rPr>
          <w:t>33</w:t>
        </w:r>
        <w:r w:rsidR="00470F32">
          <w:rPr>
            <w:noProof/>
            <w:webHidden/>
          </w:rPr>
          <w:fldChar w:fldCharType="end"/>
        </w:r>
      </w:hyperlink>
    </w:p>
    <w:p w14:paraId="0FC2F5EA" w14:textId="31D4D0ED" w:rsidR="00470F32" w:rsidRDefault="00DB124F">
      <w:pPr>
        <w:pStyle w:val="31"/>
        <w:rPr>
          <w:rFonts w:asciiTheme="minorHAnsi" w:eastAsiaTheme="minorEastAsia" w:hAnsiTheme="minorHAnsi" w:cstheme="minorBidi"/>
          <w:noProof/>
          <w:sz w:val="21"/>
          <w:szCs w:val="22"/>
        </w:rPr>
      </w:pPr>
      <w:hyperlink w:anchor="_Toc101726025" w:history="1">
        <w:r w:rsidR="00470F32" w:rsidRPr="005E7E6F">
          <w:rPr>
            <w:rStyle w:val="af0"/>
            <w:noProof/>
          </w:rPr>
          <w:t xml:space="preserve">5.1.2 </w:t>
        </w:r>
        <w:r w:rsidR="00470F32" w:rsidRPr="005E7E6F">
          <w:rPr>
            <w:rStyle w:val="af0"/>
            <w:noProof/>
          </w:rPr>
          <w:t>管理员模块详细设计</w:t>
        </w:r>
        <w:r w:rsidR="00470F32">
          <w:rPr>
            <w:noProof/>
            <w:webHidden/>
          </w:rPr>
          <w:tab/>
        </w:r>
        <w:r w:rsidR="00470F32">
          <w:rPr>
            <w:noProof/>
            <w:webHidden/>
          </w:rPr>
          <w:fldChar w:fldCharType="begin"/>
        </w:r>
        <w:r w:rsidR="00470F32">
          <w:rPr>
            <w:noProof/>
            <w:webHidden/>
          </w:rPr>
          <w:instrText xml:space="preserve"> PAGEREF _Toc101726025 \h </w:instrText>
        </w:r>
        <w:r w:rsidR="00470F32">
          <w:rPr>
            <w:noProof/>
            <w:webHidden/>
          </w:rPr>
        </w:r>
        <w:r w:rsidR="00470F32">
          <w:rPr>
            <w:noProof/>
            <w:webHidden/>
          </w:rPr>
          <w:fldChar w:fldCharType="separate"/>
        </w:r>
        <w:r w:rsidR="00470F32">
          <w:rPr>
            <w:noProof/>
            <w:webHidden/>
          </w:rPr>
          <w:t>37</w:t>
        </w:r>
        <w:r w:rsidR="00470F32">
          <w:rPr>
            <w:noProof/>
            <w:webHidden/>
          </w:rPr>
          <w:fldChar w:fldCharType="end"/>
        </w:r>
      </w:hyperlink>
    </w:p>
    <w:p w14:paraId="4560CB54" w14:textId="260F5B6A" w:rsidR="00470F32" w:rsidRDefault="00DB124F">
      <w:pPr>
        <w:pStyle w:val="21"/>
        <w:rPr>
          <w:rFonts w:asciiTheme="minorHAnsi" w:eastAsiaTheme="minorEastAsia" w:hAnsiTheme="minorHAnsi" w:cstheme="minorBidi"/>
          <w:noProof/>
          <w:sz w:val="21"/>
          <w:szCs w:val="22"/>
        </w:rPr>
      </w:pPr>
      <w:hyperlink w:anchor="_Toc101726026" w:history="1">
        <w:r w:rsidR="00470F32" w:rsidRPr="005E7E6F">
          <w:rPr>
            <w:rStyle w:val="af0"/>
            <w:noProof/>
          </w:rPr>
          <w:t xml:space="preserve">5.2 </w:t>
        </w:r>
        <w:r w:rsidR="00470F32" w:rsidRPr="005E7E6F">
          <w:rPr>
            <w:rStyle w:val="af0"/>
            <w:noProof/>
          </w:rPr>
          <w:t>系统数据库的详细设计</w:t>
        </w:r>
        <w:r w:rsidR="00470F32">
          <w:rPr>
            <w:noProof/>
            <w:webHidden/>
          </w:rPr>
          <w:tab/>
        </w:r>
        <w:r w:rsidR="00470F32">
          <w:rPr>
            <w:noProof/>
            <w:webHidden/>
          </w:rPr>
          <w:fldChar w:fldCharType="begin"/>
        </w:r>
        <w:r w:rsidR="00470F32">
          <w:rPr>
            <w:noProof/>
            <w:webHidden/>
          </w:rPr>
          <w:instrText xml:space="preserve"> PAGEREF _Toc101726026 \h </w:instrText>
        </w:r>
        <w:r w:rsidR="00470F32">
          <w:rPr>
            <w:noProof/>
            <w:webHidden/>
          </w:rPr>
        </w:r>
        <w:r w:rsidR="00470F32">
          <w:rPr>
            <w:noProof/>
            <w:webHidden/>
          </w:rPr>
          <w:fldChar w:fldCharType="separate"/>
        </w:r>
        <w:r w:rsidR="00470F32">
          <w:rPr>
            <w:noProof/>
            <w:webHidden/>
          </w:rPr>
          <w:t>43</w:t>
        </w:r>
        <w:r w:rsidR="00470F32">
          <w:rPr>
            <w:noProof/>
            <w:webHidden/>
          </w:rPr>
          <w:fldChar w:fldCharType="end"/>
        </w:r>
      </w:hyperlink>
    </w:p>
    <w:p w14:paraId="2D652DA2" w14:textId="2D6A9F3E" w:rsidR="00470F32" w:rsidRDefault="00DB124F">
      <w:pPr>
        <w:pStyle w:val="21"/>
        <w:rPr>
          <w:rFonts w:asciiTheme="minorHAnsi" w:eastAsiaTheme="minorEastAsia" w:hAnsiTheme="minorHAnsi" w:cstheme="minorBidi"/>
          <w:noProof/>
          <w:sz w:val="21"/>
          <w:szCs w:val="22"/>
        </w:rPr>
      </w:pPr>
      <w:hyperlink w:anchor="_Toc101726027" w:history="1">
        <w:r w:rsidR="00470F32" w:rsidRPr="005E7E6F">
          <w:rPr>
            <w:rStyle w:val="af0"/>
            <w:noProof/>
          </w:rPr>
          <w:t>5.3</w:t>
        </w:r>
        <w:r w:rsidR="00470F32" w:rsidRPr="005E7E6F">
          <w:rPr>
            <w:rStyle w:val="af0"/>
            <w:noProof/>
          </w:rPr>
          <w:t>本章小结</w:t>
        </w:r>
        <w:r w:rsidR="00470F32">
          <w:rPr>
            <w:noProof/>
            <w:webHidden/>
          </w:rPr>
          <w:tab/>
        </w:r>
        <w:r w:rsidR="00470F32">
          <w:rPr>
            <w:noProof/>
            <w:webHidden/>
          </w:rPr>
          <w:fldChar w:fldCharType="begin"/>
        </w:r>
        <w:r w:rsidR="00470F32">
          <w:rPr>
            <w:noProof/>
            <w:webHidden/>
          </w:rPr>
          <w:instrText xml:space="preserve"> PAGEREF _Toc101726027 \h </w:instrText>
        </w:r>
        <w:r w:rsidR="00470F32">
          <w:rPr>
            <w:noProof/>
            <w:webHidden/>
          </w:rPr>
        </w:r>
        <w:r w:rsidR="00470F32">
          <w:rPr>
            <w:noProof/>
            <w:webHidden/>
          </w:rPr>
          <w:fldChar w:fldCharType="separate"/>
        </w:r>
        <w:r w:rsidR="00470F32">
          <w:rPr>
            <w:noProof/>
            <w:webHidden/>
          </w:rPr>
          <w:t>46</w:t>
        </w:r>
        <w:r w:rsidR="00470F32">
          <w:rPr>
            <w:noProof/>
            <w:webHidden/>
          </w:rPr>
          <w:fldChar w:fldCharType="end"/>
        </w:r>
      </w:hyperlink>
    </w:p>
    <w:p w14:paraId="1D946AB5" w14:textId="379E4EB7" w:rsidR="00470F32" w:rsidRDefault="00DB124F">
      <w:pPr>
        <w:pStyle w:val="12"/>
        <w:rPr>
          <w:rFonts w:asciiTheme="minorHAnsi" w:eastAsiaTheme="minorEastAsia" w:hAnsiTheme="minorHAnsi" w:cstheme="minorBidi"/>
          <w:noProof/>
          <w:sz w:val="21"/>
          <w:szCs w:val="22"/>
        </w:rPr>
      </w:pPr>
      <w:hyperlink w:anchor="_Toc101726028" w:history="1">
        <w:r w:rsidR="00470F32" w:rsidRPr="005E7E6F">
          <w:rPr>
            <w:rStyle w:val="af0"/>
            <w:noProof/>
          </w:rPr>
          <w:t>第</w:t>
        </w:r>
        <w:r w:rsidR="00470F32" w:rsidRPr="005E7E6F">
          <w:rPr>
            <w:rStyle w:val="af0"/>
            <w:noProof/>
          </w:rPr>
          <w:t>6</w:t>
        </w:r>
        <w:r w:rsidR="00470F32" w:rsidRPr="005E7E6F">
          <w:rPr>
            <w:rStyle w:val="af0"/>
            <w:noProof/>
          </w:rPr>
          <w:t>章</w:t>
        </w:r>
        <w:r w:rsidR="00470F32" w:rsidRPr="005E7E6F">
          <w:rPr>
            <w:rStyle w:val="af0"/>
            <w:noProof/>
          </w:rPr>
          <w:t xml:space="preserve"> </w:t>
        </w:r>
        <w:r w:rsidR="00470F32" w:rsidRPr="005E7E6F">
          <w:rPr>
            <w:rStyle w:val="af0"/>
            <w:noProof/>
          </w:rPr>
          <w:t>系统的实现与测试</w:t>
        </w:r>
        <w:r w:rsidR="00470F32">
          <w:rPr>
            <w:noProof/>
            <w:webHidden/>
          </w:rPr>
          <w:tab/>
        </w:r>
        <w:r w:rsidR="00470F32">
          <w:rPr>
            <w:noProof/>
            <w:webHidden/>
          </w:rPr>
          <w:fldChar w:fldCharType="begin"/>
        </w:r>
        <w:r w:rsidR="00470F32">
          <w:rPr>
            <w:noProof/>
            <w:webHidden/>
          </w:rPr>
          <w:instrText xml:space="preserve"> PAGEREF _Toc101726028 \h </w:instrText>
        </w:r>
        <w:r w:rsidR="00470F32">
          <w:rPr>
            <w:noProof/>
            <w:webHidden/>
          </w:rPr>
        </w:r>
        <w:r w:rsidR="00470F32">
          <w:rPr>
            <w:noProof/>
            <w:webHidden/>
          </w:rPr>
          <w:fldChar w:fldCharType="separate"/>
        </w:r>
        <w:r w:rsidR="00470F32">
          <w:rPr>
            <w:noProof/>
            <w:webHidden/>
          </w:rPr>
          <w:t>47</w:t>
        </w:r>
        <w:r w:rsidR="00470F32">
          <w:rPr>
            <w:noProof/>
            <w:webHidden/>
          </w:rPr>
          <w:fldChar w:fldCharType="end"/>
        </w:r>
      </w:hyperlink>
    </w:p>
    <w:p w14:paraId="61CE66D6" w14:textId="1D3CDF2F" w:rsidR="00470F32" w:rsidRDefault="00DB124F">
      <w:pPr>
        <w:pStyle w:val="21"/>
        <w:rPr>
          <w:rFonts w:asciiTheme="minorHAnsi" w:eastAsiaTheme="minorEastAsia" w:hAnsiTheme="minorHAnsi" w:cstheme="minorBidi"/>
          <w:noProof/>
          <w:sz w:val="21"/>
          <w:szCs w:val="22"/>
        </w:rPr>
      </w:pPr>
      <w:hyperlink w:anchor="_Toc101726029" w:history="1">
        <w:r w:rsidR="00470F32" w:rsidRPr="005E7E6F">
          <w:rPr>
            <w:rStyle w:val="af0"/>
            <w:noProof/>
          </w:rPr>
          <w:t xml:space="preserve">6.1 </w:t>
        </w:r>
        <w:r w:rsidR="00470F32" w:rsidRPr="005E7E6F">
          <w:rPr>
            <w:rStyle w:val="af0"/>
            <w:noProof/>
          </w:rPr>
          <w:t>系统实现</w:t>
        </w:r>
        <w:r w:rsidR="00470F32">
          <w:rPr>
            <w:noProof/>
            <w:webHidden/>
          </w:rPr>
          <w:tab/>
        </w:r>
        <w:r w:rsidR="00470F32">
          <w:rPr>
            <w:noProof/>
            <w:webHidden/>
          </w:rPr>
          <w:fldChar w:fldCharType="begin"/>
        </w:r>
        <w:r w:rsidR="00470F32">
          <w:rPr>
            <w:noProof/>
            <w:webHidden/>
          </w:rPr>
          <w:instrText xml:space="preserve"> PAGEREF _Toc101726029 \h </w:instrText>
        </w:r>
        <w:r w:rsidR="00470F32">
          <w:rPr>
            <w:noProof/>
            <w:webHidden/>
          </w:rPr>
        </w:r>
        <w:r w:rsidR="00470F32">
          <w:rPr>
            <w:noProof/>
            <w:webHidden/>
          </w:rPr>
          <w:fldChar w:fldCharType="separate"/>
        </w:r>
        <w:r w:rsidR="00470F32">
          <w:rPr>
            <w:noProof/>
            <w:webHidden/>
          </w:rPr>
          <w:t>47</w:t>
        </w:r>
        <w:r w:rsidR="00470F32">
          <w:rPr>
            <w:noProof/>
            <w:webHidden/>
          </w:rPr>
          <w:fldChar w:fldCharType="end"/>
        </w:r>
      </w:hyperlink>
    </w:p>
    <w:p w14:paraId="464C0BB7" w14:textId="19493BEA" w:rsidR="00470F32" w:rsidRDefault="00DB124F">
      <w:pPr>
        <w:pStyle w:val="31"/>
        <w:rPr>
          <w:rFonts w:asciiTheme="minorHAnsi" w:eastAsiaTheme="minorEastAsia" w:hAnsiTheme="minorHAnsi" w:cstheme="minorBidi"/>
          <w:noProof/>
          <w:sz w:val="21"/>
          <w:szCs w:val="22"/>
        </w:rPr>
      </w:pPr>
      <w:hyperlink w:anchor="_Toc101726030" w:history="1">
        <w:r w:rsidR="00470F32" w:rsidRPr="005E7E6F">
          <w:rPr>
            <w:rStyle w:val="af0"/>
            <w:noProof/>
          </w:rPr>
          <w:t xml:space="preserve">6.1.1 </w:t>
        </w:r>
        <w:r w:rsidR="00470F32" w:rsidRPr="005E7E6F">
          <w:rPr>
            <w:rStyle w:val="af0"/>
            <w:noProof/>
          </w:rPr>
          <w:t>学生模块</w:t>
        </w:r>
        <w:r w:rsidR="00470F32">
          <w:rPr>
            <w:noProof/>
            <w:webHidden/>
          </w:rPr>
          <w:tab/>
        </w:r>
        <w:r w:rsidR="00470F32">
          <w:rPr>
            <w:noProof/>
            <w:webHidden/>
          </w:rPr>
          <w:fldChar w:fldCharType="begin"/>
        </w:r>
        <w:r w:rsidR="00470F32">
          <w:rPr>
            <w:noProof/>
            <w:webHidden/>
          </w:rPr>
          <w:instrText xml:space="preserve"> PAGEREF _Toc101726030 \h </w:instrText>
        </w:r>
        <w:r w:rsidR="00470F32">
          <w:rPr>
            <w:noProof/>
            <w:webHidden/>
          </w:rPr>
        </w:r>
        <w:r w:rsidR="00470F32">
          <w:rPr>
            <w:noProof/>
            <w:webHidden/>
          </w:rPr>
          <w:fldChar w:fldCharType="separate"/>
        </w:r>
        <w:r w:rsidR="00470F32">
          <w:rPr>
            <w:noProof/>
            <w:webHidden/>
          </w:rPr>
          <w:t>47</w:t>
        </w:r>
        <w:r w:rsidR="00470F32">
          <w:rPr>
            <w:noProof/>
            <w:webHidden/>
          </w:rPr>
          <w:fldChar w:fldCharType="end"/>
        </w:r>
      </w:hyperlink>
    </w:p>
    <w:p w14:paraId="6E6A3B80" w14:textId="71B980B8" w:rsidR="00470F32" w:rsidRDefault="00DB124F">
      <w:pPr>
        <w:pStyle w:val="31"/>
        <w:rPr>
          <w:rFonts w:asciiTheme="minorHAnsi" w:eastAsiaTheme="minorEastAsia" w:hAnsiTheme="minorHAnsi" w:cstheme="minorBidi"/>
          <w:noProof/>
          <w:sz w:val="21"/>
          <w:szCs w:val="22"/>
        </w:rPr>
      </w:pPr>
      <w:hyperlink w:anchor="_Toc101726031" w:history="1">
        <w:r w:rsidR="00470F32" w:rsidRPr="005E7E6F">
          <w:rPr>
            <w:rStyle w:val="af0"/>
            <w:noProof/>
          </w:rPr>
          <w:t xml:space="preserve">6.1.2 </w:t>
        </w:r>
        <w:r w:rsidR="00470F32" w:rsidRPr="005E7E6F">
          <w:rPr>
            <w:rStyle w:val="af0"/>
            <w:noProof/>
          </w:rPr>
          <w:t>管理员模块</w:t>
        </w:r>
        <w:r w:rsidR="00470F32">
          <w:rPr>
            <w:noProof/>
            <w:webHidden/>
          </w:rPr>
          <w:tab/>
        </w:r>
        <w:r w:rsidR="00470F32">
          <w:rPr>
            <w:noProof/>
            <w:webHidden/>
          </w:rPr>
          <w:fldChar w:fldCharType="begin"/>
        </w:r>
        <w:r w:rsidR="00470F32">
          <w:rPr>
            <w:noProof/>
            <w:webHidden/>
          </w:rPr>
          <w:instrText xml:space="preserve"> PAGEREF _Toc101726031 \h </w:instrText>
        </w:r>
        <w:r w:rsidR="00470F32">
          <w:rPr>
            <w:noProof/>
            <w:webHidden/>
          </w:rPr>
        </w:r>
        <w:r w:rsidR="00470F32">
          <w:rPr>
            <w:noProof/>
            <w:webHidden/>
          </w:rPr>
          <w:fldChar w:fldCharType="separate"/>
        </w:r>
        <w:r w:rsidR="00470F32">
          <w:rPr>
            <w:noProof/>
            <w:webHidden/>
          </w:rPr>
          <w:t>51</w:t>
        </w:r>
        <w:r w:rsidR="00470F32">
          <w:rPr>
            <w:noProof/>
            <w:webHidden/>
          </w:rPr>
          <w:fldChar w:fldCharType="end"/>
        </w:r>
      </w:hyperlink>
    </w:p>
    <w:p w14:paraId="7C799D66" w14:textId="7173645D" w:rsidR="00470F32" w:rsidRDefault="00DB124F">
      <w:pPr>
        <w:pStyle w:val="21"/>
        <w:rPr>
          <w:rFonts w:asciiTheme="minorHAnsi" w:eastAsiaTheme="minorEastAsia" w:hAnsiTheme="minorHAnsi" w:cstheme="minorBidi"/>
          <w:noProof/>
          <w:sz w:val="21"/>
          <w:szCs w:val="22"/>
        </w:rPr>
      </w:pPr>
      <w:hyperlink w:anchor="_Toc101726032" w:history="1">
        <w:r w:rsidR="00470F32" w:rsidRPr="005E7E6F">
          <w:rPr>
            <w:rStyle w:val="af0"/>
            <w:noProof/>
          </w:rPr>
          <w:t xml:space="preserve">6.2 </w:t>
        </w:r>
        <w:r w:rsidR="00470F32" w:rsidRPr="005E7E6F">
          <w:rPr>
            <w:rStyle w:val="af0"/>
            <w:noProof/>
          </w:rPr>
          <w:t>系统测试</w:t>
        </w:r>
        <w:r w:rsidR="00470F32">
          <w:rPr>
            <w:noProof/>
            <w:webHidden/>
          </w:rPr>
          <w:tab/>
        </w:r>
        <w:r w:rsidR="00470F32">
          <w:rPr>
            <w:noProof/>
            <w:webHidden/>
          </w:rPr>
          <w:fldChar w:fldCharType="begin"/>
        </w:r>
        <w:r w:rsidR="00470F32">
          <w:rPr>
            <w:noProof/>
            <w:webHidden/>
          </w:rPr>
          <w:instrText xml:space="preserve"> PAGEREF _Toc101726032 \h </w:instrText>
        </w:r>
        <w:r w:rsidR="00470F32">
          <w:rPr>
            <w:noProof/>
            <w:webHidden/>
          </w:rPr>
        </w:r>
        <w:r w:rsidR="00470F32">
          <w:rPr>
            <w:noProof/>
            <w:webHidden/>
          </w:rPr>
          <w:fldChar w:fldCharType="separate"/>
        </w:r>
        <w:r w:rsidR="00470F32">
          <w:rPr>
            <w:noProof/>
            <w:webHidden/>
          </w:rPr>
          <w:t>57</w:t>
        </w:r>
        <w:r w:rsidR="00470F32">
          <w:rPr>
            <w:noProof/>
            <w:webHidden/>
          </w:rPr>
          <w:fldChar w:fldCharType="end"/>
        </w:r>
      </w:hyperlink>
    </w:p>
    <w:p w14:paraId="609854A7" w14:textId="6DD278FF" w:rsidR="00470F32" w:rsidRDefault="00DB124F">
      <w:pPr>
        <w:pStyle w:val="31"/>
        <w:rPr>
          <w:rFonts w:asciiTheme="minorHAnsi" w:eastAsiaTheme="minorEastAsia" w:hAnsiTheme="minorHAnsi" w:cstheme="minorBidi"/>
          <w:noProof/>
          <w:sz w:val="21"/>
          <w:szCs w:val="22"/>
        </w:rPr>
      </w:pPr>
      <w:hyperlink w:anchor="_Toc101726033" w:history="1">
        <w:r w:rsidR="00470F32" w:rsidRPr="005E7E6F">
          <w:rPr>
            <w:rStyle w:val="af0"/>
            <w:noProof/>
          </w:rPr>
          <w:t xml:space="preserve">6.2.1 </w:t>
        </w:r>
        <w:r w:rsidR="00470F32" w:rsidRPr="005E7E6F">
          <w:rPr>
            <w:rStyle w:val="af0"/>
            <w:noProof/>
          </w:rPr>
          <w:t>软件测试的方法</w:t>
        </w:r>
        <w:r w:rsidR="00470F32">
          <w:rPr>
            <w:noProof/>
            <w:webHidden/>
          </w:rPr>
          <w:tab/>
        </w:r>
        <w:r w:rsidR="00470F32">
          <w:rPr>
            <w:noProof/>
            <w:webHidden/>
          </w:rPr>
          <w:fldChar w:fldCharType="begin"/>
        </w:r>
        <w:r w:rsidR="00470F32">
          <w:rPr>
            <w:noProof/>
            <w:webHidden/>
          </w:rPr>
          <w:instrText xml:space="preserve"> PAGEREF _Toc101726033 \h </w:instrText>
        </w:r>
        <w:r w:rsidR="00470F32">
          <w:rPr>
            <w:noProof/>
            <w:webHidden/>
          </w:rPr>
        </w:r>
        <w:r w:rsidR="00470F32">
          <w:rPr>
            <w:noProof/>
            <w:webHidden/>
          </w:rPr>
          <w:fldChar w:fldCharType="separate"/>
        </w:r>
        <w:r w:rsidR="00470F32">
          <w:rPr>
            <w:noProof/>
            <w:webHidden/>
          </w:rPr>
          <w:t>57</w:t>
        </w:r>
        <w:r w:rsidR="00470F32">
          <w:rPr>
            <w:noProof/>
            <w:webHidden/>
          </w:rPr>
          <w:fldChar w:fldCharType="end"/>
        </w:r>
      </w:hyperlink>
    </w:p>
    <w:p w14:paraId="4EF47B96" w14:textId="1EBF0B18" w:rsidR="00470F32" w:rsidRDefault="00DB124F">
      <w:pPr>
        <w:pStyle w:val="31"/>
        <w:rPr>
          <w:rFonts w:asciiTheme="minorHAnsi" w:eastAsiaTheme="minorEastAsia" w:hAnsiTheme="minorHAnsi" w:cstheme="minorBidi"/>
          <w:noProof/>
          <w:sz w:val="21"/>
          <w:szCs w:val="22"/>
        </w:rPr>
      </w:pPr>
      <w:hyperlink w:anchor="_Toc101726034" w:history="1">
        <w:r w:rsidR="00470F32" w:rsidRPr="005E7E6F">
          <w:rPr>
            <w:rStyle w:val="af0"/>
            <w:noProof/>
          </w:rPr>
          <w:t xml:space="preserve">6.2.2 </w:t>
        </w:r>
        <w:r w:rsidR="00470F32" w:rsidRPr="005E7E6F">
          <w:rPr>
            <w:rStyle w:val="af0"/>
            <w:noProof/>
          </w:rPr>
          <w:t>软件测试的主要用例</w:t>
        </w:r>
        <w:r w:rsidR="00470F32">
          <w:rPr>
            <w:noProof/>
            <w:webHidden/>
          </w:rPr>
          <w:tab/>
        </w:r>
        <w:r w:rsidR="00470F32">
          <w:rPr>
            <w:noProof/>
            <w:webHidden/>
          </w:rPr>
          <w:fldChar w:fldCharType="begin"/>
        </w:r>
        <w:r w:rsidR="00470F32">
          <w:rPr>
            <w:noProof/>
            <w:webHidden/>
          </w:rPr>
          <w:instrText xml:space="preserve"> PAGEREF _Toc101726034 \h </w:instrText>
        </w:r>
        <w:r w:rsidR="00470F32">
          <w:rPr>
            <w:noProof/>
            <w:webHidden/>
          </w:rPr>
        </w:r>
        <w:r w:rsidR="00470F32">
          <w:rPr>
            <w:noProof/>
            <w:webHidden/>
          </w:rPr>
          <w:fldChar w:fldCharType="separate"/>
        </w:r>
        <w:r w:rsidR="00470F32">
          <w:rPr>
            <w:noProof/>
            <w:webHidden/>
          </w:rPr>
          <w:t>57</w:t>
        </w:r>
        <w:r w:rsidR="00470F32">
          <w:rPr>
            <w:noProof/>
            <w:webHidden/>
          </w:rPr>
          <w:fldChar w:fldCharType="end"/>
        </w:r>
      </w:hyperlink>
    </w:p>
    <w:p w14:paraId="1435F912" w14:textId="01241252" w:rsidR="00470F32" w:rsidRDefault="00DB124F">
      <w:pPr>
        <w:pStyle w:val="21"/>
        <w:rPr>
          <w:rFonts w:asciiTheme="minorHAnsi" w:eastAsiaTheme="minorEastAsia" w:hAnsiTheme="minorHAnsi" w:cstheme="minorBidi"/>
          <w:noProof/>
          <w:sz w:val="21"/>
          <w:szCs w:val="22"/>
        </w:rPr>
      </w:pPr>
      <w:hyperlink w:anchor="_Toc101726035" w:history="1">
        <w:r w:rsidR="00470F32" w:rsidRPr="005E7E6F">
          <w:rPr>
            <w:rStyle w:val="af0"/>
            <w:noProof/>
          </w:rPr>
          <w:t xml:space="preserve">6.3 </w:t>
        </w:r>
        <w:r w:rsidR="00470F32" w:rsidRPr="005E7E6F">
          <w:rPr>
            <w:rStyle w:val="af0"/>
            <w:noProof/>
          </w:rPr>
          <w:t>本章小结</w:t>
        </w:r>
        <w:r w:rsidR="00470F32">
          <w:rPr>
            <w:noProof/>
            <w:webHidden/>
          </w:rPr>
          <w:tab/>
        </w:r>
        <w:r w:rsidR="00470F32">
          <w:rPr>
            <w:noProof/>
            <w:webHidden/>
          </w:rPr>
          <w:fldChar w:fldCharType="begin"/>
        </w:r>
        <w:r w:rsidR="00470F32">
          <w:rPr>
            <w:noProof/>
            <w:webHidden/>
          </w:rPr>
          <w:instrText xml:space="preserve"> PAGEREF _Toc101726035 \h </w:instrText>
        </w:r>
        <w:r w:rsidR="00470F32">
          <w:rPr>
            <w:noProof/>
            <w:webHidden/>
          </w:rPr>
        </w:r>
        <w:r w:rsidR="00470F32">
          <w:rPr>
            <w:noProof/>
            <w:webHidden/>
          </w:rPr>
          <w:fldChar w:fldCharType="separate"/>
        </w:r>
        <w:r w:rsidR="00470F32">
          <w:rPr>
            <w:noProof/>
            <w:webHidden/>
          </w:rPr>
          <w:t>58</w:t>
        </w:r>
        <w:r w:rsidR="00470F32">
          <w:rPr>
            <w:noProof/>
            <w:webHidden/>
          </w:rPr>
          <w:fldChar w:fldCharType="end"/>
        </w:r>
      </w:hyperlink>
    </w:p>
    <w:p w14:paraId="75A0D744" w14:textId="0790C472" w:rsidR="00470F32" w:rsidRDefault="00DB124F">
      <w:pPr>
        <w:pStyle w:val="12"/>
        <w:rPr>
          <w:rFonts w:asciiTheme="minorHAnsi" w:eastAsiaTheme="minorEastAsia" w:hAnsiTheme="minorHAnsi" w:cstheme="minorBidi"/>
          <w:noProof/>
          <w:sz w:val="21"/>
          <w:szCs w:val="22"/>
        </w:rPr>
      </w:pPr>
      <w:hyperlink w:anchor="_Toc101726036" w:history="1">
        <w:r w:rsidR="00470F32" w:rsidRPr="005E7E6F">
          <w:rPr>
            <w:rStyle w:val="af0"/>
            <w:noProof/>
          </w:rPr>
          <w:t>结论</w:t>
        </w:r>
        <w:r w:rsidR="00470F32">
          <w:rPr>
            <w:noProof/>
            <w:webHidden/>
          </w:rPr>
          <w:tab/>
        </w:r>
        <w:r w:rsidR="00470F32">
          <w:rPr>
            <w:noProof/>
            <w:webHidden/>
          </w:rPr>
          <w:fldChar w:fldCharType="begin"/>
        </w:r>
        <w:r w:rsidR="00470F32">
          <w:rPr>
            <w:noProof/>
            <w:webHidden/>
          </w:rPr>
          <w:instrText xml:space="preserve"> PAGEREF _Toc101726036 \h </w:instrText>
        </w:r>
        <w:r w:rsidR="00470F32">
          <w:rPr>
            <w:noProof/>
            <w:webHidden/>
          </w:rPr>
        </w:r>
        <w:r w:rsidR="00470F32">
          <w:rPr>
            <w:noProof/>
            <w:webHidden/>
          </w:rPr>
          <w:fldChar w:fldCharType="separate"/>
        </w:r>
        <w:r w:rsidR="00470F32">
          <w:rPr>
            <w:noProof/>
            <w:webHidden/>
          </w:rPr>
          <w:t>59</w:t>
        </w:r>
        <w:r w:rsidR="00470F32">
          <w:rPr>
            <w:noProof/>
            <w:webHidden/>
          </w:rPr>
          <w:fldChar w:fldCharType="end"/>
        </w:r>
      </w:hyperlink>
    </w:p>
    <w:p w14:paraId="366F4098" w14:textId="0CCF7A34" w:rsidR="00470F32" w:rsidRDefault="00DB124F">
      <w:pPr>
        <w:pStyle w:val="12"/>
        <w:rPr>
          <w:rFonts w:asciiTheme="minorHAnsi" w:eastAsiaTheme="minorEastAsia" w:hAnsiTheme="minorHAnsi" w:cstheme="minorBidi"/>
          <w:noProof/>
          <w:sz w:val="21"/>
          <w:szCs w:val="22"/>
        </w:rPr>
      </w:pPr>
      <w:hyperlink w:anchor="_Toc101726037" w:history="1">
        <w:r w:rsidR="00470F32" w:rsidRPr="005E7E6F">
          <w:rPr>
            <w:rStyle w:val="af0"/>
            <w:noProof/>
          </w:rPr>
          <w:t>致谢</w:t>
        </w:r>
        <w:r w:rsidR="00470F32">
          <w:rPr>
            <w:noProof/>
            <w:webHidden/>
          </w:rPr>
          <w:tab/>
        </w:r>
        <w:r w:rsidR="00470F32">
          <w:rPr>
            <w:noProof/>
            <w:webHidden/>
          </w:rPr>
          <w:fldChar w:fldCharType="begin"/>
        </w:r>
        <w:r w:rsidR="00470F32">
          <w:rPr>
            <w:noProof/>
            <w:webHidden/>
          </w:rPr>
          <w:instrText xml:space="preserve"> PAGEREF _Toc101726037 \h </w:instrText>
        </w:r>
        <w:r w:rsidR="00470F32">
          <w:rPr>
            <w:noProof/>
            <w:webHidden/>
          </w:rPr>
        </w:r>
        <w:r w:rsidR="00470F32">
          <w:rPr>
            <w:noProof/>
            <w:webHidden/>
          </w:rPr>
          <w:fldChar w:fldCharType="separate"/>
        </w:r>
        <w:r w:rsidR="00470F32">
          <w:rPr>
            <w:noProof/>
            <w:webHidden/>
          </w:rPr>
          <w:t>60</w:t>
        </w:r>
        <w:r w:rsidR="00470F32">
          <w:rPr>
            <w:noProof/>
            <w:webHidden/>
          </w:rPr>
          <w:fldChar w:fldCharType="end"/>
        </w:r>
      </w:hyperlink>
    </w:p>
    <w:p w14:paraId="650DC87B" w14:textId="4E4F1093" w:rsidR="00470F32" w:rsidRDefault="00DB124F">
      <w:pPr>
        <w:pStyle w:val="12"/>
        <w:rPr>
          <w:rFonts w:asciiTheme="minorHAnsi" w:eastAsiaTheme="minorEastAsia" w:hAnsiTheme="minorHAnsi" w:cstheme="minorBidi"/>
          <w:noProof/>
          <w:sz w:val="21"/>
          <w:szCs w:val="22"/>
        </w:rPr>
      </w:pPr>
      <w:hyperlink w:anchor="_Toc101726038" w:history="1">
        <w:r w:rsidR="00470F32" w:rsidRPr="005E7E6F">
          <w:rPr>
            <w:rStyle w:val="af0"/>
            <w:noProof/>
          </w:rPr>
          <w:t>参考文献</w:t>
        </w:r>
        <w:r w:rsidR="00470F32">
          <w:rPr>
            <w:noProof/>
            <w:webHidden/>
          </w:rPr>
          <w:tab/>
        </w:r>
        <w:r w:rsidR="00470F32">
          <w:rPr>
            <w:noProof/>
            <w:webHidden/>
          </w:rPr>
          <w:fldChar w:fldCharType="begin"/>
        </w:r>
        <w:r w:rsidR="00470F32">
          <w:rPr>
            <w:noProof/>
            <w:webHidden/>
          </w:rPr>
          <w:instrText xml:space="preserve"> PAGEREF _Toc101726038 \h </w:instrText>
        </w:r>
        <w:r w:rsidR="00470F32">
          <w:rPr>
            <w:noProof/>
            <w:webHidden/>
          </w:rPr>
        </w:r>
        <w:r w:rsidR="00470F32">
          <w:rPr>
            <w:noProof/>
            <w:webHidden/>
          </w:rPr>
          <w:fldChar w:fldCharType="separate"/>
        </w:r>
        <w:r w:rsidR="00470F32">
          <w:rPr>
            <w:noProof/>
            <w:webHidden/>
          </w:rPr>
          <w:t>61</w:t>
        </w:r>
        <w:r w:rsidR="00470F32">
          <w:rPr>
            <w:noProof/>
            <w:webHidden/>
          </w:rPr>
          <w:fldChar w:fldCharType="end"/>
        </w:r>
      </w:hyperlink>
    </w:p>
    <w:p w14:paraId="68603E85" w14:textId="3BC50832" w:rsidR="006B08A1" w:rsidRPr="0012658C" w:rsidRDefault="006B08A1">
      <w:pPr>
        <w:sectPr w:rsidR="006B08A1" w:rsidRPr="0012658C">
          <w:footerReference w:type="even" r:id="rId12"/>
          <w:footerReference w:type="default" r:id="rId13"/>
          <w:endnotePr>
            <w:numFmt w:val="decimal"/>
          </w:endnotePr>
          <w:pgSz w:w="10319" w:h="14578"/>
          <w:pgMar w:top="1418" w:right="1134" w:bottom="1134" w:left="1418" w:header="851" w:footer="992" w:gutter="0"/>
          <w:pgNumType w:fmt="upperRoman"/>
          <w:cols w:space="720"/>
          <w:docGrid w:linePitch="360" w:charSpace="1861"/>
        </w:sectPr>
      </w:pPr>
      <w:r w:rsidRPr="0012658C">
        <w:fldChar w:fldCharType="end"/>
      </w:r>
    </w:p>
    <w:p w14:paraId="4F4B6B3A" w14:textId="77777777" w:rsidR="00C00538" w:rsidRPr="0012658C" w:rsidRDefault="00C00538" w:rsidP="00C00538">
      <w:pPr>
        <w:pStyle w:val="1"/>
      </w:pPr>
      <w:bookmarkStart w:id="4" w:name="_Ref7962193"/>
      <w:bookmarkStart w:id="5" w:name="_Toc8028254"/>
      <w:bookmarkStart w:id="6" w:name="_Toc101725985"/>
      <w:r w:rsidRPr="0012658C">
        <w:lastRenderedPageBreak/>
        <w:t>绪论</w:t>
      </w:r>
      <w:bookmarkEnd w:id="4"/>
      <w:bookmarkEnd w:id="5"/>
      <w:bookmarkEnd w:id="6"/>
    </w:p>
    <w:p w14:paraId="1B5D7407" w14:textId="77777777" w:rsidR="00C00538" w:rsidRPr="0012658C" w:rsidRDefault="00C00538" w:rsidP="00C00538">
      <w:pPr>
        <w:pStyle w:val="2"/>
      </w:pPr>
      <w:bookmarkStart w:id="7" w:name="_Toc8028255"/>
      <w:bookmarkStart w:id="8" w:name="_Toc101725986"/>
      <w:r w:rsidRPr="0012658C">
        <w:t>课题背景</w:t>
      </w:r>
      <w:bookmarkEnd w:id="7"/>
      <w:bookmarkEnd w:id="8"/>
    </w:p>
    <w:p w14:paraId="74E2D05C" w14:textId="7862D0BE" w:rsidR="00306D09" w:rsidRDefault="00306D09" w:rsidP="00306D09">
      <w:pPr>
        <w:ind w:firstLineChars="200" w:firstLine="480"/>
      </w:pPr>
      <w:r w:rsidRPr="00306D09">
        <w:rPr>
          <w:rFonts w:hint="eastAsia"/>
        </w:rPr>
        <w:t>无论是</w:t>
      </w:r>
      <w:r w:rsidR="002648E4">
        <w:rPr>
          <w:rFonts w:hint="eastAsia"/>
        </w:rPr>
        <w:t>高校还是中小学</w:t>
      </w:r>
      <w:r w:rsidR="00314B43">
        <w:rPr>
          <w:rFonts w:hint="eastAsia"/>
        </w:rPr>
        <w:t>都担负着</w:t>
      </w:r>
      <w:r w:rsidR="00C27798">
        <w:rPr>
          <w:rFonts w:hint="eastAsia"/>
        </w:rPr>
        <w:t>报修管理的重任</w:t>
      </w:r>
      <w:r w:rsidRPr="00306D09">
        <w:rPr>
          <w:rFonts w:hint="eastAsia"/>
        </w:rPr>
        <w:t>，其</w:t>
      </w:r>
      <w:r w:rsidR="00C27798">
        <w:rPr>
          <w:rFonts w:hint="eastAsia"/>
        </w:rPr>
        <w:t>报修管理</w:t>
      </w:r>
      <w:r w:rsidRPr="00306D09">
        <w:rPr>
          <w:rFonts w:hint="eastAsia"/>
        </w:rPr>
        <w:t>直接影响着</w:t>
      </w:r>
      <w:r w:rsidR="00C27798">
        <w:rPr>
          <w:rFonts w:hint="eastAsia"/>
        </w:rPr>
        <w:t>学生的人身安全及校园财产安全</w:t>
      </w:r>
      <w:r w:rsidRPr="00306D09">
        <w:rPr>
          <w:rFonts w:hint="eastAsia"/>
        </w:rPr>
        <w:t>。随着计算机网络的快速开展和管理信息系统的普及，</w:t>
      </w:r>
      <w:r w:rsidR="00B276E4">
        <w:rPr>
          <w:rFonts w:hint="eastAsia"/>
        </w:rPr>
        <w:t>基于</w:t>
      </w:r>
      <w:r w:rsidR="00B276E4">
        <w:rPr>
          <w:rFonts w:hint="eastAsia"/>
        </w:rPr>
        <w:t>SpringBoot</w:t>
      </w:r>
      <w:r w:rsidR="00B276E4">
        <w:rPr>
          <w:rFonts w:hint="eastAsia"/>
        </w:rPr>
        <w:t>的</w:t>
      </w:r>
      <w:r w:rsidR="00C27798">
        <w:rPr>
          <w:rFonts w:hint="eastAsia"/>
        </w:rPr>
        <w:t>校园报修</w:t>
      </w:r>
      <w:r w:rsidRPr="00306D09">
        <w:rPr>
          <w:rFonts w:hint="eastAsia"/>
        </w:rPr>
        <w:t>为管理者、</w:t>
      </w:r>
      <w:r w:rsidR="00C27798">
        <w:rPr>
          <w:rFonts w:hint="eastAsia"/>
        </w:rPr>
        <w:t>学生</w:t>
      </w:r>
      <w:r w:rsidRPr="00306D09">
        <w:rPr>
          <w:rFonts w:hint="eastAsia"/>
        </w:rPr>
        <w:t>之间架起了桥梁，管理人员登录该系统可以有效的</w:t>
      </w:r>
      <w:r w:rsidR="00C27798">
        <w:rPr>
          <w:rFonts w:hint="eastAsia"/>
        </w:rPr>
        <w:t>监管校园物品及固定资产</w:t>
      </w:r>
      <w:r w:rsidRPr="00306D09">
        <w:rPr>
          <w:rFonts w:hint="eastAsia"/>
        </w:rPr>
        <w:t>，</w:t>
      </w:r>
      <w:r w:rsidR="00C27798">
        <w:rPr>
          <w:rFonts w:hint="eastAsia"/>
        </w:rPr>
        <w:t>避免学生安全隐患</w:t>
      </w:r>
      <w:r w:rsidRPr="00306D09">
        <w:rPr>
          <w:rFonts w:hint="eastAsia"/>
        </w:rPr>
        <w:t>，</w:t>
      </w:r>
      <w:r w:rsidR="00C27798">
        <w:rPr>
          <w:rFonts w:hint="eastAsia"/>
        </w:rPr>
        <w:t>学生</w:t>
      </w:r>
      <w:r w:rsidRPr="00306D09">
        <w:rPr>
          <w:rFonts w:hint="eastAsia"/>
        </w:rPr>
        <w:t>登录该系统可随时</w:t>
      </w:r>
      <w:r w:rsidR="00C27798">
        <w:rPr>
          <w:rFonts w:hint="eastAsia"/>
        </w:rPr>
        <w:t>添加报修</w:t>
      </w:r>
      <w:r w:rsidR="00314B43">
        <w:rPr>
          <w:rFonts w:hint="eastAsia"/>
        </w:rPr>
        <w:t>相关信息</w:t>
      </w:r>
      <w:r w:rsidRPr="00306D09">
        <w:rPr>
          <w:rFonts w:hint="eastAsia"/>
        </w:rPr>
        <w:t>。本文实行了基于</w:t>
      </w:r>
      <w:r w:rsidRPr="00306D09">
        <w:rPr>
          <w:rFonts w:hint="eastAsia"/>
        </w:rPr>
        <w:t>SpringBoot</w:t>
      </w:r>
      <w:r w:rsidRPr="00306D09">
        <w:rPr>
          <w:rFonts w:hint="eastAsia"/>
        </w:rPr>
        <w:t>系统框架对</w:t>
      </w:r>
      <w:r w:rsidR="00B276E4">
        <w:rPr>
          <w:rFonts w:hint="eastAsia"/>
        </w:rPr>
        <w:t>基于</w:t>
      </w:r>
      <w:r w:rsidR="00B276E4">
        <w:rPr>
          <w:rFonts w:hint="eastAsia"/>
        </w:rPr>
        <w:t>SpringBoot</w:t>
      </w:r>
      <w:r w:rsidR="00B276E4">
        <w:rPr>
          <w:rFonts w:hint="eastAsia"/>
        </w:rPr>
        <w:t>的</w:t>
      </w:r>
      <w:r w:rsidR="00C27798">
        <w:rPr>
          <w:rFonts w:hint="eastAsia"/>
        </w:rPr>
        <w:t>校园报修</w:t>
      </w:r>
      <w:r w:rsidRPr="00306D09">
        <w:rPr>
          <w:rFonts w:hint="eastAsia"/>
        </w:rPr>
        <w:t>的需求分析</w:t>
      </w:r>
      <w:r w:rsidRPr="00306D09">
        <w:rPr>
          <w:rFonts w:hint="eastAsia"/>
        </w:rPr>
        <w:t>,</w:t>
      </w:r>
      <w:r w:rsidRPr="00306D09">
        <w:rPr>
          <w:rFonts w:hint="eastAsia"/>
        </w:rPr>
        <w:t>经过技术的应用</w:t>
      </w:r>
      <w:r w:rsidRPr="00306D09">
        <w:rPr>
          <w:rFonts w:hint="eastAsia"/>
        </w:rPr>
        <w:t>,</w:t>
      </w:r>
      <w:r w:rsidRPr="00306D09">
        <w:rPr>
          <w:rFonts w:hint="eastAsia"/>
        </w:rPr>
        <w:t>本文所使用的</w:t>
      </w:r>
      <w:r w:rsidR="00B276E4">
        <w:rPr>
          <w:rFonts w:hint="eastAsia"/>
        </w:rPr>
        <w:t>基于</w:t>
      </w:r>
      <w:r w:rsidR="00B276E4">
        <w:rPr>
          <w:rFonts w:hint="eastAsia"/>
        </w:rPr>
        <w:t>SpringBoot</w:t>
      </w:r>
      <w:r w:rsidR="00B276E4">
        <w:rPr>
          <w:rFonts w:hint="eastAsia"/>
        </w:rPr>
        <w:t>的</w:t>
      </w:r>
      <w:r w:rsidR="00C27798">
        <w:rPr>
          <w:rFonts w:hint="eastAsia"/>
        </w:rPr>
        <w:t>校园报修</w:t>
      </w:r>
      <w:r w:rsidRPr="00306D09">
        <w:rPr>
          <w:rFonts w:hint="eastAsia"/>
        </w:rPr>
        <w:t>具有较好的可配置性、安全性及可伸缩性</w:t>
      </w:r>
      <w:r w:rsidRPr="00306D09">
        <w:rPr>
          <w:rFonts w:hint="eastAsia"/>
        </w:rPr>
        <w:t>,</w:t>
      </w:r>
      <w:r w:rsidRPr="00306D09">
        <w:rPr>
          <w:rFonts w:hint="eastAsia"/>
        </w:rPr>
        <w:t>而且更为</w:t>
      </w:r>
      <w:r w:rsidR="00C27798">
        <w:rPr>
          <w:rFonts w:hint="eastAsia"/>
        </w:rPr>
        <w:t>学生</w:t>
      </w:r>
      <w:r w:rsidRPr="00306D09">
        <w:rPr>
          <w:rFonts w:hint="eastAsia"/>
        </w:rPr>
        <w:t>及</w:t>
      </w:r>
      <w:r w:rsidR="00C27798">
        <w:rPr>
          <w:rFonts w:hint="eastAsia"/>
        </w:rPr>
        <w:t>学生</w:t>
      </w:r>
      <w:r w:rsidRPr="00306D09">
        <w:rPr>
          <w:rFonts w:hint="eastAsia"/>
        </w:rPr>
        <w:t>提供便利，为管理者减轻大量工作量，服务品质、满意度得到提升。</w:t>
      </w:r>
    </w:p>
    <w:p w14:paraId="0256910F" w14:textId="77777777" w:rsidR="00C00538" w:rsidRPr="0012658C" w:rsidRDefault="00C00538" w:rsidP="00C00538">
      <w:pPr>
        <w:pStyle w:val="2"/>
      </w:pPr>
      <w:bookmarkStart w:id="9" w:name="_Toc101725987"/>
      <w:r w:rsidRPr="0012658C">
        <w:t>问题的提出</w:t>
      </w:r>
      <w:bookmarkEnd w:id="9"/>
    </w:p>
    <w:p w14:paraId="4E07A086" w14:textId="48C658E3" w:rsidR="00C00538" w:rsidRPr="0012658C" w:rsidRDefault="00AB6F4F" w:rsidP="00AB6F4F">
      <w:pPr>
        <w:ind w:firstLine="420"/>
      </w:pPr>
      <w:r w:rsidRPr="0012658C">
        <w:t>随着现今</w:t>
      </w:r>
      <w:r w:rsidR="00C27798">
        <w:rPr>
          <w:rFonts w:hint="eastAsia"/>
        </w:rPr>
        <w:t>校园学生人数的增加</w:t>
      </w:r>
      <w:r w:rsidRPr="0012658C">
        <w:t>，</w:t>
      </w:r>
      <w:r w:rsidR="009A381F">
        <w:rPr>
          <w:rFonts w:hint="eastAsia"/>
        </w:rPr>
        <w:t>在线</w:t>
      </w:r>
      <w:r w:rsidR="00C27798">
        <w:rPr>
          <w:rFonts w:hint="eastAsia"/>
        </w:rPr>
        <w:t>报修管理</w:t>
      </w:r>
      <w:r w:rsidR="009A381F">
        <w:rPr>
          <w:rFonts w:hint="eastAsia"/>
        </w:rPr>
        <w:t>做为现代社会的必须产物。如何能够高效的</w:t>
      </w:r>
      <w:r w:rsidR="00C27798">
        <w:rPr>
          <w:rFonts w:hint="eastAsia"/>
        </w:rPr>
        <w:t>管理校园中的报修，并在实现</w:t>
      </w:r>
      <w:r w:rsidR="009A381F">
        <w:rPr>
          <w:rFonts w:hint="eastAsia"/>
        </w:rPr>
        <w:t>多线程</w:t>
      </w:r>
      <w:r w:rsidR="00C27798">
        <w:rPr>
          <w:rFonts w:hint="eastAsia"/>
        </w:rPr>
        <w:t>报修填报</w:t>
      </w:r>
      <w:r w:rsidR="009A381F">
        <w:rPr>
          <w:rFonts w:hint="eastAsia"/>
        </w:rPr>
        <w:t>模式，这里就需要轻量级的开发</w:t>
      </w:r>
      <w:r w:rsidR="00314B43">
        <w:rPr>
          <w:rFonts w:hint="eastAsia"/>
        </w:rPr>
        <w:t>模式。满足</w:t>
      </w:r>
      <w:r w:rsidR="00C27798">
        <w:rPr>
          <w:rFonts w:hint="eastAsia"/>
        </w:rPr>
        <w:t>学生</w:t>
      </w:r>
      <w:r w:rsidR="00314B43">
        <w:rPr>
          <w:rFonts w:hint="eastAsia"/>
        </w:rPr>
        <w:t>能及时查看</w:t>
      </w:r>
      <w:r w:rsidR="00C27798">
        <w:rPr>
          <w:rFonts w:hint="eastAsia"/>
        </w:rPr>
        <w:t>报修进度。</w:t>
      </w:r>
      <w:r w:rsidR="00314B43">
        <w:rPr>
          <w:rFonts w:hint="eastAsia"/>
        </w:rPr>
        <w:t>在极少的时间对</w:t>
      </w:r>
      <w:r w:rsidR="00C27798">
        <w:rPr>
          <w:rFonts w:hint="eastAsia"/>
        </w:rPr>
        <w:t>报修进程</w:t>
      </w:r>
      <w:r w:rsidR="00314B43">
        <w:rPr>
          <w:rFonts w:hint="eastAsia"/>
        </w:rPr>
        <w:t>快速了解</w:t>
      </w:r>
      <w:r w:rsidR="00962F9D" w:rsidRPr="0012658C">
        <w:t>。</w:t>
      </w:r>
    </w:p>
    <w:p w14:paraId="15A617BD" w14:textId="77777777" w:rsidR="00C00538" w:rsidRPr="0012658C" w:rsidRDefault="00C00538" w:rsidP="00C00538">
      <w:pPr>
        <w:pStyle w:val="2"/>
      </w:pPr>
      <w:bookmarkStart w:id="10" w:name="_Toc101725988"/>
      <w:r w:rsidRPr="0012658C">
        <w:t>项目的意义</w:t>
      </w:r>
      <w:bookmarkEnd w:id="10"/>
    </w:p>
    <w:p w14:paraId="42EE7D23" w14:textId="7837CF95" w:rsidR="004924FB" w:rsidRPr="0012658C" w:rsidRDefault="004924FB" w:rsidP="004924FB">
      <w:pPr>
        <w:ind w:firstLineChars="200" w:firstLine="480"/>
      </w:pPr>
      <w:r w:rsidRPr="0012658C">
        <w:t>(1)</w:t>
      </w:r>
      <w:r w:rsidR="00C27798">
        <w:rPr>
          <w:rFonts w:hint="eastAsia"/>
        </w:rPr>
        <w:t>校园报修</w:t>
      </w:r>
      <w:r w:rsidR="004A60A4">
        <w:rPr>
          <w:rFonts w:hint="eastAsia"/>
        </w:rPr>
        <w:t>多样化</w:t>
      </w:r>
    </w:p>
    <w:p w14:paraId="3FB8DB7E" w14:textId="44C65F0C" w:rsidR="004924FB" w:rsidRPr="0012658C" w:rsidRDefault="00C27798" w:rsidP="004924FB">
      <w:pPr>
        <w:ind w:firstLineChars="200" w:firstLine="480"/>
      </w:pPr>
      <w:r>
        <w:t>基于</w:t>
      </w:r>
      <w:r>
        <w:t>SpringBoot</w:t>
      </w:r>
      <w:r>
        <w:t>的校园报修</w:t>
      </w:r>
      <w:r w:rsidR="004A60A4">
        <w:t>能够有效的去除重复的</w:t>
      </w:r>
      <w:r>
        <w:rPr>
          <w:rFonts w:hint="eastAsia"/>
        </w:rPr>
        <w:t>校园报修</w:t>
      </w:r>
      <w:r>
        <w:t>，</w:t>
      </w:r>
      <w:r>
        <w:rPr>
          <w:rFonts w:hint="eastAsia"/>
        </w:rPr>
        <w:t>校园报修</w:t>
      </w:r>
      <w:r w:rsidR="004A60A4">
        <w:t>的特色也会各不相同，不但增加了</w:t>
      </w:r>
      <w:r>
        <w:rPr>
          <w:rFonts w:hint="eastAsia"/>
        </w:rPr>
        <w:t>校园报修</w:t>
      </w:r>
      <w:r w:rsidR="00043B6B">
        <w:t>的速效性，也规避一些</w:t>
      </w:r>
      <w:r w:rsidR="00043B6B">
        <w:rPr>
          <w:rFonts w:hint="eastAsia"/>
        </w:rPr>
        <w:t>安全隐患</w:t>
      </w:r>
      <w:r w:rsidR="00043B6B">
        <w:t>，每</w:t>
      </w:r>
      <w:r w:rsidR="00043B6B">
        <w:rPr>
          <w:rFonts w:hint="eastAsia"/>
        </w:rPr>
        <w:t>个</w:t>
      </w:r>
      <w:r>
        <w:rPr>
          <w:rFonts w:hint="eastAsia"/>
        </w:rPr>
        <w:t>校园报修</w:t>
      </w:r>
      <w:r w:rsidR="004A60A4">
        <w:t>致力于能够为每</w:t>
      </w:r>
      <w:r w:rsidR="00043B6B">
        <w:rPr>
          <w:rFonts w:hint="eastAsia"/>
        </w:rPr>
        <w:t>一</w:t>
      </w:r>
      <w:r>
        <w:rPr>
          <w:rFonts w:hint="eastAsia"/>
        </w:rPr>
        <w:t>学生</w:t>
      </w:r>
      <w:r w:rsidR="004A60A4">
        <w:t>提供方便、快捷</w:t>
      </w:r>
      <w:r w:rsidR="00043B6B">
        <w:rPr>
          <w:rFonts w:hint="eastAsia"/>
        </w:rPr>
        <w:t>、</w:t>
      </w:r>
      <w:r w:rsidR="004A60A4">
        <w:t>安全，</w:t>
      </w:r>
      <w:r>
        <w:rPr>
          <w:rFonts w:hint="eastAsia"/>
        </w:rPr>
        <w:t>学生</w:t>
      </w:r>
      <w:r w:rsidR="004A60A4">
        <w:t>在自己线上的</w:t>
      </w:r>
      <w:r>
        <w:rPr>
          <w:rFonts w:hint="eastAsia"/>
        </w:rPr>
        <w:t>校园报修</w:t>
      </w:r>
      <w:r>
        <w:t>进行公示</w:t>
      </w:r>
      <w:r>
        <w:rPr>
          <w:rFonts w:hint="eastAsia"/>
        </w:rPr>
        <w:t>校园报修</w:t>
      </w:r>
      <w:r w:rsidR="004A60A4">
        <w:t>，并标注</w:t>
      </w:r>
      <w:r>
        <w:rPr>
          <w:rFonts w:hint="eastAsia"/>
        </w:rPr>
        <w:t>校园报修</w:t>
      </w:r>
      <w:r w:rsidR="00043B6B">
        <w:rPr>
          <w:rFonts w:hint="eastAsia"/>
        </w:rPr>
        <w:t>类型、</w:t>
      </w:r>
      <w:r>
        <w:rPr>
          <w:rFonts w:hint="eastAsia"/>
        </w:rPr>
        <w:t>校园报修</w:t>
      </w:r>
      <w:r w:rsidR="00043B6B">
        <w:rPr>
          <w:rFonts w:hint="eastAsia"/>
        </w:rPr>
        <w:t>资料信息等</w:t>
      </w:r>
      <w:r w:rsidR="004A60A4">
        <w:t>。</w:t>
      </w:r>
      <w:r>
        <w:t>基于</w:t>
      </w:r>
      <w:r>
        <w:t>SpringBoot</w:t>
      </w:r>
      <w:r>
        <w:t>的校园报修</w:t>
      </w:r>
      <w:r w:rsidR="004A60A4">
        <w:t>也是对每</w:t>
      </w:r>
      <w:r w:rsidR="00043B6B">
        <w:rPr>
          <w:rFonts w:hint="eastAsia"/>
        </w:rPr>
        <w:t>个</w:t>
      </w:r>
      <w:r>
        <w:rPr>
          <w:rFonts w:hint="eastAsia"/>
        </w:rPr>
        <w:t>校园报修</w:t>
      </w:r>
      <w:r w:rsidR="004A60A4">
        <w:t>的宣传，</w:t>
      </w:r>
      <w:r>
        <w:rPr>
          <w:rFonts w:hint="eastAsia"/>
        </w:rPr>
        <w:t>后续增加基于报修的线上体验功能。</w:t>
      </w:r>
      <w:r w:rsidR="004A60A4">
        <w:t>从此</w:t>
      </w:r>
      <w:r>
        <w:rPr>
          <w:rFonts w:hint="eastAsia"/>
        </w:rPr>
        <w:t>校园报修</w:t>
      </w:r>
      <w:r w:rsidR="00043B6B">
        <w:rPr>
          <w:rFonts w:hint="eastAsia"/>
        </w:rPr>
        <w:t>网站</w:t>
      </w:r>
      <w:r w:rsidR="004A60A4">
        <w:t>不在单一，而是朝着多样化、多元化迈进。</w:t>
      </w:r>
    </w:p>
    <w:p w14:paraId="4F03FFB6" w14:textId="69FA9241" w:rsidR="004924FB" w:rsidRDefault="004924FB" w:rsidP="004A60A4">
      <w:pPr>
        <w:ind w:firstLineChars="200" w:firstLine="480"/>
      </w:pPr>
      <w:r w:rsidRPr="0012658C">
        <w:t>(2)</w:t>
      </w:r>
      <w:r w:rsidR="00CB3C11">
        <w:rPr>
          <w:rFonts w:hint="eastAsia"/>
        </w:rPr>
        <w:t>在线</w:t>
      </w:r>
      <w:r w:rsidR="00C27798">
        <w:rPr>
          <w:rFonts w:hint="eastAsia"/>
        </w:rPr>
        <w:t>报修</w:t>
      </w:r>
      <w:r w:rsidRPr="0012658C">
        <w:t>，速度更快，操作更简便</w:t>
      </w:r>
    </w:p>
    <w:p w14:paraId="75A9D752" w14:textId="78FF8893" w:rsidR="004A60A4" w:rsidRPr="00142ED3" w:rsidRDefault="004A60A4" w:rsidP="00947B36">
      <w:pPr>
        <w:pStyle w:val="a1"/>
        <w:ind w:firstLine="480"/>
      </w:pPr>
      <w:r>
        <w:t>在这样的信息高度发展的社会，我们无时无刻被大量的网络数据所</w:t>
      </w:r>
      <w:r w:rsidR="00142ED3">
        <w:t>滋养，尤其是网络进行的</w:t>
      </w:r>
      <w:r w:rsidR="00C27798">
        <w:rPr>
          <w:rFonts w:hint="eastAsia"/>
        </w:rPr>
        <w:t>校园报修</w:t>
      </w:r>
      <w:r w:rsidR="00043B6B">
        <w:rPr>
          <w:rFonts w:hint="eastAsia"/>
        </w:rPr>
        <w:t>服务</w:t>
      </w:r>
      <w:r w:rsidR="00142ED3">
        <w:t>，无论距离多远我们都能</w:t>
      </w:r>
      <w:r w:rsidR="00C27798">
        <w:rPr>
          <w:rFonts w:hint="eastAsia"/>
        </w:rPr>
        <w:t>实现校园报修</w:t>
      </w:r>
      <w:r w:rsidR="00C27798">
        <w:t>。基于</w:t>
      </w:r>
      <w:r w:rsidR="00C27798">
        <w:t>SpringBoot</w:t>
      </w:r>
      <w:r w:rsidR="00C27798">
        <w:t>的校园报修</w:t>
      </w:r>
      <w:r w:rsidR="00142ED3">
        <w:t>，</w:t>
      </w:r>
      <w:r w:rsidR="00947B36">
        <w:t>能提供方便快捷，易操作，也为</w:t>
      </w:r>
      <w:r w:rsidR="00043B6B">
        <w:rPr>
          <w:rFonts w:hint="eastAsia"/>
        </w:rPr>
        <w:t>网络</w:t>
      </w:r>
      <w:r w:rsidR="00947B36">
        <w:t>安全奠定基础。</w:t>
      </w:r>
    </w:p>
    <w:p w14:paraId="6775B970" w14:textId="69DE617C" w:rsidR="004924FB" w:rsidRPr="0012658C" w:rsidRDefault="004924FB" w:rsidP="004924FB">
      <w:pPr>
        <w:ind w:firstLineChars="200" w:firstLine="480"/>
      </w:pPr>
      <w:r w:rsidRPr="0012658C">
        <w:lastRenderedPageBreak/>
        <w:t>(3)</w:t>
      </w:r>
      <w:r w:rsidR="00C27798">
        <w:rPr>
          <w:rFonts w:hint="eastAsia"/>
        </w:rPr>
        <w:t>校园</w:t>
      </w:r>
      <w:r w:rsidR="004A60A4">
        <w:t>管理者</w:t>
      </w:r>
      <w:r w:rsidRPr="0012658C">
        <w:t>繁忙的情况得到一定的缓解</w:t>
      </w:r>
    </w:p>
    <w:p w14:paraId="720FB90D" w14:textId="1C1723C9" w:rsidR="00043B6B" w:rsidRDefault="00C27798" w:rsidP="00043B6B">
      <w:pPr>
        <w:ind w:firstLineChars="200" w:firstLine="480"/>
      </w:pPr>
      <w:r>
        <w:rPr>
          <w:rFonts w:hint="eastAsia"/>
        </w:rPr>
        <w:t>校园报修</w:t>
      </w:r>
      <w:r w:rsidR="004924FB" w:rsidRPr="0012658C">
        <w:t>管理人员遇到一个急需解决的问题，</w:t>
      </w:r>
      <w:r>
        <w:rPr>
          <w:rFonts w:hint="eastAsia"/>
        </w:rPr>
        <w:t>在传统大量的纸质报修</w:t>
      </w:r>
      <w:r w:rsidR="00043B6B">
        <w:rPr>
          <w:rFonts w:hint="eastAsia"/>
        </w:rPr>
        <w:t>的时候不能及时反馈</w:t>
      </w:r>
      <w:r>
        <w:rPr>
          <w:rFonts w:hint="eastAsia"/>
        </w:rPr>
        <w:t>学生</w:t>
      </w:r>
      <w:r w:rsidR="00043B6B">
        <w:rPr>
          <w:rFonts w:hint="eastAsia"/>
        </w:rPr>
        <w:t>信息，所以在网站建设时考虑到，对</w:t>
      </w:r>
      <w:r>
        <w:rPr>
          <w:rFonts w:hint="eastAsia"/>
        </w:rPr>
        <w:t>校园报修进行上传后处理，填写校园报修详细信息</w:t>
      </w:r>
      <w:r w:rsidR="00043B6B">
        <w:rPr>
          <w:rFonts w:hint="eastAsia"/>
        </w:rPr>
        <w:t>，在对</w:t>
      </w:r>
      <w:r>
        <w:rPr>
          <w:rFonts w:hint="eastAsia"/>
        </w:rPr>
        <w:t>校园报修</w:t>
      </w:r>
      <w:r w:rsidR="00043B6B">
        <w:rPr>
          <w:rFonts w:hint="eastAsia"/>
        </w:rPr>
        <w:t>进行</w:t>
      </w:r>
      <w:r w:rsidR="00BE4199">
        <w:rPr>
          <w:rFonts w:hint="eastAsia"/>
        </w:rPr>
        <w:t>分配维修人员</w:t>
      </w:r>
      <w:r w:rsidR="00043B6B">
        <w:rPr>
          <w:rFonts w:hint="eastAsia"/>
        </w:rPr>
        <w:t>，保证</w:t>
      </w:r>
      <w:r>
        <w:rPr>
          <w:rFonts w:hint="eastAsia"/>
        </w:rPr>
        <w:t>学生</w:t>
      </w:r>
      <w:r w:rsidR="00043B6B">
        <w:rPr>
          <w:rFonts w:hint="eastAsia"/>
        </w:rPr>
        <w:t>观</w:t>
      </w:r>
      <w:r w:rsidR="00BE4199">
        <w:rPr>
          <w:rFonts w:hint="eastAsia"/>
        </w:rPr>
        <w:t>在提交报修后能够及时得到回复</w:t>
      </w:r>
      <w:r w:rsidR="00043B6B">
        <w:rPr>
          <w:rFonts w:hint="eastAsia"/>
        </w:rPr>
        <w:t>。</w:t>
      </w:r>
      <w:r w:rsidR="00BE4199">
        <w:rPr>
          <w:rFonts w:hint="eastAsia"/>
        </w:rPr>
        <w:t>报修信息</w:t>
      </w:r>
      <w:r w:rsidR="00947B36">
        <w:t>能够及时</w:t>
      </w:r>
      <w:r w:rsidR="00043B6B">
        <w:rPr>
          <w:rFonts w:hint="eastAsia"/>
        </w:rPr>
        <w:t>将</w:t>
      </w:r>
      <w:r>
        <w:rPr>
          <w:rFonts w:hint="eastAsia"/>
        </w:rPr>
        <w:t>学生</w:t>
      </w:r>
      <w:r w:rsidR="00BE4199">
        <w:rPr>
          <w:rFonts w:hint="eastAsia"/>
        </w:rPr>
        <w:t>的信息反馈给管理者，管理者对其进行管理分配</w:t>
      </w:r>
      <w:r w:rsidR="00043B6B">
        <w:rPr>
          <w:rFonts w:hint="eastAsia"/>
        </w:rPr>
        <w:t>操作。</w:t>
      </w:r>
      <w:r w:rsidR="00947B36">
        <w:t>缓解其带来的繁忙的工作量。系统能够根据不同的诉求进行及时调整，很好做到了</w:t>
      </w:r>
      <w:r w:rsidR="00043B6B">
        <w:rPr>
          <w:rFonts w:hint="eastAsia"/>
        </w:rPr>
        <w:t>筛查</w:t>
      </w:r>
      <w:r w:rsidR="00947B36">
        <w:t>、管理效果。原本需要大量的服务人员，现在只需要少数人来协调即可。充分</w:t>
      </w:r>
      <w:r w:rsidR="00947B36">
        <w:rPr>
          <w:rFonts w:hint="eastAsia"/>
        </w:rPr>
        <w:t>的利用网络资源，节省人力资源。</w:t>
      </w:r>
    </w:p>
    <w:p w14:paraId="5B707D26" w14:textId="612C0D86" w:rsidR="00C00538" w:rsidRPr="0012658C" w:rsidRDefault="00C00538" w:rsidP="00043B6B">
      <w:pPr>
        <w:pStyle w:val="2"/>
      </w:pPr>
      <w:bookmarkStart w:id="11" w:name="_Toc101725989"/>
      <w:r w:rsidRPr="0012658C">
        <w:t>国内外发展现状</w:t>
      </w:r>
      <w:bookmarkEnd w:id="11"/>
    </w:p>
    <w:p w14:paraId="3A20B881" w14:textId="0FC76E16" w:rsidR="00BE4199" w:rsidRDefault="00641471" w:rsidP="00BE4199">
      <w:pPr>
        <w:ind w:firstLineChars="200" w:firstLine="480"/>
      </w:pPr>
      <w:r>
        <w:t>随着互联网在人们社会生活中所占的比重不断提升，随着互联网技术的发展而出现的网络</w:t>
      </w:r>
      <w:r w:rsidR="00C27798">
        <w:t>校园报修</w:t>
      </w:r>
      <w:r>
        <w:t>等延伸产品逐渐受到人们越来越多的关注。而网络</w:t>
      </w:r>
      <w:r w:rsidR="00C27798">
        <w:t>校园报修</w:t>
      </w:r>
      <w:r>
        <w:t>的出现加速了互联网新兴产业</w:t>
      </w:r>
      <w:r>
        <w:t>——</w:t>
      </w:r>
      <w:r w:rsidR="00C27798">
        <w:t>校园报修</w:t>
      </w:r>
      <w:r>
        <w:t>网站的发展。</w:t>
      </w:r>
    </w:p>
    <w:p w14:paraId="636EA0B9" w14:textId="77777777" w:rsidR="00DB124F" w:rsidRDefault="00DB124F" w:rsidP="00D80CB0">
      <w:pPr>
        <w:ind w:firstLineChars="200" w:firstLine="480"/>
      </w:pPr>
      <w:r w:rsidRPr="00DB124F">
        <w:rPr>
          <w:rFonts w:hint="eastAsia"/>
        </w:rPr>
        <w:t>近年来，校园维修应用经历了从起步到快速发展的阶段。校园修复应用在建设范围和系统性能方面有重大变化。然而，在现阶段，校园修缮的应用还处于一个不成熟的阶段。校园维修应用仍以传统方式为主，智能化应用较少，提前和在建能力普遍较弱。因此，为了减少人员的工作量，减少人员的重复工作，降低劳动强度，系统必须提供智能分析功能。对于特殊的校园区域，需要</w:t>
      </w:r>
      <w:r w:rsidRPr="00DB124F">
        <w:rPr>
          <w:rFonts w:hint="eastAsia"/>
        </w:rPr>
        <w:t>24</w:t>
      </w:r>
      <w:r w:rsidRPr="00DB124F">
        <w:rPr>
          <w:rFonts w:hint="eastAsia"/>
        </w:rPr>
        <w:t>小时钥匙控制，这很难手动执行。在紧急情况下，可通过智能视频分析和预警进行持续监控。另一方面，校园重点区域的前端设备往往缺乏必要的日常维护；当产品严重损坏时，无法在紧急情况下进行检查，导致缺乏后续处理紧急情况的依据。此外，设备维修过程中也缺乏相应的监督机制，导致学校维修责任不明确。如何发现前端设备问题，随时上报维修，并对维修过程进行有效监督，也是校园维修建设过程中需要解决的重要问题。</w:t>
      </w:r>
    </w:p>
    <w:p w14:paraId="45414A73" w14:textId="4B65467E" w:rsidR="00DB124F" w:rsidRDefault="00DB124F" w:rsidP="00DB124F">
      <w:bookmarkStart w:id="12" w:name="_Toc101725990"/>
      <w:r w:rsidRPr="00DB124F">
        <w:rPr>
          <w:rFonts w:hint="eastAsia"/>
        </w:rPr>
        <w:t>随着校园安全形势和校园业务发展的需要，目前校园修缮的建设应用涉及面很广，包括各个方面。近一两年来，新一代信息技术日新月异，行业创新层出不穷，维修行业发展迅速。随着智能分析、云计算、大数据等相关技术的发展，报纸评论正在从传统的被动判断发展到主动判断和预警，为教育部门和学校提供智能解决方案。多系统的集成与协作将极大地提高校园安全管理的水平和能力。这些应用将被应用到大规模的校园维修应用中，使我们的校园维修应用系统更加智能化。</w:t>
      </w:r>
    </w:p>
    <w:p w14:paraId="4BA954EA" w14:textId="75C943F7" w:rsidR="00C00538" w:rsidRPr="0012658C" w:rsidRDefault="00C00538" w:rsidP="00DB124F">
      <w:pPr>
        <w:pStyle w:val="2"/>
      </w:pPr>
      <w:r w:rsidRPr="0012658C">
        <w:t>本文的结构</w:t>
      </w:r>
      <w:bookmarkEnd w:id="12"/>
    </w:p>
    <w:p w14:paraId="79BDA34A" w14:textId="77777777" w:rsidR="00DB124F" w:rsidRPr="0012658C" w:rsidRDefault="00DB124F" w:rsidP="00DB124F">
      <w:pPr>
        <w:pStyle w:val="a1"/>
        <w:ind w:firstLine="480"/>
      </w:pPr>
      <w:bookmarkStart w:id="13" w:name="_Toc101725991"/>
      <w:r w:rsidRPr="0012658C">
        <w:t>第一章介绍了</w:t>
      </w:r>
      <w:r>
        <w:rPr>
          <w:rFonts w:hint="eastAsia"/>
        </w:rPr>
        <w:t>基于</w:t>
      </w:r>
      <w:r>
        <w:rPr>
          <w:rFonts w:hint="eastAsia"/>
        </w:rPr>
        <w:t>SpringBoot</w:t>
      </w:r>
      <w:r>
        <w:rPr>
          <w:rFonts w:hint="eastAsia"/>
        </w:rPr>
        <w:t>的校园报修</w:t>
      </w:r>
      <w:r w:rsidRPr="0012658C">
        <w:t>的发展背景以及国内外的发展现状。本文的第二章从技术和专业的角度描述了系统开发过程中使用的</w:t>
      </w:r>
      <w:r w:rsidRPr="0012658C">
        <w:lastRenderedPageBreak/>
        <w:t>技术和框架以及开发中使用的工具。第三章介绍了系统需求分析，包括系统的功能需求和非功能需求，并给出了每个功能的用例。第四章是系统的总体设计，主要介绍系统的每个模块，并给出每个模块的功能结构图。第五章是详细的设计部分，它给出了系统中每个模块的流程图以及对数据库表的详细介绍。第六章主要是关于系统的测试和实现。最后，总结了系统的优缺点，并根据测试结果为系统的应用和改进指明了明确的方向。</w:t>
      </w:r>
    </w:p>
    <w:p w14:paraId="318A1283" w14:textId="77777777" w:rsidR="00C00538" w:rsidRPr="0012658C" w:rsidRDefault="00C00538" w:rsidP="00C00538">
      <w:pPr>
        <w:pStyle w:val="1"/>
      </w:pPr>
      <w:r w:rsidRPr="0012658C">
        <w:lastRenderedPageBreak/>
        <w:t>开发工具与技术</w:t>
      </w:r>
      <w:bookmarkEnd w:id="13"/>
    </w:p>
    <w:p w14:paraId="18F4EE47" w14:textId="77777777" w:rsidR="00C00538" w:rsidRPr="0012658C" w:rsidRDefault="00C00538" w:rsidP="00C00538">
      <w:pPr>
        <w:pStyle w:val="2"/>
      </w:pPr>
      <w:bookmarkStart w:id="14" w:name="_Toc101725992"/>
      <w:r w:rsidRPr="0012658C">
        <w:t>IntelliJ IDEA</w:t>
      </w:r>
      <w:r w:rsidRPr="0012658C">
        <w:t>工作平台介绍</w:t>
      </w:r>
      <w:bookmarkEnd w:id="14"/>
    </w:p>
    <w:p w14:paraId="0765E699" w14:textId="6DD51D06" w:rsidR="00C00538" w:rsidRPr="0012658C" w:rsidRDefault="00607F2E" w:rsidP="00C00538">
      <w:pPr>
        <w:pStyle w:val="a1"/>
        <w:ind w:firstLine="480"/>
      </w:pPr>
      <w:r w:rsidRPr="00607F2E">
        <w:rPr>
          <w:rFonts w:hint="eastAsia"/>
        </w:rPr>
        <w:t>Java</w:t>
      </w:r>
      <w:r w:rsidRPr="00607F2E">
        <w:rPr>
          <w:rFonts w:hint="eastAsia"/>
        </w:rPr>
        <w:t>语言开发的集成环境是</w:t>
      </w:r>
      <w:r w:rsidRPr="00607F2E">
        <w:rPr>
          <w:rFonts w:hint="eastAsia"/>
        </w:rPr>
        <w:t>IntelliJ idea</w:t>
      </w:r>
      <w:r w:rsidRPr="00607F2E">
        <w:rPr>
          <w:rFonts w:hint="eastAsia"/>
        </w:rPr>
        <w:t>，它是</w:t>
      </w:r>
      <w:r w:rsidRPr="00607F2E">
        <w:rPr>
          <w:rFonts w:hint="eastAsia"/>
        </w:rPr>
        <w:t>IntelliJ</w:t>
      </w:r>
      <w:r w:rsidRPr="00607F2E">
        <w:rPr>
          <w:rFonts w:hint="eastAsia"/>
        </w:rPr>
        <w:t>认可的业界最好的</w:t>
      </w:r>
      <w:r w:rsidRPr="00607F2E">
        <w:rPr>
          <w:rFonts w:hint="eastAsia"/>
        </w:rPr>
        <w:t>Java</w:t>
      </w:r>
      <w:r w:rsidRPr="00607F2E">
        <w:rPr>
          <w:rFonts w:hint="eastAsia"/>
        </w:rPr>
        <w:t>开发工具之一。尤其是在智能、重构、代码助手、代码修订、自动代码提示和创新的</w:t>
      </w:r>
      <w:r w:rsidRPr="00607F2E">
        <w:rPr>
          <w:rFonts w:hint="eastAsia"/>
        </w:rPr>
        <w:t>GUI</w:t>
      </w:r>
      <w:r w:rsidRPr="00607F2E">
        <w:rPr>
          <w:rFonts w:hint="eastAsia"/>
        </w:rPr>
        <w:t>设计方面，</w:t>
      </w:r>
      <w:r w:rsidR="00056457" w:rsidRPr="0012658C">
        <w:t>非常方便并且具有非凡的工作能力。</w:t>
      </w:r>
      <w:r w:rsidR="00056457" w:rsidRPr="0012658C">
        <w:t xml:space="preserve"> </w:t>
      </w:r>
      <w:r w:rsidR="00056457" w:rsidRPr="0012658C">
        <w:t>它的每个方向都是经过特殊设计的，让员工可以最大程度地执行它，并开发出功能强大的静态代码分析，以符合人体工程学设计。</w:t>
      </w:r>
      <w:r w:rsidR="00056457" w:rsidRPr="0012658C">
        <w:t xml:space="preserve"> </w:t>
      </w:r>
      <w:r w:rsidR="00056457" w:rsidRPr="0012658C">
        <w:t>这种发展不仅有效。</w:t>
      </w:r>
      <w:r w:rsidR="00056457" w:rsidRPr="0012658C">
        <w:t xml:space="preserve"> </w:t>
      </w:r>
      <w:r w:rsidR="00056457" w:rsidRPr="0012658C">
        <w:t>在体验中，这也是一个很好的体验。</w:t>
      </w:r>
      <w:r w:rsidR="00056457" w:rsidRPr="0012658C">
        <w:t xml:space="preserve"> </w:t>
      </w:r>
      <w:r w:rsidR="00056457" w:rsidRPr="0012658C">
        <w:t>在工作平台中对源代码建立索引之后，在每种情况下提出相关建议后，请提供相关建议和经验。</w:t>
      </w:r>
      <w:r w:rsidR="00056457" w:rsidRPr="0012658C">
        <w:t xml:space="preserve"> </w:t>
      </w:r>
      <w:r w:rsidR="00056457" w:rsidRPr="0012658C">
        <w:t>通常，这是一个使用率已经上升并超过</w:t>
      </w:r>
      <w:r w:rsidR="00056457" w:rsidRPr="0012658C">
        <w:t>Eclipse</w:t>
      </w:r>
      <w:r w:rsidR="00056457" w:rsidRPr="0012658C">
        <w:t>的</w:t>
      </w:r>
      <w:r w:rsidR="00056457" w:rsidRPr="0012658C">
        <w:t>IDE</w:t>
      </w:r>
      <w:r w:rsidR="00056457" w:rsidRPr="0012658C">
        <w:t>，并且在开发经验和功能方面大大超过了</w:t>
      </w:r>
      <w:r w:rsidR="00056457" w:rsidRPr="0012658C">
        <w:t>Eclipse</w:t>
      </w:r>
      <w:r w:rsidR="00056457" w:rsidRPr="0012658C">
        <w:t>。</w:t>
      </w:r>
    </w:p>
    <w:p w14:paraId="6B4C3606" w14:textId="77777777" w:rsidR="00C00538" w:rsidRPr="0012658C" w:rsidRDefault="00C00538" w:rsidP="00C00538">
      <w:pPr>
        <w:pStyle w:val="2"/>
      </w:pPr>
      <w:bookmarkStart w:id="15" w:name="_Toc101725993"/>
      <w:r w:rsidRPr="0012658C">
        <w:t>MySql</w:t>
      </w:r>
      <w:r w:rsidRPr="0012658C">
        <w:t>数据库介绍</w:t>
      </w:r>
      <w:bookmarkEnd w:id="15"/>
    </w:p>
    <w:p w14:paraId="65C17817" w14:textId="2602FBC9" w:rsidR="00C00538" w:rsidRPr="0012658C" w:rsidRDefault="00030237" w:rsidP="00C00538">
      <w:pPr>
        <w:pStyle w:val="a1"/>
        <w:ind w:firstLine="480"/>
      </w:pPr>
      <w:r w:rsidRPr="0012658C">
        <w:t>MySQL</w:t>
      </w:r>
      <w:r w:rsidR="00387C4F">
        <w:rPr>
          <w:rFonts w:hint="eastAsia"/>
        </w:rPr>
        <w:t>作为传统使用</w:t>
      </w:r>
      <w:r w:rsidRPr="0012658C">
        <w:t>数据</w:t>
      </w:r>
      <w:r w:rsidR="00387C4F">
        <w:t>库，它是</w:t>
      </w:r>
      <w:r w:rsidR="00387C4F">
        <w:rPr>
          <w:rFonts w:hint="eastAsia"/>
        </w:rPr>
        <w:t>免费且成熟的</w:t>
      </w:r>
      <w:r w:rsidRPr="0012658C">
        <w:t>。</w:t>
      </w:r>
      <w:r w:rsidRPr="0012658C">
        <w:t xml:space="preserve"> </w:t>
      </w:r>
      <w:r w:rsidRPr="0012658C">
        <w:t>它受到人们的广泛关注和使用，并且随着当今技术的逐渐成熟，它支持越来越多的功能，并且对该平台的支持也在不断扩展。</w:t>
      </w:r>
      <w:r w:rsidR="00387C4F" w:rsidRPr="00387C4F">
        <w:rPr>
          <w:rFonts w:hint="eastAsia"/>
        </w:rPr>
        <w:t>互联网上的大多数中小型网站都使用。由于其成本低、体积小、运行速度快，最重要的是它的开源。许多中小型网站将选择使用该数据库以节省成本。</w:t>
      </w:r>
      <w:r w:rsidRPr="0012658C">
        <w:t xml:space="preserve"> </w:t>
      </w:r>
      <w:r w:rsidRPr="0012658C">
        <w:t>此外，它的功能稳定且性能出色，可以免费使用和修改。</w:t>
      </w:r>
    </w:p>
    <w:p w14:paraId="4A290A8F" w14:textId="77777777" w:rsidR="00C00538" w:rsidRPr="0012658C" w:rsidRDefault="00C00538" w:rsidP="00C00538">
      <w:pPr>
        <w:pStyle w:val="3"/>
      </w:pPr>
      <w:bookmarkStart w:id="16" w:name="_Toc101725994"/>
      <w:r w:rsidRPr="0012658C">
        <w:t>MySQL</w:t>
      </w:r>
      <w:r w:rsidRPr="0012658C">
        <w:t>数据库特点</w:t>
      </w:r>
      <w:bookmarkEnd w:id="16"/>
    </w:p>
    <w:p w14:paraId="2386E1A0" w14:textId="1E4B4D37" w:rsidR="00C00538" w:rsidRPr="0012658C" w:rsidRDefault="008339F6" w:rsidP="005532AE">
      <w:pPr>
        <w:pStyle w:val="a1"/>
        <w:ind w:firstLine="480"/>
      </w:pPr>
      <w:r w:rsidRPr="0012658C">
        <w:t>以书面形式，</w:t>
      </w:r>
      <w:r w:rsidRPr="0012658C">
        <w:t>Linux</w:t>
      </w:r>
      <w:r w:rsidRPr="0012658C">
        <w:t>，</w:t>
      </w:r>
      <w:r w:rsidRPr="0012658C">
        <w:t>Windows</w:t>
      </w:r>
      <w:r w:rsidRPr="0012658C">
        <w:t>，</w:t>
      </w:r>
      <w:r w:rsidRPr="0012658C">
        <w:t>UXMacOS</w:t>
      </w:r>
      <w:r w:rsidRPr="0012658C">
        <w:t>，</w:t>
      </w:r>
      <w:r w:rsidRPr="0012658C">
        <w:t>AIX</w:t>
      </w:r>
      <w:r w:rsidRPr="0012658C">
        <w:t>等提供了用于多种编程语言的</w:t>
      </w:r>
      <w:r w:rsidRPr="0012658C">
        <w:t>API</w:t>
      </w:r>
      <w:r w:rsidRPr="0012658C">
        <w:t>。</w:t>
      </w:r>
      <w:r w:rsidRPr="0012658C">
        <w:t xml:space="preserve"> </w:t>
      </w:r>
      <w:r w:rsidRPr="0012658C">
        <w:t>为了确保其可移植性，各种编译器均已在</w:t>
      </w:r>
      <w:r w:rsidRPr="0012658C">
        <w:t>C</w:t>
      </w:r>
      <w:r w:rsidRPr="0012658C">
        <w:t>和</w:t>
      </w:r>
      <w:r w:rsidRPr="0012658C">
        <w:t>C ++</w:t>
      </w:r>
      <w:r w:rsidRPr="0012658C">
        <w:t>中进行了测试。</w:t>
      </w:r>
      <w:r w:rsidRPr="0012658C">
        <w:t xml:space="preserve"> </w:t>
      </w:r>
      <w:r w:rsidRPr="0012658C">
        <w:t>支持多种操作系统，并且在管理和检查中有许多处理结果记录。</w:t>
      </w:r>
      <w:r w:rsidRPr="0012658C">
        <w:t xml:space="preserve"> </w:t>
      </w:r>
      <w:r w:rsidRPr="0012658C">
        <w:t>由于其较小的内存和较小的尺寸，</w:t>
      </w:r>
      <w:r w:rsidR="00387C4F" w:rsidRPr="00387C4F">
        <w:rPr>
          <w:rFonts w:hint="eastAsia"/>
        </w:rPr>
        <w:t>它分为社区版和商业版</w:t>
      </w:r>
      <w:r w:rsidRPr="0012658C">
        <w:t>。</w:t>
      </w:r>
      <w:r w:rsidRPr="0012658C">
        <w:t xml:space="preserve"> </w:t>
      </w:r>
      <w:r w:rsidRPr="0012658C">
        <w:t>在此功能中，中小型网站的开发通常选择使用开源。</w:t>
      </w:r>
      <w:r w:rsidRPr="0012658C">
        <w:t xml:space="preserve"> </w:t>
      </w:r>
      <w:r w:rsidRPr="0012658C">
        <w:t>它最重要的功能之一就是写入和应用数据。</w:t>
      </w:r>
    </w:p>
    <w:p w14:paraId="088A6A28" w14:textId="77777777" w:rsidR="00C00538" w:rsidRPr="0012658C" w:rsidRDefault="00C00538" w:rsidP="00C00538">
      <w:pPr>
        <w:pStyle w:val="3"/>
      </w:pPr>
      <w:bookmarkStart w:id="17" w:name="_Toc101725995"/>
      <w:r w:rsidRPr="0012658C">
        <w:t>数据库设计原则</w:t>
      </w:r>
      <w:bookmarkEnd w:id="17"/>
    </w:p>
    <w:p w14:paraId="41172865" w14:textId="0F45681B" w:rsidR="00E51EFD" w:rsidRPr="0012658C" w:rsidRDefault="00E51EFD" w:rsidP="00E51EFD">
      <w:pPr>
        <w:pStyle w:val="a1"/>
        <w:ind w:firstLine="480"/>
      </w:pPr>
      <w:r w:rsidRPr="0012658C">
        <w:t>对于数据库的思想设计，主要原因是要考虑数据库的基本原则性好处。它特别可靠，安全和稳定，因此可以放</w:t>
      </w:r>
      <w:r w:rsidR="00387C4F">
        <w:t>心地使用和编程该系统。使用数据库时，其原理包括标准化，可伸缩性</w:t>
      </w:r>
      <w:r w:rsidR="00387C4F">
        <w:rPr>
          <w:rFonts w:hint="eastAsia"/>
        </w:rPr>
        <w:t>，</w:t>
      </w:r>
      <w:r w:rsidR="00387C4F">
        <w:t>可扩展性</w:t>
      </w:r>
      <w:r w:rsidR="00387C4F">
        <w:rPr>
          <w:rFonts w:hint="eastAsia"/>
        </w:rPr>
        <w:t>以及</w:t>
      </w:r>
      <w:r w:rsidRPr="0012658C">
        <w:t>完整性，一致性和安</w:t>
      </w:r>
      <w:r w:rsidRPr="0012658C">
        <w:lastRenderedPageBreak/>
        <w:t>全性。它对数据源特别统一，安全性特别高，可以保护数据不致丢失。在结构上，按照设计理念，也具有良好的开发和移植性。协调各种数据源，并遵循标准化理论来泄漏，更改或破坏目标。当存在影响数据的不良词或词汇时，禁止合法</w:t>
      </w:r>
      <w:r w:rsidR="00C27798">
        <w:t>学生</w:t>
      </w:r>
      <w:r w:rsidRPr="0012658C">
        <w:t>使用数据库，以确保数据的一致性和有效性。标准化的数据库设计可减少操作（如删除和修改）期间的异常情况和容忍度，并减少数据冗余等。</w:t>
      </w:r>
    </w:p>
    <w:p w14:paraId="30757672" w14:textId="77777777" w:rsidR="00C00538" w:rsidRPr="0012658C" w:rsidRDefault="00C00538" w:rsidP="00C00538">
      <w:pPr>
        <w:pStyle w:val="2"/>
      </w:pPr>
      <w:bookmarkStart w:id="18" w:name="_Toc101725996"/>
      <w:r w:rsidRPr="0012658C">
        <w:t>项目使用框架介绍</w:t>
      </w:r>
      <w:bookmarkEnd w:id="18"/>
    </w:p>
    <w:p w14:paraId="254DBF65" w14:textId="325E7C21" w:rsidR="00C00538" w:rsidRPr="0012658C" w:rsidRDefault="00C00538" w:rsidP="00C00538">
      <w:pPr>
        <w:pStyle w:val="3"/>
      </w:pPr>
      <w:bookmarkStart w:id="19" w:name="_Toc101725997"/>
      <w:r w:rsidRPr="0012658C">
        <w:t>前端</w:t>
      </w:r>
      <w:r w:rsidR="00D37575">
        <w:rPr>
          <w:rFonts w:hint="eastAsia"/>
        </w:rPr>
        <w:t>HTML</w:t>
      </w:r>
      <w:r w:rsidRPr="0012658C">
        <w:t>介绍</w:t>
      </w:r>
      <w:bookmarkEnd w:id="19"/>
    </w:p>
    <w:p w14:paraId="7463327D" w14:textId="791AE83C" w:rsidR="00D37575" w:rsidRDefault="00D37575" w:rsidP="002C2533">
      <w:pPr>
        <w:widowControl/>
        <w:ind w:firstLine="720"/>
      </w:pPr>
      <w:r w:rsidRPr="00D37575">
        <w:t>HTML</w:t>
      </w:r>
      <w:r w:rsidRPr="00D37575">
        <w:t>（超文本标记语言</w:t>
      </w:r>
      <w:r w:rsidRPr="00D37575">
        <w:t>——HyperText Markup Language</w:t>
      </w:r>
      <w:r w:rsidRPr="00D37575">
        <w:t>）</w:t>
      </w:r>
      <w:r w:rsidR="00267608">
        <w:rPr>
          <w:rFonts w:hint="eastAsia"/>
        </w:rPr>
        <w:t>就像是由砖瓦构成的</w:t>
      </w:r>
      <w:r w:rsidR="00DE526D" w:rsidRPr="00DE526D">
        <w:rPr>
          <w:rFonts w:hint="eastAsia"/>
        </w:rPr>
        <w:t>网络世界。定义</w:t>
      </w:r>
      <w:r w:rsidR="00DE526D" w:rsidRPr="00DE526D">
        <w:rPr>
          <w:rFonts w:hint="eastAsia"/>
        </w:rPr>
        <w:t>web</w:t>
      </w:r>
      <w:r w:rsidR="00DE526D" w:rsidRPr="00DE526D">
        <w:rPr>
          <w:rFonts w:hint="eastAsia"/>
        </w:rPr>
        <w:t>内容的含义和结构。除</w:t>
      </w:r>
      <w:r w:rsidR="00DE526D" w:rsidRPr="00DE526D">
        <w:rPr>
          <w:rFonts w:hint="eastAsia"/>
        </w:rPr>
        <w:t>HTML</w:t>
      </w:r>
      <w:r w:rsidR="00DE526D" w:rsidRPr="00DE526D">
        <w:rPr>
          <w:rFonts w:hint="eastAsia"/>
        </w:rPr>
        <w:t>之外的其他技术通常用于描述网页的性能和显示效果（如</w:t>
      </w:r>
      <w:r w:rsidR="00DE526D" w:rsidRPr="00DE526D">
        <w:rPr>
          <w:rFonts w:hint="eastAsia"/>
        </w:rPr>
        <w:t>CSS</w:t>
      </w:r>
      <w:r w:rsidR="00DE526D" w:rsidRPr="00DE526D">
        <w:rPr>
          <w:rFonts w:hint="eastAsia"/>
        </w:rPr>
        <w:t>），或功能和行为（如</w:t>
      </w:r>
      <w:r w:rsidR="00DE526D" w:rsidRPr="00DE526D">
        <w:rPr>
          <w:rFonts w:hint="eastAsia"/>
        </w:rPr>
        <w:t>JavaScript</w:t>
      </w:r>
      <w:r w:rsidR="00DE526D" w:rsidRPr="00DE526D">
        <w:rPr>
          <w:rFonts w:hint="eastAsia"/>
        </w:rPr>
        <w:t>）。</w:t>
      </w:r>
      <w:r w:rsidRPr="00D37575">
        <w:t>。</w:t>
      </w:r>
    </w:p>
    <w:p w14:paraId="45416321" w14:textId="27E64D31" w:rsidR="00D37575" w:rsidRDefault="00D37575" w:rsidP="00D37575">
      <w:pPr>
        <w:pStyle w:val="3"/>
      </w:pPr>
      <w:bookmarkStart w:id="20" w:name="_Toc101725998"/>
      <w:r>
        <w:t>CSS</w:t>
      </w:r>
      <w:r>
        <w:rPr>
          <w:rFonts w:hint="eastAsia"/>
        </w:rPr>
        <w:t>介绍</w:t>
      </w:r>
      <w:bookmarkEnd w:id="20"/>
    </w:p>
    <w:p w14:paraId="5ABD0FCE" w14:textId="77777777" w:rsidR="00267608" w:rsidRDefault="00267608" w:rsidP="00267608">
      <w:pPr>
        <w:ind w:firstLineChars="200" w:firstLine="480"/>
      </w:pPr>
      <w:bookmarkStart w:id="21" w:name="_Toc101725999"/>
      <w:r w:rsidRPr="00267608">
        <w:rPr>
          <w:rFonts w:hint="eastAsia"/>
        </w:rPr>
        <w:t>CSS</w:t>
      </w:r>
      <w:r w:rsidRPr="00267608">
        <w:rPr>
          <w:rFonts w:hint="eastAsia"/>
        </w:rPr>
        <w:t>指的是级联样式表，它定义了如何显示</w:t>
      </w:r>
      <w:r w:rsidRPr="00267608">
        <w:rPr>
          <w:rFonts w:hint="eastAsia"/>
        </w:rPr>
        <w:t>HTML</w:t>
      </w:r>
      <w:r w:rsidRPr="00267608">
        <w:rPr>
          <w:rFonts w:hint="eastAsia"/>
        </w:rPr>
        <w:t>元素。样式通常存储在样式表中，并添加到</w:t>
      </w:r>
      <w:r w:rsidRPr="00267608">
        <w:rPr>
          <w:rFonts w:hint="eastAsia"/>
        </w:rPr>
        <w:t>HTML4.0</w:t>
      </w:r>
      <w:r w:rsidRPr="00267608">
        <w:rPr>
          <w:rFonts w:hint="eastAsia"/>
        </w:rPr>
        <w:t>中。为了解决内容与性能分离的问题，外部样式表可以极大地提高工作效率。外部样式表通常存储在</w:t>
      </w:r>
      <w:r w:rsidRPr="00267608">
        <w:rPr>
          <w:rFonts w:hint="eastAsia"/>
        </w:rPr>
        <w:t>CSS</w:t>
      </w:r>
      <w:r w:rsidRPr="00267608">
        <w:rPr>
          <w:rFonts w:hint="eastAsia"/>
        </w:rPr>
        <w:t>文件中，多个样式定义可以组合成一个。</w:t>
      </w:r>
    </w:p>
    <w:p w14:paraId="4F6C860A" w14:textId="7219A1F1" w:rsidR="00D37575" w:rsidRDefault="004B41E7" w:rsidP="00267608">
      <w:pPr>
        <w:pStyle w:val="2"/>
      </w:pPr>
      <w:r>
        <w:rPr>
          <w:rFonts w:hint="eastAsia"/>
        </w:rPr>
        <w:t>Javascript</w:t>
      </w:r>
      <w:r>
        <w:rPr>
          <w:rFonts w:hint="eastAsia"/>
        </w:rPr>
        <w:t>介绍</w:t>
      </w:r>
      <w:bookmarkEnd w:id="21"/>
      <w:r w:rsidR="00267608">
        <w:rPr>
          <w:rFonts w:hint="eastAsia"/>
        </w:rPr>
        <w:t xml:space="preserve"> </w:t>
      </w:r>
    </w:p>
    <w:p w14:paraId="6AAE1057" w14:textId="4ABC2DAF" w:rsidR="004B41E7" w:rsidRDefault="00267608" w:rsidP="004B41E7">
      <w:pPr>
        <w:pStyle w:val="a1"/>
        <w:ind w:firstLine="480"/>
      </w:pPr>
      <w:r w:rsidRPr="00267608">
        <w:rPr>
          <w:rFonts w:hint="eastAsia"/>
        </w:rPr>
        <w:t>JavaScript</w:t>
      </w:r>
      <w:r>
        <w:rPr>
          <w:rFonts w:hint="eastAsia"/>
        </w:rPr>
        <w:t>是一种设计用于与网页交互的脚本语言。它由以下三个不同部分组成</w:t>
      </w:r>
      <w:r w:rsidR="004B41E7" w:rsidRPr="004B41E7">
        <w:rPr>
          <w:rFonts w:hint="eastAsia"/>
        </w:rPr>
        <w:t xml:space="preserve">：　　</w:t>
      </w:r>
    </w:p>
    <w:p w14:paraId="750910B8" w14:textId="77777777" w:rsidR="004B41E7" w:rsidRDefault="004B41E7" w:rsidP="004B41E7">
      <w:pPr>
        <w:pStyle w:val="a1"/>
        <w:ind w:firstLine="480"/>
      </w:pPr>
      <w:r w:rsidRPr="004B41E7">
        <w:rPr>
          <w:rFonts w:hint="eastAsia"/>
        </w:rPr>
        <w:t>1.ECMAScript</w:t>
      </w:r>
      <w:r w:rsidRPr="004B41E7">
        <w:rPr>
          <w:rFonts w:hint="eastAsia"/>
        </w:rPr>
        <w:t xml:space="preserve">，提供核心语言功能；　　</w:t>
      </w:r>
    </w:p>
    <w:p w14:paraId="409A095A" w14:textId="7F32AD90" w:rsidR="004B41E7" w:rsidRPr="004B41E7" w:rsidRDefault="004B41E7" w:rsidP="004B41E7">
      <w:pPr>
        <w:pStyle w:val="a1"/>
        <w:ind w:leftChars="200" w:left="480" w:firstLineChars="0" w:firstLine="0"/>
      </w:pPr>
      <w:r w:rsidRPr="004B41E7">
        <w:rPr>
          <w:rFonts w:hint="eastAsia"/>
        </w:rPr>
        <w:t>2.</w:t>
      </w:r>
      <w:r w:rsidR="00E70FA7" w:rsidRPr="00E70FA7">
        <w:rPr>
          <w:rFonts w:hint="eastAsia"/>
        </w:rPr>
        <w:t xml:space="preserve"> </w:t>
      </w:r>
      <w:r w:rsidR="00E70FA7" w:rsidRPr="00E70FA7">
        <w:rPr>
          <w:rFonts w:hint="eastAsia"/>
        </w:rPr>
        <w:t>文档对象模型（</w:t>
      </w:r>
      <w:r w:rsidR="00E70FA7" w:rsidRPr="00E70FA7">
        <w:rPr>
          <w:rFonts w:hint="eastAsia"/>
        </w:rPr>
        <w:t>DOM</w:t>
      </w:r>
      <w:r w:rsidR="00E70FA7" w:rsidRPr="00E70FA7">
        <w:rPr>
          <w:rFonts w:hint="eastAsia"/>
        </w:rPr>
        <w:t>），提供访问和管理</w:t>
      </w:r>
      <w:r w:rsidR="00E70FA7" w:rsidRPr="00E70FA7">
        <w:rPr>
          <w:rFonts w:hint="eastAsia"/>
        </w:rPr>
        <w:t>web</w:t>
      </w:r>
      <w:r w:rsidR="00E70FA7" w:rsidRPr="00E70FA7">
        <w:rPr>
          <w:rFonts w:hint="eastAsia"/>
        </w:rPr>
        <w:t>内容的方法和接口；</w:t>
      </w:r>
      <w:r w:rsidR="00E70FA7" w:rsidRPr="00E70FA7">
        <w:rPr>
          <w:rFonts w:hint="eastAsia"/>
        </w:rPr>
        <w:t>3.</w:t>
      </w:r>
      <w:r w:rsidR="00E70FA7" w:rsidRPr="00E70FA7">
        <w:rPr>
          <w:rFonts w:hint="eastAsia"/>
        </w:rPr>
        <w:t>浏览器对象模型（</w:t>
      </w:r>
      <w:r w:rsidR="00E70FA7" w:rsidRPr="00E70FA7">
        <w:rPr>
          <w:rFonts w:hint="eastAsia"/>
        </w:rPr>
        <w:t>BOM</w:t>
      </w:r>
      <w:r w:rsidR="00E70FA7" w:rsidRPr="00E70FA7">
        <w:rPr>
          <w:rFonts w:hint="eastAsia"/>
        </w:rPr>
        <w:t>）提供了与浏览器交互的方法和接口。这三个</w:t>
      </w:r>
      <w:r w:rsidR="00E70FA7" w:rsidRPr="00E70FA7">
        <w:rPr>
          <w:rFonts w:hint="eastAsia"/>
        </w:rPr>
        <w:t>JavaScript</w:t>
      </w:r>
      <w:r w:rsidR="00E70FA7" w:rsidRPr="00E70FA7">
        <w:rPr>
          <w:rFonts w:hint="eastAsia"/>
        </w:rPr>
        <w:t>组件在当前五大浏览器（如</w:t>
      </w:r>
      <w:r w:rsidR="00E70FA7" w:rsidRPr="00E70FA7">
        <w:rPr>
          <w:rFonts w:hint="eastAsia"/>
        </w:rPr>
        <w:t>Firefox</w:t>
      </w:r>
      <w:r w:rsidR="00E70FA7" w:rsidRPr="00E70FA7">
        <w:rPr>
          <w:rFonts w:hint="eastAsia"/>
        </w:rPr>
        <w:t>、</w:t>
      </w:r>
      <w:r w:rsidR="00E70FA7" w:rsidRPr="00E70FA7">
        <w:rPr>
          <w:rFonts w:hint="eastAsia"/>
        </w:rPr>
        <w:t>Chrome</w:t>
      </w:r>
      <w:r w:rsidR="00E70FA7" w:rsidRPr="00E70FA7">
        <w:rPr>
          <w:rFonts w:hint="eastAsia"/>
        </w:rPr>
        <w:t>、</w:t>
      </w:r>
      <w:r w:rsidR="00E70FA7" w:rsidRPr="00E70FA7">
        <w:rPr>
          <w:rFonts w:hint="eastAsia"/>
        </w:rPr>
        <w:t>Safari</w:t>
      </w:r>
      <w:r w:rsidR="00E70FA7" w:rsidRPr="00E70FA7">
        <w:rPr>
          <w:rFonts w:hint="eastAsia"/>
        </w:rPr>
        <w:t>和</w:t>
      </w:r>
      <w:r w:rsidR="00E70FA7" w:rsidRPr="00E70FA7">
        <w:rPr>
          <w:rFonts w:hint="eastAsia"/>
        </w:rPr>
        <w:t>Opera</w:t>
      </w:r>
      <w:r w:rsidR="00E70FA7" w:rsidRPr="00E70FA7">
        <w:rPr>
          <w:rFonts w:hint="eastAsia"/>
        </w:rPr>
        <w:t>）中得到了不同程度的支持。</w:t>
      </w:r>
    </w:p>
    <w:p w14:paraId="48102C23" w14:textId="2A2534C8" w:rsidR="00DC05BE" w:rsidRPr="0012658C" w:rsidRDefault="00DC05BE" w:rsidP="00DC05BE">
      <w:pPr>
        <w:pStyle w:val="3"/>
      </w:pPr>
      <w:bookmarkStart w:id="22" w:name="_Toc63064764"/>
      <w:bookmarkStart w:id="23" w:name="_Toc101726000"/>
      <w:r w:rsidRPr="0012658C">
        <w:t>后端</w:t>
      </w:r>
      <w:r w:rsidR="00102EE1">
        <w:rPr>
          <w:rFonts w:hint="eastAsia"/>
        </w:rPr>
        <w:t>Spring Boot</w:t>
      </w:r>
      <w:r w:rsidRPr="0012658C">
        <w:t>框架介绍</w:t>
      </w:r>
      <w:bookmarkEnd w:id="22"/>
      <w:bookmarkEnd w:id="23"/>
    </w:p>
    <w:p w14:paraId="5E32E624" w14:textId="77777777" w:rsidR="00E70FA7" w:rsidRDefault="00E70FA7" w:rsidP="001F6F14">
      <w:pPr>
        <w:pStyle w:val="a1"/>
        <w:ind w:firstLine="480"/>
      </w:pPr>
      <w:r w:rsidRPr="00E70FA7">
        <w:rPr>
          <w:rFonts w:hint="eastAsia"/>
        </w:rPr>
        <w:t>Springboot</w:t>
      </w:r>
      <w:r w:rsidRPr="00E70FA7">
        <w:rPr>
          <w:rFonts w:hint="eastAsia"/>
        </w:rPr>
        <w:t>帮助开发人员快速启动</w:t>
      </w:r>
      <w:r w:rsidRPr="00E70FA7">
        <w:rPr>
          <w:rFonts w:hint="eastAsia"/>
        </w:rPr>
        <w:t>web</w:t>
      </w:r>
      <w:r w:rsidRPr="00E70FA7">
        <w:rPr>
          <w:rFonts w:hint="eastAsia"/>
        </w:rPr>
        <w:t>容器；</w:t>
      </w:r>
      <w:r w:rsidRPr="00E70FA7">
        <w:rPr>
          <w:rFonts w:hint="eastAsia"/>
        </w:rPr>
        <w:t>Springboot</w:t>
      </w:r>
      <w:r w:rsidRPr="00E70FA7">
        <w:rPr>
          <w:rFonts w:hint="eastAsia"/>
        </w:rPr>
        <w:t>继承了原弹簧结构的优良基因；</w:t>
      </w:r>
      <w:r w:rsidRPr="00E70FA7">
        <w:rPr>
          <w:rFonts w:hint="eastAsia"/>
        </w:rPr>
        <w:t>Springboot</w:t>
      </w:r>
      <w:r w:rsidRPr="00E70FA7">
        <w:rPr>
          <w:rFonts w:hint="eastAsia"/>
        </w:rPr>
        <w:t>简化了使用</w:t>
      </w:r>
      <w:r w:rsidRPr="00E70FA7">
        <w:rPr>
          <w:rFonts w:hint="eastAsia"/>
        </w:rPr>
        <w:t>spring</w:t>
      </w:r>
      <w:r w:rsidRPr="00E70FA7">
        <w:rPr>
          <w:rFonts w:hint="eastAsia"/>
        </w:rPr>
        <w:t>的过程。</w:t>
      </w:r>
    </w:p>
    <w:p w14:paraId="0F9634BE" w14:textId="39AA8812" w:rsidR="00E30ECC" w:rsidRPr="0012658C" w:rsidRDefault="00E30ECC" w:rsidP="001F6F14">
      <w:pPr>
        <w:pStyle w:val="a1"/>
        <w:ind w:firstLine="480"/>
      </w:pPr>
      <w:r w:rsidRPr="0012658C">
        <w:t>(1)Spring </w:t>
      </w:r>
    </w:p>
    <w:p w14:paraId="10720929" w14:textId="77777777" w:rsidR="00E30ECC" w:rsidRPr="0012658C" w:rsidRDefault="00E30ECC" w:rsidP="00E30ECC">
      <w:pPr>
        <w:pStyle w:val="a1"/>
        <w:ind w:firstLine="480"/>
      </w:pPr>
      <w:r w:rsidRPr="0012658C">
        <w:t>Spring</w:t>
      </w:r>
      <w:r w:rsidRPr="0012658C">
        <w:t>实际上是一个开放源代码框架，可以辅助</w:t>
      </w:r>
      <w:r w:rsidRPr="0012658C">
        <w:t>Java</w:t>
      </w:r>
      <w:r w:rsidRPr="0012658C">
        <w:t>语言，并且与</w:t>
      </w:r>
      <w:r w:rsidRPr="0012658C">
        <w:t>Java</w:t>
      </w:r>
      <w:r w:rsidRPr="0012658C">
        <w:t>相关的项目可以借用</w:t>
      </w:r>
      <w:r w:rsidRPr="0012658C">
        <w:t>Spring</w:t>
      </w:r>
      <w:r w:rsidRPr="0012658C">
        <w:t>框架进行开发。</w:t>
      </w:r>
      <w:r w:rsidRPr="0012658C">
        <w:t xml:space="preserve"> </w:t>
      </w:r>
      <w:r w:rsidRPr="0012658C">
        <w:t>在某种程度上，</w:t>
      </w:r>
      <w:r w:rsidRPr="0012658C">
        <w:t>Spring</w:t>
      </w:r>
      <w:r w:rsidRPr="0012658C">
        <w:lastRenderedPageBreak/>
        <w:t>还是一个轻量级的容器框架。</w:t>
      </w:r>
    </w:p>
    <w:p w14:paraId="01D61CDA" w14:textId="77777777" w:rsidR="00E30ECC" w:rsidRPr="0012658C" w:rsidRDefault="00E30ECC" w:rsidP="00E30ECC">
      <w:pPr>
        <w:pStyle w:val="a1"/>
        <w:ind w:firstLine="480"/>
      </w:pPr>
      <w:r w:rsidRPr="0012658C">
        <w:t>(2)SpringMVC </w:t>
      </w:r>
    </w:p>
    <w:p w14:paraId="0E1D7818" w14:textId="77777777" w:rsidR="00E30ECC" w:rsidRPr="0012658C" w:rsidRDefault="00E30ECC" w:rsidP="00E30ECC">
      <w:pPr>
        <w:pStyle w:val="a1"/>
        <w:ind w:firstLine="480"/>
      </w:pPr>
      <w:r w:rsidRPr="0012658C">
        <w:t>SpringMVC</w:t>
      </w:r>
      <w:r w:rsidRPr="0012658C">
        <w:t>的内容来自</w:t>
      </w:r>
      <w:r w:rsidRPr="0012658C">
        <w:t>Spring</w:t>
      </w:r>
      <w:r w:rsidRPr="0012658C">
        <w:t>，是</w:t>
      </w:r>
      <w:r w:rsidRPr="0012658C">
        <w:t>Spring</w:t>
      </w:r>
      <w:r w:rsidRPr="0012658C">
        <w:t>中的一个模块。</w:t>
      </w:r>
      <w:r w:rsidRPr="0012658C">
        <w:t xml:space="preserve"> </w:t>
      </w:r>
      <w:r w:rsidRPr="0012658C">
        <w:t>该模块主要用于组成</w:t>
      </w:r>
      <w:r w:rsidRPr="0012658C">
        <w:t>WEB</w:t>
      </w:r>
      <w:r w:rsidRPr="0012658C">
        <w:t>应用程序。</w:t>
      </w:r>
      <w:r w:rsidRPr="0012658C">
        <w:t xml:space="preserve"> </w:t>
      </w:r>
      <w:r w:rsidRPr="0012658C">
        <w:t>在</w:t>
      </w:r>
      <w:r w:rsidRPr="0012658C">
        <w:t>WEB</w:t>
      </w:r>
      <w:r w:rsidRPr="0012658C">
        <w:t>项目的开发中，大多数使用</w:t>
      </w:r>
      <w:r w:rsidRPr="0012658C">
        <w:t>SpringMVC</w:t>
      </w:r>
      <w:r w:rsidRPr="0012658C">
        <w:t>或其他</w:t>
      </w:r>
      <w:r w:rsidRPr="0012658C">
        <w:t>MVC</w:t>
      </w:r>
      <w:r w:rsidRPr="0012658C">
        <w:t>框架来提高项目效率。</w:t>
      </w:r>
    </w:p>
    <w:p w14:paraId="1B94DA3C" w14:textId="77777777" w:rsidR="00E30ECC" w:rsidRPr="0012658C" w:rsidRDefault="00E30ECC" w:rsidP="00E30ECC">
      <w:pPr>
        <w:pStyle w:val="a1"/>
        <w:ind w:firstLine="480"/>
      </w:pPr>
      <w:r w:rsidRPr="0012658C">
        <w:t>(3)MyBatis</w:t>
      </w:r>
    </w:p>
    <w:p w14:paraId="035F5ADB" w14:textId="77777777" w:rsidR="00E70FA7" w:rsidRDefault="00E70FA7" w:rsidP="00E70FA7">
      <w:bookmarkStart w:id="24" w:name="_Toc101726001"/>
      <w:r w:rsidRPr="00E70FA7">
        <w:rPr>
          <w:rFonts w:hint="eastAsia"/>
        </w:rPr>
        <w:t>Mybatis</w:t>
      </w:r>
      <w:r w:rsidRPr="00E70FA7">
        <w:rPr>
          <w:rFonts w:hint="eastAsia"/>
        </w:rPr>
        <w:t>是一个优秀的持久层框架，支持自定义</w:t>
      </w:r>
      <w:r w:rsidRPr="00E70FA7">
        <w:rPr>
          <w:rFonts w:hint="eastAsia"/>
        </w:rPr>
        <w:t>SQL</w:t>
      </w:r>
      <w:r w:rsidRPr="00E70FA7">
        <w:rPr>
          <w:rFonts w:hint="eastAsia"/>
        </w:rPr>
        <w:t>、存储过程和高级映射。</w:t>
      </w:r>
      <w:r w:rsidRPr="00E70FA7">
        <w:rPr>
          <w:rFonts w:hint="eastAsia"/>
        </w:rPr>
        <w:t>Mybatis</w:t>
      </w:r>
      <w:r w:rsidRPr="00E70FA7">
        <w:rPr>
          <w:rFonts w:hint="eastAsia"/>
        </w:rPr>
        <w:t>几乎避免了任何</w:t>
      </w:r>
      <w:r w:rsidRPr="00E70FA7">
        <w:rPr>
          <w:rFonts w:hint="eastAsia"/>
        </w:rPr>
        <w:t>JDBC</w:t>
      </w:r>
      <w:r w:rsidRPr="00E70FA7">
        <w:rPr>
          <w:rFonts w:hint="eastAsia"/>
        </w:rPr>
        <w:t>代码和手动参数设置，也避免了获取结果集。</w:t>
      </w:r>
      <w:r w:rsidRPr="00E70FA7">
        <w:rPr>
          <w:rFonts w:hint="eastAsia"/>
        </w:rPr>
        <w:t>Mybatis</w:t>
      </w:r>
      <w:r w:rsidRPr="00E70FA7">
        <w:rPr>
          <w:rFonts w:hint="eastAsia"/>
        </w:rPr>
        <w:t>可以使用简单的</w:t>
      </w:r>
      <w:r w:rsidRPr="00E70FA7">
        <w:rPr>
          <w:rFonts w:hint="eastAsia"/>
        </w:rPr>
        <w:t>XML</w:t>
      </w:r>
      <w:r w:rsidRPr="00E70FA7">
        <w:rPr>
          <w:rFonts w:hint="eastAsia"/>
        </w:rPr>
        <w:t>或注释来配置和映射本机信息，并将</w:t>
      </w:r>
      <w:r w:rsidRPr="00E70FA7">
        <w:rPr>
          <w:rFonts w:hint="eastAsia"/>
        </w:rPr>
        <w:t>Java</w:t>
      </w:r>
      <w:r w:rsidRPr="00E70FA7">
        <w:rPr>
          <w:rFonts w:hint="eastAsia"/>
        </w:rPr>
        <w:t>接口和</w:t>
      </w:r>
      <w:r w:rsidRPr="00E70FA7">
        <w:rPr>
          <w:rFonts w:hint="eastAsia"/>
        </w:rPr>
        <w:t>POJO</w:t>
      </w:r>
      <w:r w:rsidRPr="00E70FA7">
        <w:rPr>
          <w:rFonts w:hint="eastAsia"/>
        </w:rPr>
        <w:t>（普通</w:t>
      </w:r>
      <w:r w:rsidRPr="00E70FA7">
        <w:rPr>
          <w:rFonts w:hint="eastAsia"/>
        </w:rPr>
        <w:t>Java</w:t>
      </w:r>
      <w:r w:rsidRPr="00E70FA7">
        <w:rPr>
          <w:rFonts w:hint="eastAsia"/>
        </w:rPr>
        <w:t>对象）映射到数据库中的记录。</w:t>
      </w:r>
    </w:p>
    <w:p w14:paraId="3A665C7D" w14:textId="712068BF" w:rsidR="00C00538" w:rsidRPr="0012658C" w:rsidRDefault="00C00538" w:rsidP="00E70FA7">
      <w:pPr>
        <w:pStyle w:val="2"/>
      </w:pPr>
      <w:r w:rsidRPr="0012658C">
        <w:t>本章小结</w:t>
      </w:r>
      <w:bookmarkEnd w:id="24"/>
    </w:p>
    <w:p w14:paraId="03F70719" w14:textId="77777777" w:rsidR="00C00538" w:rsidRPr="0012658C" w:rsidRDefault="00463193" w:rsidP="00C00538">
      <w:pPr>
        <w:pStyle w:val="afd"/>
        <w:ind w:firstLine="480"/>
      </w:pPr>
      <w:r w:rsidRPr="0012658C">
        <w:t>本章主要研究开发系统是否可行，同时概述了此过程中需要使用的技术以及所需的开发平台和操作环境。</w:t>
      </w:r>
    </w:p>
    <w:p w14:paraId="36D7FBD6" w14:textId="77777777" w:rsidR="00A04D4F" w:rsidRPr="0012658C" w:rsidRDefault="00A04D4F" w:rsidP="00A04D4F">
      <w:pPr>
        <w:pStyle w:val="1"/>
      </w:pPr>
      <w:bookmarkStart w:id="25" w:name="_Toc101726002"/>
      <w:r w:rsidRPr="0012658C">
        <w:lastRenderedPageBreak/>
        <w:t>系统需求分析</w:t>
      </w:r>
      <w:bookmarkEnd w:id="25"/>
    </w:p>
    <w:p w14:paraId="16E50B99" w14:textId="77777777" w:rsidR="00A04D4F" w:rsidRPr="0012658C" w:rsidRDefault="00A04D4F" w:rsidP="00A04D4F">
      <w:pPr>
        <w:pStyle w:val="2"/>
      </w:pPr>
      <w:bookmarkStart w:id="26" w:name="_Toc101726003"/>
      <w:r w:rsidRPr="0012658C">
        <w:t>系统目标</w:t>
      </w:r>
      <w:bookmarkEnd w:id="26"/>
    </w:p>
    <w:p w14:paraId="6BFAB1AA" w14:textId="4445810C" w:rsidR="00A04D4F" w:rsidRDefault="00A04D4F" w:rsidP="00A04D4F">
      <w:pPr>
        <w:pStyle w:val="a1"/>
        <w:ind w:firstLineChars="0"/>
      </w:pPr>
      <w:r w:rsidRPr="0012658C">
        <w:t>本文主要的研究目标如下：</w:t>
      </w:r>
    </w:p>
    <w:p w14:paraId="642C1886" w14:textId="77777777" w:rsidR="00C70B84" w:rsidRDefault="00C70B84" w:rsidP="00C70B84">
      <w:pPr>
        <w:ind w:firstLineChars="200" w:firstLine="480"/>
        <w:rPr>
          <w:shd w:val="clear" w:color="auto" w:fill="FFFFFF"/>
        </w:rPr>
      </w:pPr>
      <w:r>
        <w:rPr>
          <w:shd w:val="clear" w:color="auto" w:fill="FFFFFF"/>
        </w:rPr>
        <w:t>学生包含以下功能：学生提交报修</w:t>
      </w:r>
      <w:r>
        <w:rPr>
          <w:shd w:val="clear" w:color="auto" w:fill="FFFFFF"/>
        </w:rPr>
        <w:t>,</w:t>
      </w:r>
      <w:r>
        <w:rPr>
          <w:shd w:val="clear" w:color="auto" w:fill="FFFFFF"/>
        </w:rPr>
        <w:t>添加维修</w:t>
      </w:r>
      <w:r>
        <w:rPr>
          <w:shd w:val="clear" w:color="auto" w:fill="FFFFFF"/>
        </w:rPr>
        <w:t>,</w:t>
      </w:r>
      <w:r>
        <w:rPr>
          <w:shd w:val="clear" w:color="auto" w:fill="FFFFFF"/>
        </w:rPr>
        <w:t>查看提交过的报修单，加急催单，查看水电费和缴费，登录页面等功能。</w:t>
      </w:r>
      <w:r w:rsidRPr="00D46516">
        <w:rPr>
          <w:rFonts w:hint="eastAsia"/>
          <w:shd w:val="clear" w:color="auto" w:fill="FFFFFF"/>
        </w:rPr>
        <w:t>管理员包含以下功能：查看所有报修单</w:t>
      </w:r>
      <w:r w:rsidRPr="00D46516">
        <w:rPr>
          <w:rFonts w:hint="eastAsia"/>
          <w:shd w:val="clear" w:color="auto" w:fill="FFFFFF"/>
        </w:rPr>
        <w:t>,</w:t>
      </w:r>
      <w:r w:rsidRPr="00D46516">
        <w:rPr>
          <w:rFonts w:hint="eastAsia"/>
          <w:shd w:val="clear" w:color="auto" w:fill="FFFFFF"/>
        </w:rPr>
        <w:t>查看已完成的报修单，处理催单的报修单</w:t>
      </w:r>
      <w:r w:rsidRPr="00D46516">
        <w:rPr>
          <w:rFonts w:hint="eastAsia"/>
          <w:shd w:val="clear" w:color="auto" w:fill="FFFFFF"/>
        </w:rPr>
        <w:t>,</w:t>
      </w:r>
      <w:r w:rsidRPr="00D46516">
        <w:rPr>
          <w:rFonts w:hint="eastAsia"/>
          <w:shd w:val="clear" w:color="auto" w:fill="FFFFFF"/>
        </w:rPr>
        <w:t>安排维修人员去维修，添加和管理学生，添加和管理维修人员功能。</w:t>
      </w:r>
    </w:p>
    <w:p w14:paraId="48444C86" w14:textId="5C58F0DD" w:rsidR="00C70B84" w:rsidRPr="0012658C" w:rsidRDefault="00C70B84" w:rsidP="00C70B84">
      <w:pPr>
        <w:pStyle w:val="a1"/>
        <w:ind w:firstLine="480"/>
      </w:pPr>
      <w:r w:rsidRPr="0012658C">
        <w:t xml:space="preserve">(1) </w:t>
      </w:r>
      <w:r w:rsidRPr="0012658C">
        <w:t>管理员可以对</w:t>
      </w:r>
      <w:r>
        <w:rPr>
          <w:rFonts w:hint="eastAsia"/>
        </w:rPr>
        <w:t>维修人员</w:t>
      </w:r>
      <w:r w:rsidRPr="0012658C">
        <w:t>进行管理</w:t>
      </w:r>
    </w:p>
    <w:p w14:paraId="7F38898B" w14:textId="77777777" w:rsidR="00C70B84" w:rsidRPr="0012658C" w:rsidRDefault="00C70B84" w:rsidP="00C70B84">
      <w:pPr>
        <w:pStyle w:val="a1"/>
        <w:ind w:firstLineChars="0" w:firstLine="480"/>
      </w:pPr>
      <w:r w:rsidRPr="0012658C">
        <w:t xml:space="preserve">(2) </w:t>
      </w:r>
      <w:r w:rsidRPr="0012658C">
        <w:t>管理员可以对</w:t>
      </w:r>
      <w:r>
        <w:t>学生</w:t>
      </w:r>
      <w:r w:rsidRPr="0012658C">
        <w:t>进行管理</w:t>
      </w:r>
    </w:p>
    <w:p w14:paraId="370183AC" w14:textId="52445CF6" w:rsidR="00C70B84" w:rsidRPr="0012658C" w:rsidRDefault="00C70B84" w:rsidP="00C70B84">
      <w:pPr>
        <w:pStyle w:val="a1"/>
        <w:ind w:firstLine="480"/>
      </w:pPr>
      <w:r w:rsidRPr="0012658C">
        <w:t xml:space="preserve">(3) </w:t>
      </w:r>
      <w:r w:rsidRPr="0012658C">
        <w:t>管理员可以</w:t>
      </w:r>
      <w:r>
        <w:t>回复</w:t>
      </w:r>
      <w:r>
        <w:rPr>
          <w:rFonts w:hint="eastAsia"/>
        </w:rPr>
        <w:t>报修进度</w:t>
      </w:r>
    </w:p>
    <w:p w14:paraId="50251FCC" w14:textId="20421999" w:rsidR="00C70B84" w:rsidRPr="0012658C" w:rsidRDefault="00C70B84" w:rsidP="00C70B84">
      <w:pPr>
        <w:pStyle w:val="a1"/>
        <w:ind w:firstLine="480"/>
      </w:pPr>
      <w:r w:rsidRPr="0012658C">
        <w:t xml:space="preserve">(4) </w:t>
      </w:r>
      <w:r>
        <w:t>学生</w:t>
      </w:r>
      <w:r w:rsidRPr="0012658C">
        <w:t>可以进行登录</w:t>
      </w:r>
    </w:p>
    <w:p w14:paraId="3B41A56F" w14:textId="56266D47" w:rsidR="00C70B84" w:rsidRPr="0012658C" w:rsidRDefault="00C70B84" w:rsidP="00C70B84">
      <w:pPr>
        <w:pStyle w:val="a1"/>
        <w:ind w:firstLine="480"/>
      </w:pPr>
      <w:r w:rsidRPr="0012658C">
        <w:t xml:space="preserve">(5) </w:t>
      </w:r>
      <w:r>
        <w:rPr>
          <w:rFonts w:hint="eastAsia"/>
        </w:rPr>
        <w:t>学生</w:t>
      </w:r>
      <w:r w:rsidRPr="0012658C">
        <w:t>可以查看</w:t>
      </w:r>
      <w:r>
        <w:t>在线</w:t>
      </w:r>
      <w:r>
        <w:rPr>
          <w:rFonts w:hint="eastAsia"/>
        </w:rPr>
        <w:t>维修进度</w:t>
      </w:r>
    </w:p>
    <w:p w14:paraId="6074625F" w14:textId="37CDA0EE" w:rsidR="00C70B84" w:rsidRPr="0012658C" w:rsidRDefault="00C70B84" w:rsidP="00C70B84">
      <w:pPr>
        <w:pStyle w:val="a1"/>
        <w:ind w:firstLine="480"/>
      </w:pPr>
      <w:r w:rsidRPr="0012658C">
        <w:t xml:space="preserve">(6) </w:t>
      </w:r>
      <w:r>
        <w:rPr>
          <w:rFonts w:hint="eastAsia"/>
        </w:rPr>
        <w:t>学生</w:t>
      </w:r>
      <w:r w:rsidRPr="0012658C">
        <w:t>可以</w:t>
      </w:r>
      <w:r>
        <w:t>添加</w:t>
      </w:r>
      <w:r>
        <w:rPr>
          <w:rFonts w:hint="eastAsia"/>
        </w:rPr>
        <w:t>报修</w:t>
      </w:r>
      <w:r>
        <w:t>信息</w:t>
      </w:r>
    </w:p>
    <w:p w14:paraId="397472A4" w14:textId="77777777" w:rsidR="00C70B84" w:rsidRPr="00C70B84" w:rsidRDefault="00C70B84" w:rsidP="00A04D4F">
      <w:pPr>
        <w:pStyle w:val="a1"/>
        <w:ind w:firstLineChars="0"/>
      </w:pPr>
    </w:p>
    <w:p w14:paraId="1C4BA873" w14:textId="5B929F82" w:rsidR="00A04D4F" w:rsidRPr="0012658C" w:rsidRDefault="00A04D4F" w:rsidP="00564AAD">
      <w:pPr>
        <w:pStyle w:val="2"/>
      </w:pPr>
      <w:bookmarkStart w:id="27" w:name="_Toc101726004"/>
      <w:r w:rsidRPr="0012658C">
        <w:t>系统的可行性分析</w:t>
      </w:r>
      <w:bookmarkEnd w:id="27"/>
    </w:p>
    <w:p w14:paraId="1D8A0E69" w14:textId="77777777" w:rsidR="00A04D4F" w:rsidRPr="0012658C" w:rsidRDefault="004D247D" w:rsidP="00A04D4F">
      <w:pPr>
        <w:pStyle w:val="a1"/>
        <w:ind w:firstLineChars="0" w:firstLine="480"/>
      </w:pPr>
      <w:bookmarkStart w:id="28" w:name="_Toc40358886"/>
      <w:r w:rsidRPr="0012658C">
        <w:t>通常，通过系统的支持条件和主要要求，从技术操作，社会经济等方面进行研究和调查。它的任务是以较低的成本和成本确定项目的前景。</w:t>
      </w:r>
      <w:r w:rsidRPr="0012658C">
        <w:t xml:space="preserve"> </w:t>
      </w:r>
      <w:r w:rsidRPr="0012658C">
        <w:t>这是系统中一种更全面的方法，可以避免错误。确保新系统的成功开发。</w:t>
      </w:r>
    </w:p>
    <w:bookmarkEnd w:id="28"/>
    <w:p w14:paraId="54578253" w14:textId="57F55967" w:rsidR="00A04D4F" w:rsidRPr="0012658C" w:rsidRDefault="00C27798" w:rsidP="00A04D4F">
      <w:pPr>
        <w:pStyle w:val="a1"/>
        <w:ind w:firstLine="480"/>
      </w:pPr>
      <w:r>
        <w:t>基于</w:t>
      </w:r>
      <w:r>
        <w:t>SpringBoot</w:t>
      </w:r>
      <w:r>
        <w:t>的校园报修</w:t>
      </w:r>
      <w:r w:rsidR="00EF2BD6" w:rsidRPr="0012658C">
        <w:t>的设计采用了</w:t>
      </w:r>
      <w:r w:rsidR="00EF3ADA" w:rsidRPr="0012658C">
        <w:t>传统的前后端整合</w:t>
      </w:r>
      <w:r w:rsidR="00EF2BD6" w:rsidRPr="0012658C">
        <w:t>的设计思想，并</w:t>
      </w:r>
      <w:r w:rsidR="009A5317" w:rsidRPr="0012658C">
        <w:t>且使用代码实现</w:t>
      </w:r>
      <w:r w:rsidR="00EF2BD6" w:rsidRPr="0012658C">
        <w:t>。系统的后端使用流行的后端语言</w:t>
      </w:r>
      <w:r w:rsidR="00EF2BD6" w:rsidRPr="0012658C">
        <w:t>Java</w:t>
      </w:r>
      <w:r w:rsidR="00EF2BD6" w:rsidRPr="0012658C">
        <w:t>和</w:t>
      </w:r>
      <w:r w:rsidR="00EF2BD6" w:rsidRPr="0012658C">
        <w:t>Spring</w:t>
      </w:r>
      <w:r w:rsidR="00EF2BD6" w:rsidRPr="0012658C">
        <w:t>框架，前端使用</w:t>
      </w:r>
      <w:r w:rsidR="00C70B84">
        <w:rPr>
          <w:rFonts w:hint="eastAsia"/>
        </w:rPr>
        <w:t>HTML+CSS+Javascript</w:t>
      </w:r>
      <w:r w:rsidR="00EF2BD6" w:rsidRPr="0012658C">
        <w:t>框架。如果在前端开发中遇到问题，也可以在社区中提出问题并加以解决，因此基于</w:t>
      </w:r>
      <w:r w:rsidR="004F76FA">
        <w:t>SpringBoot</w:t>
      </w:r>
      <w:r w:rsidR="00EF2BD6" w:rsidRPr="0012658C">
        <w:t>的</w:t>
      </w:r>
      <w:r>
        <w:t>基于</w:t>
      </w:r>
      <w:r>
        <w:t>SpringBoot</w:t>
      </w:r>
      <w:r>
        <w:t>的校园报修</w:t>
      </w:r>
      <w:r w:rsidR="00EF2BD6" w:rsidRPr="0012658C">
        <w:t>技术可以满足开发要求。</w:t>
      </w:r>
    </w:p>
    <w:p w14:paraId="3C2F7C20" w14:textId="77777777" w:rsidR="00A04D4F" w:rsidRPr="0012658C" w:rsidRDefault="00A04D4F" w:rsidP="00A04D4F">
      <w:pPr>
        <w:pStyle w:val="2"/>
        <w:ind w:left="0" w:firstLine="0"/>
      </w:pPr>
      <w:bookmarkStart w:id="29" w:name="_Toc101726005"/>
      <w:r w:rsidRPr="0012658C">
        <w:t>系统非功能需求</w:t>
      </w:r>
      <w:bookmarkEnd w:id="29"/>
    </w:p>
    <w:p w14:paraId="04B9A687" w14:textId="77777777" w:rsidR="00A04D4F" w:rsidRPr="0012658C" w:rsidRDefault="00A04D4F" w:rsidP="00A04D4F">
      <w:pPr>
        <w:pStyle w:val="3"/>
      </w:pPr>
      <w:bookmarkStart w:id="30" w:name="_Toc101726006"/>
      <w:r w:rsidRPr="0012658C">
        <w:t>系统性能需求</w:t>
      </w:r>
      <w:bookmarkEnd w:id="30"/>
    </w:p>
    <w:p w14:paraId="613646C8" w14:textId="6F607FD9" w:rsidR="00A04D4F" w:rsidRPr="0012658C" w:rsidRDefault="0070574D" w:rsidP="00A04D4F">
      <w:pPr>
        <w:pStyle w:val="a1"/>
        <w:ind w:firstLine="480"/>
      </w:pPr>
      <w:r w:rsidRPr="0012658C">
        <w:t>根据性能要求，绘制系统性能要求表，包括的功能有</w:t>
      </w:r>
      <w:r w:rsidR="00C27798">
        <w:t>学生</w:t>
      </w:r>
      <w:r w:rsidRPr="0012658C">
        <w:t>数量，多表和单表请求的响应时间等</w:t>
      </w:r>
      <w:r w:rsidR="00A04D4F" w:rsidRPr="0012658C">
        <w:t>。系统性能需求如表</w:t>
      </w:r>
      <w:r w:rsidR="00A04D4F" w:rsidRPr="0012658C">
        <w:t>3-1</w:t>
      </w:r>
      <w:r w:rsidR="00A04D4F" w:rsidRPr="0012658C">
        <w:t>所示。</w:t>
      </w:r>
    </w:p>
    <w:p w14:paraId="7A465A44" w14:textId="77777777" w:rsidR="00A04D4F" w:rsidRPr="0012658C" w:rsidRDefault="00A04D4F" w:rsidP="00A04D4F">
      <w:pPr>
        <w:pStyle w:val="a5"/>
        <w:rPr>
          <w:szCs w:val="18"/>
        </w:rPr>
      </w:pPr>
      <w:r w:rsidRPr="0012658C">
        <w:rPr>
          <w:szCs w:val="18"/>
        </w:rPr>
        <w:t>表</w:t>
      </w:r>
      <w:r w:rsidRPr="0012658C">
        <w:rPr>
          <w:szCs w:val="18"/>
        </w:rPr>
        <w:t xml:space="preserve">3-1 </w:t>
      </w:r>
      <w:r w:rsidRPr="0012658C">
        <w:rPr>
          <w:szCs w:val="18"/>
        </w:rPr>
        <w:t>系统性能需求</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067"/>
        <w:gridCol w:w="3328"/>
      </w:tblGrid>
      <w:tr w:rsidR="00A04D4F" w:rsidRPr="0012658C" w14:paraId="272E3BA6" w14:textId="77777777" w:rsidTr="003014CE">
        <w:trPr>
          <w:jc w:val="center"/>
        </w:trPr>
        <w:tc>
          <w:tcPr>
            <w:tcW w:w="4067" w:type="dxa"/>
            <w:tcBorders>
              <w:left w:val="nil"/>
              <w:bottom w:val="single" w:sz="4" w:space="0" w:color="auto"/>
            </w:tcBorders>
          </w:tcPr>
          <w:p w14:paraId="7801ED51" w14:textId="77777777" w:rsidR="00A04D4F" w:rsidRPr="0012658C" w:rsidRDefault="00A04D4F" w:rsidP="003014CE">
            <w:pPr>
              <w:pStyle w:val="a1"/>
              <w:ind w:firstLineChars="0" w:firstLine="0"/>
              <w:jc w:val="center"/>
              <w:rPr>
                <w:sz w:val="21"/>
                <w:szCs w:val="21"/>
              </w:rPr>
            </w:pPr>
            <w:r w:rsidRPr="0012658C">
              <w:rPr>
                <w:sz w:val="21"/>
                <w:szCs w:val="21"/>
              </w:rPr>
              <w:t>需求项</w:t>
            </w:r>
          </w:p>
        </w:tc>
        <w:tc>
          <w:tcPr>
            <w:tcW w:w="3328" w:type="dxa"/>
            <w:tcBorders>
              <w:right w:val="nil"/>
            </w:tcBorders>
          </w:tcPr>
          <w:p w14:paraId="7CFA3E20" w14:textId="77777777" w:rsidR="00A04D4F" w:rsidRPr="0012658C" w:rsidRDefault="00A04D4F" w:rsidP="003014CE">
            <w:pPr>
              <w:pStyle w:val="a1"/>
              <w:ind w:firstLineChars="0" w:firstLine="0"/>
              <w:jc w:val="center"/>
              <w:rPr>
                <w:sz w:val="21"/>
                <w:szCs w:val="21"/>
              </w:rPr>
            </w:pPr>
            <w:r w:rsidRPr="0012658C">
              <w:rPr>
                <w:sz w:val="21"/>
                <w:szCs w:val="21"/>
              </w:rPr>
              <w:t>说明</w:t>
            </w:r>
          </w:p>
        </w:tc>
      </w:tr>
      <w:tr w:rsidR="00A04D4F" w:rsidRPr="0012658C" w14:paraId="49C8229D" w14:textId="77777777" w:rsidTr="003014CE">
        <w:trPr>
          <w:jc w:val="center"/>
        </w:trPr>
        <w:tc>
          <w:tcPr>
            <w:tcW w:w="4067" w:type="dxa"/>
            <w:tcBorders>
              <w:left w:val="nil"/>
              <w:bottom w:val="single" w:sz="4" w:space="0" w:color="auto"/>
            </w:tcBorders>
          </w:tcPr>
          <w:p w14:paraId="33B32A0B" w14:textId="2D077C97" w:rsidR="00A04D4F" w:rsidRPr="0012658C" w:rsidRDefault="00A04D4F" w:rsidP="003014CE">
            <w:pPr>
              <w:pStyle w:val="a1"/>
              <w:ind w:firstLineChars="0" w:firstLine="0"/>
              <w:jc w:val="center"/>
              <w:rPr>
                <w:sz w:val="21"/>
                <w:szCs w:val="21"/>
              </w:rPr>
            </w:pPr>
            <w:r w:rsidRPr="0012658C">
              <w:rPr>
                <w:sz w:val="21"/>
                <w:szCs w:val="21"/>
              </w:rPr>
              <w:lastRenderedPageBreak/>
              <w:t>系统</w:t>
            </w:r>
            <w:r w:rsidR="00C27798">
              <w:rPr>
                <w:sz w:val="21"/>
                <w:szCs w:val="21"/>
              </w:rPr>
              <w:t>学生</w:t>
            </w:r>
            <w:r w:rsidRPr="0012658C">
              <w:rPr>
                <w:sz w:val="21"/>
                <w:szCs w:val="21"/>
              </w:rPr>
              <w:t>数</w:t>
            </w:r>
          </w:p>
        </w:tc>
        <w:tc>
          <w:tcPr>
            <w:tcW w:w="3328" w:type="dxa"/>
            <w:tcBorders>
              <w:right w:val="nil"/>
            </w:tcBorders>
          </w:tcPr>
          <w:p w14:paraId="7B60C08F" w14:textId="77777777" w:rsidR="00A04D4F" w:rsidRPr="0012658C" w:rsidRDefault="00A04D4F" w:rsidP="003014CE">
            <w:pPr>
              <w:pStyle w:val="a1"/>
              <w:ind w:firstLineChars="0" w:firstLine="0"/>
              <w:jc w:val="center"/>
              <w:rPr>
                <w:sz w:val="21"/>
                <w:szCs w:val="21"/>
              </w:rPr>
            </w:pPr>
            <w:r w:rsidRPr="0012658C">
              <w:rPr>
                <w:sz w:val="21"/>
                <w:szCs w:val="21"/>
              </w:rPr>
              <w:t>30.0</w:t>
            </w:r>
          </w:p>
        </w:tc>
      </w:tr>
      <w:tr w:rsidR="00A04D4F" w:rsidRPr="0012658C" w14:paraId="7BA7C506" w14:textId="77777777" w:rsidTr="003014CE">
        <w:trPr>
          <w:jc w:val="center"/>
        </w:trPr>
        <w:tc>
          <w:tcPr>
            <w:tcW w:w="4067" w:type="dxa"/>
            <w:tcBorders>
              <w:left w:val="nil"/>
              <w:bottom w:val="single" w:sz="4" w:space="0" w:color="auto"/>
            </w:tcBorders>
          </w:tcPr>
          <w:p w14:paraId="1DE4B3D5" w14:textId="1B82C6AA" w:rsidR="00A04D4F" w:rsidRPr="0012658C" w:rsidRDefault="00A04D4F" w:rsidP="003014CE">
            <w:pPr>
              <w:pStyle w:val="a1"/>
              <w:ind w:firstLineChars="0" w:firstLine="0"/>
              <w:jc w:val="center"/>
              <w:rPr>
                <w:sz w:val="21"/>
                <w:szCs w:val="21"/>
              </w:rPr>
            </w:pPr>
            <w:r w:rsidRPr="0012658C">
              <w:rPr>
                <w:sz w:val="21"/>
                <w:szCs w:val="21"/>
              </w:rPr>
              <w:t>系统</w:t>
            </w:r>
            <w:r w:rsidR="00C27798">
              <w:rPr>
                <w:sz w:val="21"/>
                <w:szCs w:val="21"/>
              </w:rPr>
              <w:t>学生</w:t>
            </w:r>
            <w:r w:rsidRPr="0012658C">
              <w:rPr>
                <w:sz w:val="21"/>
                <w:szCs w:val="21"/>
              </w:rPr>
              <w:t>并发数</w:t>
            </w:r>
          </w:p>
        </w:tc>
        <w:tc>
          <w:tcPr>
            <w:tcW w:w="3328" w:type="dxa"/>
            <w:tcBorders>
              <w:right w:val="nil"/>
            </w:tcBorders>
          </w:tcPr>
          <w:p w14:paraId="69D3C134" w14:textId="77777777" w:rsidR="00A04D4F" w:rsidRPr="0012658C" w:rsidRDefault="00A04D4F" w:rsidP="003014CE">
            <w:pPr>
              <w:pStyle w:val="a1"/>
              <w:ind w:firstLineChars="0" w:firstLine="0"/>
              <w:jc w:val="center"/>
              <w:rPr>
                <w:sz w:val="21"/>
                <w:szCs w:val="21"/>
              </w:rPr>
            </w:pPr>
            <w:r w:rsidRPr="0012658C">
              <w:rPr>
                <w:sz w:val="21"/>
                <w:szCs w:val="21"/>
              </w:rPr>
              <w:t>10.0</w:t>
            </w:r>
          </w:p>
        </w:tc>
      </w:tr>
    </w:tbl>
    <w:p w14:paraId="6E3E6EEA" w14:textId="77777777" w:rsidR="00A04D4F" w:rsidRPr="0012658C" w:rsidRDefault="00A04D4F" w:rsidP="00A04D4F">
      <w:pPr>
        <w:pStyle w:val="a5"/>
        <w:jc w:val="both"/>
        <w:rPr>
          <w:szCs w:val="18"/>
        </w:rPr>
      </w:pPr>
      <w:r w:rsidRPr="0012658C">
        <w:rPr>
          <w:szCs w:val="18"/>
        </w:rPr>
        <w:t>续表</w:t>
      </w:r>
      <w:r w:rsidRPr="0012658C">
        <w:rPr>
          <w:szCs w:val="18"/>
        </w:rPr>
        <w:t>3-1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067"/>
        <w:gridCol w:w="3328"/>
      </w:tblGrid>
      <w:tr w:rsidR="00A04D4F" w:rsidRPr="0012658C" w14:paraId="30506D54" w14:textId="77777777" w:rsidTr="003014CE">
        <w:trPr>
          <w:jc w:val="center"/>
        </w:trPr>
        <w:tc>
          <w:tcPr>
            <w:tcW w:w="4067" w:type="dxa"/>
            <w:tcBorders>
              <w:left w:val="nil"/>
              <w:bottom w:val="single" w:sz="4" w:space="0" w:color="auto"/>
            </w:tcBorders>
          </w:tcPr>
          <w:p w14:paraId="6C31EB09" w14:textId="77777777" w:rsidR="00A04D4F" w:rsidRPr="0012658C" w:rsidRDefault="00A04D4F" w:rsidP="003014CE">
            <w:pPr>
              <w:pStyle w:val="a1"/>
              <w:ind w:firstLineChars="0" w:firstLine="0"/>
              <w:jc w:val="center"/>
              <w:rPr>
                <w:sz w:val="21"/>
                <w:szCs w:val="21"/>
              </w:rPr>
            </w:pPr>
            <w:r w:rsidRPr="0012658C">
              <w:rPr>
                <w:sz w:val="21"/>
                <w:szCs w:val="21"/>
              </w:rPr>
              <w:t>需求项</w:t>
            </w:r>
          </w:p>
        </w:tc>
        <w:tc>
          <w:tcPr>
            <w:tcW w:w="3328" w:type="dxa"/>
            <w:tcBorders>
              <w:right w:val="nil"/>
            </w:tcBorders>
          </w:tcPr>
          <w:p w14:paraId="5212A4FD" w14:textId="77777777" w:rsidR="00A04D4F" w:rsidRPr="0012658C" w:rsidRDefault="00A04D4F" w:rsidP="003014CE">
            <w:pPr>
              <w:pStyle w:val="a1"/>
              <w:ind w:firstLineChars="0" w:firstLine="0"/>
              <w:jc w:val="center"/>
              <w:rPr>
                <w:sz w:val="21"/>
                <w:szCs w:val="21"/>
              </w:rPr>
            </w:pPr>
            <w:r w:rsidRPr="0012658C">
              <w:rPr>
                <w:sz w:val="21"/>
                <w:szCs w:val="21"/>
              </w:rPr>
              <w:t>说明</w:t>
            </w:r>
          </w:p>
        </w:tc>
      </w:tr>
      <w:tr w:rsidR="00A04D4F" w:rsidRPr="0012658C" w14:paraId="15672CC0" w14:textId="77777777" w:rsidTr="003014CE">
        <w:trPr>
          <w:jc w:val="center"/>
        </w:trPr>
        <w:tc>
          <w:tcPr>
            <w:tcW w:w="4067" w:type="dxa"/>
            <w:tcBorders>
              <w:top w:val="single" w:sz="4" w:space="0" w:color="auto"/>
              <w:left w:val="nil"/>
              <w:bottom w:val="single" w:sz="4" w:space="0" w:color="auto"/>
              <w:right w:val="single" w:sz="4" w:space="0" w:color="auto"/>
            </w:tcBorders>
          </w:tcPr>
          <w:p w14:paraId="187F0D2E" w14:textId="77777777" w:rsidR="00A04D4F" w:rsidRPr="0012658C" w:rsidRDefault="00A04D4F" w:rsidP="003014CE">
            <w:pPr>
              <w:pStyle w:val="a1"/>
              <w:ind w:firstLineChars="0" w:firstLine="0"/>
              <w:jc w:val="center"/>
              <w:rPr>
                <w:sz w:val="21"/>
                <w:szCs w:val="21"/>
              </w:rPr>
            </w:pPr>
            <w:r w:rsidRPr="0012658C">
              <w:rPr>
                <w:sz w:val="21"/>
                <w:szCs w:val="21"/>
              </w:rPr>
              <w:t>单表简单查询响应时间</w:t>
            </w:r>
          </w:p>
        </w:tc>
        <w:tc>
          <w:tcPr>
            <w:tcW w:w="3328" w:type="dxa"/>
            <w:tcBorders>
              <w:top w:val="single" w:sz="4" w:space="0" w:color="auto"/>
              <w:left w:val="single" w:sz="4" w:space="0" w:color="auto"/>
              <w:bottom w:val="single" w:sz="4" w:space="0" w:color="auto"/>
              <w:right w:val="nil"/>
            </w:tcBorders>
          </w:tcPr>
          <w:p w14:paraId="5D295322" w14:textId="77777777" w:rsidR="00A04D4F" w:rsidRPr="0012658C" w:rsidRDefault="00A04D4F" w:rsidP="003014CE">
            <w:pPr>
              <w:pStyle w:val="a1"/>
              <w:ind w:firstLineChars="0" w:firstLine="0"/>
              <w:jc w:val="center"/>
              <w:rPr>
                <w:sz w:val="21"/>
                <w:szCs w:val="21"/>
              </w:rPr>
            </w:pPr>
            <w:r w:rsidRPr="0012658C">
              <w:rPr>
                <w:sz w:val="21"/>
                <w:szCs w:val="21"/>
              </w:rPr>
              <w:t>&lt;=3</w:t>
            </w:r>
            <w:r w:rsidRPr="0012658C">
              <w:rPr>
                <w:sz w:val="21"/>
                <w:szCs w:val="21"/>
              </w:rPr>
              <w:t>秒</w:t>
            </w:r>
          </w:p>
        </w:tc>
      </w:tr>
      <w:tr w:rsidR="00A04D4F" w:rsidRPr="0012658C" w14:paraId="390FC67B" w14:textId="77777777" w:rsidTr="003014CE">
        <w:trPr>
          <w:jc w:val="center"/>
        </w:trPr>
        <w:tc>
          <w:tcPr>
            <w:tcW w:w="4067" w:type="dxa"/>
            <w:tcBorders>
              <w:top w:val="single" w:sz="4" w:space="0" w:color="auto"/>
              <w:left w:val="nil"/>
              <w:bottom w:val="single" w:sz="4" w:space="0" w:color="auto"/>
              <w:right w:val="single" w:sz="4" w:space="0" w:color="auto"/>
            </w:tcBorders>
          </w:tcPr>
          <w:p w14:paraId="322C7CB8" w14:textId="77777777" w:rsidR="00A04D4F" w:rsidRPr="0012658C" w:rsidRDefault="00A04D4F" w:rsidP="003014CE">
            <w:pPr>
              <w:pStyle w:val="a1"/>
              <w:ind w:firstLineChars="0" w:firstLine="0"/>
              <w:jc w:val="center"/>
              <w:rPr>
                <w:sz w:val="21"/>
                <w:szCs w:val="21"/>
              </w:rPr>
            </w:pPr>
            <w:r w:rsidRPr="0012658C">
              <w:rPr>
                <w:sz w:val="21"/>
                <w:szCs w:val="21"/>
              </w:rPr>
              <w:t>多表复杂查询相应时间</w:t>
            </w:r>
          </w:p>
        </w:tc>
        <w:tc>
          <w:tcPr>
            <w:tcW w:w="3328" w:type="dxa"/>
            <w:tcBorders>
              <w:top w:val="single" w:sz="4" w:space="0" w:color="auto"/>
              <w:left w:val="single" w:sz="4" w:space="0" w:color="auto"/>
              <w:bottom w:val="single" w:sz="4" w:space="0" w:color="auto"/>
              <w:right w:val="nil"/>
            </w:tcBorders>
          </w:tcPr>
          <w:p w14:paraId="6FB976CF" w14:textId="77777777" w:rsidR="00A04D4F" w:rsidRPr="0012658C" w:rsidRDefault="00A04D4F" w:rsidP="003014CE">
            <w:pPr>
              <w:pStyle w:val="a1"/>
              <w:ind w:firstLineChars="0" w:firstLine="0"/>
              <w:jc w:val="center"/>
              <w:rPr>
                <w:sz w:val="21"/>
                <w:szCs w:val="21"/>
              </w:rPr>
            </w:pPr>
            <w:r w:rsidRPr="0012658C">
              <w:rPr>
                <w:sz w:val="21"/>
                <w:szCs w:val="21"/>
              </w:rPr>
              <w:t>&lt;=6</w:t>
            </w:r>
            <w:r w:rsidRPr="0012658C">
              <w:rPr>
                <w:sz w:val="21"/>
                <w:szCs w:val="21"/>
              </w:rPr>
              <w:t>秒</w:t>
            </w:r>
          </w:p>
        </w:tc>
      </w:tr>
      <w:tr w:rsidR="00A04D4F" w:rsidRPr="0012658C" w14:paraId="143FA03D" w14:textId="77777777" w:rsidTr="003014CE">
        <w:trPr>
          <w:jc w:val="center"/>
        </w:trPr>
        <w:tc>
          <w:tcPr>
            <w:tcW w:w="4067" w:type="dxa"/>
            <w:tcBorders>
              <w:top w:val="single" w:sz="4" w:space="0" w:color="auto"/>
              <w:left w:val="nil"/>
              <w:bottom w:val="single" w:sz="4" w:space="0" w:color="auto"/>
              <w:right w:val="single" w:sz="4" w:space="0" w:color="auto"/>
            </w:tcBorders>
          </w:tcPr>
          <w:p w14:paraId="2D3E2A16" w14:textId="77777777" w:rsidR="00A04D4F" w:rsidRPr="0012658C" w:rsidRDefault="00A04D4F" w:rsidP="003014CE">
            <w:pPr>
              <w:pStyle w:val="a1"/>
              <w:ind w:firstLineChars="0" w:firstLine="0"/>
              <w:jc w:val="center"/>
              <w:rPr>
                <w:sz w:val="21"/>
                <w:szCs w:val="21"/>
              </w:rPr>
            </w:pPr>
            <w:r w:rsidRPr="0012658C">
              <w:rPr>
                <w:sz w:val="21"/>
                <w:szCs w:val="21"/>
              </w:rPr>
              <w:t>系统资源平均占有率</w:t>
            </w:r>
          </w:p>
        </w:tc>
        <w:tc>
          <w:tcPr>
            <w:tcW w:w="3328" w:type="dxa"/>
            <w:tcBorders>
              <w:top w:val="single" w:sz="4" w:space="0" w:color="auto"/>
              <w:left w:val="single" w:sz="4" w:space="0" w:color="auto"/>
              <w:bottom w:val="single" w:sz="4" w:space="0" w:color="auto"/>
              <w:right w:val="nil"/>
            </w:tcBorders>
          </w:tcPr>
          <w:p w14:paraId="44E159D2" w14:textId="77777777" w:rsidR="00A04D4F" w:rsidRPr="0012658C" w:rsidRDefault="00A04D4F" w:rsidP="003014CE">
            <w:pPr>
              <w:pStyle w:val="a1"/>
              <w:ind w:firstLineChars="0" w:firstLine="0"/>
              <w:jc w:val="center"/>
              <w:rPr>
                <w:sz w:val="21"/>
                <w:szCs w:val="21"/>
              </w:rPr>
            </w:pPr>
            <w:r w:rsidRPr="0012658C">
              <w:rPr>
                <w:sz w:val="21"/>
                <w:szCs w:val="21"/>
              </w:rPr>
              <w:t>&lt;=10%</w:t>
            </w:r>
          </w:p>
        </w:tc>
      </w:tr>
    </w:tbl>
    <w:p w14:paraId="67F2FA8E" w14:textId="77777777" w:rsidR="00A04D4F" w:rsidRPr="0012658C" w:rsidRDefault="00A04D4F" w:rsidP="00A04D4F">
      <w:pPr>
        <w:pStyle w:val="a1"/>
        <w:ind w:firstLineChars="0" w:firstLine="0"/>
        <w:rPr>
          <w:sz w:val="21"/>
          <w:szCs w:val="21"/>
        </w:rPr>
      </w:pPr>
    </w:p>
    <w:p w14:paraId="6F8314D7" w14:textId="77777777" w:rsidR="00A04D4F" w:rsidRPr="0012658C" w:rsidRDefault="00A04D4F" w:rsidP="00A04D4F">
      <w:pPr>
        <w:pStyle w:val="3"/>
      </w:pPr>
      <w:bookmarkStart w:id="31" w:name="_Toc101726007"/>
      <w:r w:rsidRPr="0012658C">
        <w:t>系统质量需求</w:t>
      </w:r>
      <w:bookmarkEnd w:id="31"/>
    </w:p>
    <w:p w14:paraId="12C37498" w14:textId="77777777" w:rsidR="00A04D4F" w:rsidRPr="0012658C" w:rsidRDefault="000400C7" w:rsidP="00A04D4F">
      <w:pPr>
        <w:pStyle w:val="a1"/>
        <w:ind w:firstLine="480"/>
      </w:pPr>
      <w:r w:rsidRPr="0012658C">
        <w:t>系统质量要求主要介绍系统的可伸缩性，可靠性，可维护性，可审计性，容错性，可移植性等方面。</w:t>
      </w:r>
      <w:r w:rsidRPr="0012658C">
        <w:t xml:space="preserve"> </w:t>
      </w:r>
      <w:r w:rsidRPr="0012658C">
        <w:t>质量要求显示了系统的容错能力和可伸缩性。</w:t>
      </w:r>
      <w:r w:rsidR="00A04D4F" w:rsidRPr="0012658C">
        <w:t>如表</w:t>
      </w:r>
      <w:r w:rsidR="00A04D4F" w:rsidRPr="0012658C">
        <w:t>3-2</w:t>
      </w:r>
      <w:r w:rsidR="00A04D4F" w:rsidRPr="0012658C">
        <w:t>所示。</w:t>
      </w:r>
    </w:p>
    <w:p w14:paraId="6F5CA1B0" w14:textId="77777777" w:rsidR="00A04D4F" w:rsidRPr="0012658C" w:rsidRDefault="00A04D4F" w:rsidP="00A04D4F">
      <w:pPr>
        <w:pStyle w:val="a1"/>
        <w:ind w:firstLine="420"/>
        <w:jc w:val="center"/>
      </w:pPr>
      <w:r w:rsidRPr="0012658C">
        <w:rPr>
          <w:sz w:val="21"/>
          <w:szCs w:val="21"/>
        </w:rPr>
        <w:t>表</w:t>
      </w:r>
      <w:r w:rsidRPr="0012658C">
        <w:rPr>
          <w:sz w:val="21"/>
          <w:szCs w:val="21"/>
        </w:rPr>
        <w:t xml:space="preserve">3-2 </w:t>
      </w:r>
      <w:r w:rsidRPr="0012658C">
        <w:rPr>
          <w:sz w:val="21"/>
          <w:szCs w:val="21"/>
        </w:rPr>
        <w:t>系统质量需求</w:t>
      </w:r>
    </w:p>
    <w:tbl>
      <w:tblPr>
        <w:tblW w:w="81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30"/>
        <w:gridCol w:w="4726"/>
      </w:tblGrid>
      <w:tr w:rsidR="00A04D4F" w:rsidRPr="0012658C" w14:paraId="079FACEF" w14:textId="77777777" w:rsidTr="003014CE">
        <w:trPr>
          <w:jc w:val="center"/>
        </w:trPr>
        <w:tc>
          <w:tcPr>
            <w:tcW w:w="3430" w:type="dxa"/>
            <w:tcBorders>
              <w:left w:val="nil"/>
            </w:tcBorders>
          </w:tcPr>
          <w:p w14:paraId="4FB3DF2A" w14:textId="77777777" w:rsidR="00A04D4F" w:rsidRPr="0012658C" w:rsidRDefault="00A04D4F" w:rsidP="003014CE">
            <w:pPr>
              <w:pStyle w:val="a1"/>
              <w:ind w:firstLineChars="0" w:firstLine="0"/>
              <w:jc w:val="center"/>
              <w:rPr>
                <w:sz w:val="21"/>
                <w:szCs w:val="21"/>
              </w:rPr>
            </w:pPr>
            <w:r w:rsidRPr="0012658C">
              <w:rPr>
                <w:sz w:val="21"/>
                <w:szCs w:val="21"/>
              </w:rPr>
              <w:t>需求项</w:t>
            </w:r>
          </w:p>
        </w:tc>
        <w:tc>
          <w:tcPr>
            <w:tcW w:w="4726" w:type="dxa"/>
            <w:tcBorders>
              <w:right w:val="nil"/>
            </w:tcBorders>
          </w:tcPr>
          <w:p w14:paraId="42851C68" w14:textId="77777777" w:rsidR="00A04D4F" w:rsidRPr="0012658C" w:rsidRDefault="00A04D4F" w:rsidP="003014CE">
            <w:pPr>
              <w:pStyle w:val="a1"/>
              <w:ind w:left="1005" w:firstLineChars="0" w:firstLine="0"/>
              <w:rPr>
                <w:sz w:val="21"/>
                <w:szCs w:val="21"/>
              </w:rPr>
            </w:pPr>
            <w:r w:rsidRPr="0012658C">
              <w:rPr>
                <w:sz w:val="21"/>
                <w:szCs w:val="21"/>
              </w:rPr>
              <w:t>说明</w:t>
            </w:r>
          </w:p>
        </w:tc>
      </w:tr>
      <w:tr w:rsidR="00A04D4F" w:rsidRPr="0012658C" w14:paraId="5FC8DC8B" w14:textId="77777777" w:rsidTr="003014CE">
        <w:trPr>
          <w:jc w:val="center"/>
        </w:trPr>
        <w:tc>
          <w:tcPr>
            <w:tcW w:w="3430" w:type="dxa"/>
            <w:tcBorders>
              <w:left w:val="nil"/>
            </w:tcBorders>
          </w:tcPr>
          <w:p w14:paraId="13B9F690" w14:textId="77777777" w:rsidR="00A04D4F" w:rsidRPr="0012658C" w:rsidRDefault="00A04D4F" w:rsidP="003014CE">
            <w:pPr>
              <w:pStyle w:val="a1"/>
              <w:ind w:firstLineChars="0" w:firstLine="0"/>
              <w:jc w:val="center"/>
              <w:rPr>
                <w:sz w:val="21"/>
                <w:szCs w:val="21"/>
              </w:rPr>
            </w:pPr>
            <w:r w:rsidRPr="0012658C">
              <w:rPr>
                <w:sz w:val="21"/>
                <w:szCs w:val="21"/>
              </w:rPr>
              <w:t>可扩展性</w:t>
            </w:r>
          </w:p>
        </w:tc>
        <w:tc>
          <w:tcPr>
            <w:tcW w:w="4726" w:type="dxa"/>
            <w:tcBorders>
              <w:right w:val="nil"/>
            </w:tcBorders>
          </w:tcPr>
          <w:p w14:paraId="6034AC75" w14:textId="77777777" w:rsidR="00A04D4F" w:rsidRPr="0012658C" w:rsidRDefault="00A04D4F" w:rsidP="003014CE">
            <w:pPr>
              <w:pStyle w:val="a1"/>
              <w:ind w:firstLineChars="0" w:firstLine="0"/>
              <w:rPr>
                <w:sz w:val="21"/>
                <w:szCs w:val="21"/>
              </w:rPr>
            </w:pPr>
            <w:r w:rsidRPr="0012658C">
              <w:rPr>
                <w:sz w:val="21"/>
                <w:szCs w:val="21"/>
              </w:rPr>
              <w:t>充分考虑系统未来的业务方向，对未开发的功能保留接口</w:t>
            </w:r>
          </w:p>
        </w:tc>
      </w:tr>
      <w:tr w:rsidR="00A04D4F" w:rsidRPr="0012658C" w14:paraId="362ECE74" w14:textId="77777777" w:rsidTr="003014CE">
        <w:trPr>
          <w:jc w:val="center"/>
        </w:trPr>
        <w:tc>
          <w:tcPr>
            <w:tcW w:w="3430" w:type="dxa"/>
            <w:tcBorders>
              <w:left w:val="nil"/>
            </w:tcBorders>
          </w:tcPr>
          <w:p w14:paraId="37C1AABF" w14:textId="77777777" w:rsidR="00A04D4F" w:rsidRPr="0012658C" w:rsidRDefault="00A04D4F" w:rsidP="003014CE">
            <w:pPr>
              <w:pStyle w:val="a1"/>
              <w:ind w:firstLineChars="0" w:firstLine="0"/>
              <w:jc w:val="center"/>
              <w:rPr>
                <w:sz w:val="21"/>
                <w:szCs w:val="21"/>
              </w:rPr>
            </w:pPr>
            <w:r w:rsidRPr="0012658C">
              <w:rPr>
                <w:sz w:val="21"/>
                <w:szCs w:val="21"/>
              </w:rPr>
              <w:t>可靠性</w:t>
            </w:r>
          </w:p>
        </w:tc>
        <w:tc>
          <w:tcPr>
            <w:tcW w:w="4726" w:type="dxa"/>
            <w:tcBorders>
              <w:right w:val="nil"/>
            </w:tcBorders>
          </w:tcPr>
          <w:p w14:paraId="1BC02A98" w14:textId="04FEA1A2" w:rsidR="00A04D4F" w:rsidRPr="0012658C" w:rsidRDefault="00A04D4F" w:rsidP="003014CE">
            <w:pPr>
              <w:pStyle w:val="a1"/>
              <w:ind w:firstLineChars="0" w:firstLine="0"/>
              <w:rPr>
                <w:sz w:val="21"/>
                <w:szCs w:val="21"/>
              </w:rPr>
            </w:pPr>
            <w:r w:rsidRPr="0012658C">
              <w:rPr>
                <w:sz w:val="21"/>
                <w:szCs w:val="21"/>
              </w:rPr>
              <w:t>从系统结构设计、数据安全、</w:t>
            </w:r>
            <w:r w:rsidR="00C27798">
              <w:rPr>
                <w:sz w:val="21"/>
                <w:szCs w:val="21"/>
              </w:rPr>
              <w:t>学生</w:t>
            </w:r>
            <w:r w:rsidRPr="0012658C">
              <w:rPr>
                <w:sz w:val="21"/>
                <w:szCs w:val="21"/>
              </w:rPr>
              <w:t>权限等方面考虑系统可靠性</w:t>
            </w:r>
          </w:p>
        </w:tc>
      </w:tr>
      <w:tr w:rsidR="00A04D4F" w:rsidRPr="0012658C" w14:paraId="54DE3B22" w14:textId="77777777" w:rsidTr="003014CE">
        <w:trPr>
          <w:jc w:val="center"/>
        </w:trPr>
        <w:tc>
          <w:tcPr>
            <w:tcW w:w="3430" w:type="dxa"/>
            <w:tcBorders>
              <w:left w:val="nil"/>
            </w:tcBorders>
          </w:tcPr>
          <w:p w14:paraId="3CB30BB0" w14:textId="77777777" w:rsidR="00A04D4F" w:rsidRPr="0012658C" w:rsidRDefault="00A04D4F" w:rsidP="003014CE">
            <w:pPr>
              <w:pStyle w:val="a1"/>
              <w:ind w:firstLineChars="0" w:firstLine="0"/>
              <w:jc w:val="center"/>
              <w:rPr>
                <w:sz w:val="21"/>
                <w:szCs w:val="21"/>
              </w:rPr>
            </w:pPr>
            <w:r w:rsidRPr="0012658C">
              <w:rPr>
                <w:sz w:val="21"/>
                <w:szCs w:val="21"/>
              </w:rPr>
              <w:t>可维护性</w:t>
            </w:r>
          </w:p>
        </w:tc>
        <w:tc>
          <w:tcPr>
            <w:tcW w:w="4726" w:type="dxa"/>
            <w:tcBorders>
              <w:right w:val="nil"/>
            </w:tcBorders>
          </w:tcPr>
          <w:p w14:paraId="3BD426B8" w14:textId="77777777" w:rsidR="00A04D4F" w:rsidRPr="0012658C" w:rsidRDefault="00A04D4F" w:rsidP="003014CE">
            <w:pPr>
              <w:pStyle w:val="a1"/>
              <w:ind w:firstLineChars="0" w:firstLine="0"/>
              <w:rPr>
                <w:sz w:val="21"/>
                <w:szCs w:val="21"/>
              </w:rPr>
            </w:pPr>
            <w:r w:rsidRPr="0012658C">
              <w:rPr>
                <w:sz w:val="21"/>
                <w:szCs w:val="21"/>
              </w:rPr>
              <w:t>操作方便，对技术支持人员有方便维护功能</w:t>
            </w:r>
          </w:p>
        </w:tc>
      </w:tr>
      <w:tr w:rsidR="00A04D4F" w:rsidRPr="0012658C" w14:paraId="4263FA4F" w14:textId="77777777" w:rsidTr="003014CE">
        <w:trPr>
          <w:jc w:val="center"/>
        </w:trPr>
        <w:tc>
          <w:tcPr>
            <w:tcW w:w="3430" w:type="dxa"/>
            <w:tcBorders>
              <w:left w:val="nil"/>
            </w:tcBorders>
          </w:tcPr>
          <w:p w14:paraId="6C8F5C78" w14:textId="77777777" w:rsidR="00A04D4F" w:rsidRPr="0012658C" w:rsidRDefault="00A04D4F" w:rsidP="003014CE">
            <w:pPr>
              <w:pStyle w:val="a1"/>
              <w:ind w:firstLineChars="0" w:firstLine="0"/>
              <w:jc w:val="center"/>
              <w:rPr>
                <w:sz w:val="21"/>
                <w:szCs w:val="21"/>
              </w:rPr>
            </w:pPr>
            <w:r w:rsidRPr="0012658C">
              <w:rPr>
                <w:sz w:val="21"/>
                <w:szCs w:val="21"/>
              </w:rPr>
              <w:t>可审计性</w:t>
            </w:r>
          </w:p>
        </w:tc>
        <w:tc>
          <w:tcPr>
            <w:tcW w:w="4726" w:type="dxa"/>
            <w:tcBorders>
              <w:right w:val="nil"/>
            </w:tcBorders>
          </w:tcPr>
          <w:p w14:paraId="52DB4E9F" w14:textId="77777777" w:rsidR="00A04D4F" w:rsidRPr="0012658C" w:rsidRDefault="00A04D4F" w:rsidP="003014CE">
            <w:pPr>
              <w:pStyle w:val="a1"/>
              <w:ind w:firstLineChars="0" w:firstLine="0"/>
              <w:rPr>
                <w:sz w:val="21"/>
                <w:szCs w:val="21"/>
              </w:rPr>
            </w:pPr>
            <w:r w:rsidRPr="0012658C">
              <w:rPr>
                <w:sz w:val="21"/>
                <w:szCs w:val="21"/>
              </w:rPr>
              <w:t>可通过日志和数据备份进行核查</w:t>
            </w:r>
          </w:p>
        </w:tc>
      </w:tr>
      <w:tr w:rsidR="00A04D4F" w:rsidRPr="0012658C" w14:paraId="5BE8C477" w14:textId="77777777" w:rsidTr="003014CE">
        <w:trPr>
          <w:jc w:val="center"/>
        </w:trPr>
        <w:tc>
          <w:tcPr>
            <w:tcW w:w="3430" w:type="dxa"/>
            <w:tcBorders>
              <w:left w:val="nil"/>
            </w:tcBorders>
          </w:tcPr>
          <w:p w14:paraId="10868CA8" w14:textId="77777777" w:rsidR="00A04D4F" w:rsidRPr="0012658C" w:rsidRDefault="00A04D4F" w:rsidP="003014CE">
            <w:pPr>
              <w:pStyle w:val="a1"/>
              <w:ind w:firstLineChars="0" w:firstLine="0"/>
              <w:jc w:val="center"/>
              <w:rPr>
                <w:sz w:val="21"/>
                <w:szCs w:val="21"/>
              </w:rPr>
            </w:pPr>
            <w:r w:rsidRPr="0012658C">
              <w:rPr>
                <w:sz w:val="21"/>
                <w:szCs w:val="21"/>
              </w:rPr>
              <w:t>容错性</w:t>
            </w:r>
          </w:p>
        </w:tc>
        <w:tc>
          <w:tcPr>
            <w:tcW w:w="4726" w:type="dxa"/>
            <w:tcBorders>
              <w:right w:val="nil"/>
            </w:tcBorders>
          </w:tcPr>
          <w:p w14:paraId="14CEC859" w14:textId="77777777" w:rsidR="00A04D4F" w:rsidRPr="0012658C" w:rsidRDefault="00A04D4F" w:rsidP="003014CE">
            <w:pPr>
              <w:pStyle w:val="a1"/>
              <w:ind w:firstLineChars="0" w:firstLine="0"/>
              <w:rPr>
                <w:sz w:val="21"/>
                <w:szCs w:val="21"/>
              </w:rPr>
            </w:pPr>
            <w:r w:rsidRPr="0012658C">
              <w:rPr>
                <w:sz w:val="21"/>
                <w:szCs w:val="21"/>
              </w:rPr>
              <w:t>对于常见错误，可在一定范围内修正</w:t>
            </w:r>
          </w:p>
        </w:tc>
      </w:tr>
      <w:tr w:rsidR="00A04D4F" w:rsidRPr="0012658C" w14:paraId="63796F21" w14:textId="77777777" w:rsidTr="003014CE">
        <w:trPr>
          <w:jc w:val="center"/>
        </w:trPr>
        <w:tc>
          <w:tcPr>
            <w:tcW w:w="3430" w:type="dxa"/>
            <w:tcBorders>
              <w:left w:val="nil"/>
            </w:tcBorders>
          </w:tcPr>
          <w:p w14:paraId="0BC5E3AC" w14:textId="77777777" w:rsidR="00A04D4F" w:rsidRPr="0012658C" w:rsidRDefault="00A04D4F" w:rsidP="003014CE">
            <w:pPr>
              <w:pStyle w:val="a1"/>
              <w:ind w:firstLineChars="0" w:firstLine="0"/>
              <w:jc w:val="center"/>
              <w:rPr>
                <w:sz w:val="21"/>
                <w:szCs w:val="21"/>
              </w:rPr>
            </w:pPr>
            <w:r w:rsidRPr="0012658C">
              <w:rPr>
                <w:sz w:val="21"/>
                <w:szCs w:val="21"/>
              </w:rPr>
              <w:t>可移植性</w:t>
            </w:r>
          </w:p>
        </w:tc>
        <w:tc>
          <w:tcPr>
            <w:tcW w:w="4726" w:type="dxa"/>
            <w:tcBorders>
              <w:right w:val="nil"/>
            </w:tcBorders>
          </w:tcPr>
          <w:p w14:paraId="41BBFA2D" w14:textId="77777777" w:rsidR="00A04D4F" w:rsidRPr="0012658C" w:rsidRDefault="00A04D4F" w:rsidP="003014CE">
            <w:pPr>
              <w:pStyle w:val="a1"/>
              <w:ind w:firstLineChars="0" w:firstLine="0"/>
              <w:rPr>
                <w:sz w:val="21"/>
                <w:szCs w:val="21"/>
              </w:rPr>
            </w:pPr>
            <w:r w:rsidRPr="0012658C">
              <w:rPr>
                <w:sz w:val="21"/>
                <w:szCs w:val="21"/>
              </w:rPr>
              <w:t>主要采用常见技术和工具进行开发，具有很强的跨平台能力</w:t>
            </w:r>
          </w:p>
        </w:tc>
      </w:tr>
    </w:tbl>
    <w:p w14:paraId="44A93C93" w14:textId="77777777" w:rsidR="00A04D4F" w:rsidRPr="0012658C" w:rsidRDefault="00A04D4F" w:rsidP="00A04D4F">
      <w:pPr>
        <w:pStyle w:val="3"/>
      </w:pPr>
      <w:bookmarkStart w:id="32" w:name="_Toc101726008"/>
      <w:r w:rsidRPr="0012658C">
        <w:t>软硬件环境需求</w:t>
      </w:r>
      <w:bookmarkEnd w:id="32"/>
    </w:p>
    <w:p w14:paraId="2B85A959" w14:textId="7C9E97FB" w:rsidR="00A04D4F" w:rsidRPr="0012658C" w:rsidRDefault="009D4DA4" w:rsidP="00A04D4F">
      <w:pPr>
        <w:pStyle w:val="a1"/>
        <w:ind w:firstLine="480"/>
      </w:pPr>
      <w:r w:rsidRPr="0012658C">
        <w:t>主要介绍服务器的操作系统，</w:t>
      </w:r>
      <w:r w:rsidR="00C27798">
        <w:t>学生</w:t>
      </w:r>
      <w:r w:rsidRPr="0012658C">
        <w:t>界面，操作环境和客户端。</w:t>
      </w:r>
      <w:r w:rsidR="00A04D4F" w:rsidRPr="0012658C">
        <w:t>软硬件环境需求如表</w:t>
      </w:r>
      <w:r w:rsidR="00A04D4F" w:rsidRPr="0012658C">
        <w:t>3-3</w:t>
      </w:r>
      <w:r w:rsidR="00A04D4F" w:rsidRPr="0012658C">
        <w:t>所示。</w:t>
      </w:r>
    </w:p>
    <w:p w14:paraId="41BE7BEC" w14:textId="77777777" w:rsidR="00A04D4F" w:rsidRPr="0012658C" w:rsidRDefault="00A04D4F" w:rsidP="00A04D4F">
      <w:pPr>
        <w:pStyle w:val="a5"/>
        <w:rPr>
          <w:szCs w:val="18"/>
        </w:rPr>
      </w:pPr>
      <w:r w:rsidRPr="0012658C">
        <w:rPr>
          <w:szCs w:val="18"/>
        </w:rPr>
        <w:t>表</w:t>
      </w:r>
      <w:r w:rsidRPr="0012658C">
        <w:rPr>
          <w:szCs w:val="18"/>
        </w:rPr>
        <w:t xml:space="preserve">3-3 </w:t>
      </w:r>
      <w:r w:rsidRPr="0012658C">
        <w:rPr>
          <w:szCs w:val="18"/>
        </w:rPr>
        <w:t>软硬件环境需求</w:t>
      </w:r>
    </w:p>
    <w:tbl>
      <w:tblPr>
        <w:tblW w:w="81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881"/>
        <w:gridCol w:w="4275"/>
      </w:tblGrid>
      <w:tr w:rsidR="00A04D4F" w:rsidRPr="0012658C" w14:paraId="2F3EF121" w14:textId="77777777" w:rsidTr="003014CE">
        <w:trPr>
          <w:jc w:val="center"/>
        </w:trPr>
        <w:tc>
          <w:tcPr>
            <w:tcW w:w="3881" w:type="dxa"/>
            <w:tcBorders>
              <w:left w:val="nil"/>
            </w:tcBorders>
          </w:tcPr>
          <w:p w14:paraId="43A4D63D" w14:textId="77777777" w:rsidR="00A04D4F" w:rsidRPr="0012658C" w:rsidRDefault="00A04D4F" w:rsidP="003014CE">
            <w:pPr>
              <w:pStyle w:val="a1"/>
              <w:ind w:firstLineChars="0" w:firstLine="0"/>
              <w:jc w:val="center"/>
              <w:rPr>
                <w:sz w:val="21"/>
                <w:szCs w:val="21"/>
              </w:rPr>
            </w:pPr>
            <w:r w:rsidRPr="0012658C">
              <w:rPr>
                <w:sz w:val="21"/>
                <w:szCs w:val="21"/>
              </w:rPr>
              <w:t>需求项</w:t>
            </w:r>
          </w:p>
        </w:tc>
        <w:tc>
          <w:tcPr>
            <w:tcW w:w="4275" w:type="dxa"/>
            <w:tcBorders>
              <w:right w:val="nil"/>
            </w:tcBorders>
          </w:tcPr>
          <w:p w14:paraId="25BBC345" w14:textId="77777777" w:rsidR="00A04D4F" w:rsidRPr="0012658C" w:rsidRDefault="00A04D4F" w:rsidP="003014CE">
            <w:pPr>
              <w:pStyle w:val="a1"/>
              <w:ind w:firstLineChars="0" w:firstLine="0"/>
              <w:jc w:val="center"/>
              <w:rPr>
                <w:sz w:val="21"/>
                <w:szCs w:val="21"/>
              </w:rPr>
            </w:pPr>
            <w:r w:rsidRPr="0012658C">
              <w:rPr>
                <w:sz w:val="21"/>
                <w:szCs w:val="21"/>
              </w:rPr>
              <w:t>说明</w:t>
            </w:r>
          </w:p>
        </w:tc>
      </w:tr>
      <w:tr w:rsidR="00A04D4F" w:rsidRPr="0012658C" w14:paraId="7A2E657D" w14:textId="77777777" w:rsidTr="003014CE">
        <w:trPr>
          <w:jc w:val="center"/>
        </w:trPr>
        <w:tc>
          <w:tcPr>
            <w:tcW w:w="3881" w:type="dxa"/>
            <w:tcBorders>
              <w:left w:val="nil"/>
            </w:tcBorders>
          </w:tcPr>
          <w:p w14:paraId="1CB54845" w14:textId="77777777" w:rsidR="00A04D4F" w:rsidRPr="0012658C" w:rsidRDefault="00A04D4F" w:rsidP="003014CE">
            <w:pPr>
              <w:pStyle w:val="a1"/>
              <w:ind w:firstLineChars="0" w:firstLine="0"/>
              <w:jc w:val="center"/>
              <w:rPr>
                <w:sz w:val="21"/>
                <w:szCs w:val="21"/>
              </w:rPr>
            </w:pPr>
            <w:r w:rsidRPr="0012658C">
              <w:rPr>
                <w:sz w:val="21"/>
                <w:szCs w:val="21"/>
              </w:rPr>
              <w:t>服务器操作系统</w:t>
            </w:r>
          </w:p>
        </w:tc>
        <w:tc>
          <w:tcPr>
            <w:tcW w:w="4275" w:type="dxa"/>
            <w:tcBorders>
              <w:right w:val="nil"/>
            </w:tcBorders>
          </w:tcPr>
          <w:p w14:paraId="71A24B44" w14:textId="77777777" w:rsidR="00A04D4F" w:rsidRPr="0012658C" w:rsidRDefault="00A04D4F" w:rsidP="003014CE">
            <w:pPr>
              <w:pStyle w:val="a1"/>
              <w:ind w:firstLineChars="0" w:firstLine="0"/>
              <w:jc w:val="center"/>
              <w:rPr>
                <w:sz w:val="21"/>
                <w:szCs w:val="21"/>
              </w:rPr>
            </w:pPr>
            <w:r w:rsidRPr="0012658C">
              <w:rPr>
                <w:sz w:val="21"/>
                <w:szCs w:val="21"/>
              </w:rPr>
              <w:t>Windows</w:t>
            </w:r>
          </w:p>
        </w:tc>
      </w:tr>
      <w:tr w:rsidR="00A04D4F" w:rsidRPr="0012658C" w14:paraId="524DFED1" w14:textId="77777777" w:rsidTr="003014CE">
        <w:trPr>
          <w:jc w:val="center"/>
        </w:trPr>
        <w:tc>
          <w:tcPr>
            <w:tcW w:w="3881" w:type="dxa"/>
            <w:tcBorders>
              <w:left w:val="nil"/>
            </w:tcBorders>
          </w:tcPr>
          <w:p w14:paraId="60F85AED" w14:textId="14149F03" w:rsidR="00A04D4F" w:rsidRPr="0012658C" w:rsidRDefault="00C27798" w:rsidP="003014CE">
            <w:pPr>
              <w:pStyle w:val="a1"/>
              <w:ind w:firstLineChars="0" w:firstLine="0"/>
              <w:jc w:val="center"/>
              <w:rPr>
                <w:sz w:val="21"/>
                <w:szCs w:val="21"/>
              </w:rPr>
            </w:pPr>
            <w:r>
              <w:rPr>
                <w:sz w:val="21"/>
                <w:szCs w:val="21"/>
              </w:rPr>
              <w:t>学生</w:t>
            </w:r>
            <w:r w:rsidR="00A04D4F" w:rsidRPr="0012658C">
              <w:rPr>
                <w:sz w:val="21"/>
                <w:szCs w:val="21"/>
              </w:rPr>
              <w:t>界面</w:t>
            </w:r>
          </w:p>
        </w:tc>
        <w:tc>
          <w:tcPr>
            <w:tcW w:w="4275" w:type="dxa"/>
            <w:tcBorders>
              <w:right w:val="nil"/>
            </w:tcBorders>
          </w:tcPr>
          <w:p w14:paraId="32C5334E" w14:textId="77777777" w:rsidR="00A04D4F" w:rsidRPr="0012658C" w:rsidRDefault="00A04D4F" w:rsidP="003014CE">
            <w:pPr>
              <w:pStyle w:val="a1"/>
              <w:ind w:firstLineChars="0" w:firstLine="0"/>
              <w:jc w:val="center"/>
              <w:rPr>
                <w:sz w:val="21"/>
                <w:szCs w:val="21"/>
              </w:rPr>
            </w:pPr>
            <w:r w:rsidRPr="0012658C">
              <w:rPr>
                <w:sz w:val="21"/>
                <w:szCs w:val="21"/>
              </w:rPr>
              <w:t>B/S</w:t>
            </w:r>
            <w:r w:rsidRPr="0012658C">
              <w:rPr>
                <w:sz w:val="21"/>
                <w:szCs w:val="21"/>
              </w:rPr>
              <w:t>结构</w:t>
            </w:r>
          </w:p>
        </w:tc>
      </w:tr>
      <w:tr w:rsidR="00A04D4F" w:rsidRPr="0012658C" w14:paraId="0B2CF7CE" w14:textId="77777777" w:rsidTr="003014CE">
        <w:trPr>
          <w:jc w:val="center"/>
        </w:trPr>
        <w:tc>
          <w:tcPr>
            <w:tcW w:w="3881" w:type="dxa"/>
            <w:tcBorders>
              <w:left w:val="nil"/>
            </w:tcBorders>
          </w:tcPr>
          <w:p w14:paraId="15357CB5" w14:textId="77777777" w:rsidR="00A04D4F" w:rsidRPr="0012658C" w:rsidRDefault="00A04D4F" w:rsidP="003014CE">
            <w:pPr>
              <w:pStyle w:val="a1"/>
              <w:ind w:firstLineChars="0" w:firstLine="0"/>
              <w:jc w:val="center"/>
              <w:rPr>
                <w:sz w:val="21"/>
                <w:szCs w:val="21"/>
              </w:rPr>
            </w:pPr>
            <w:r w:rsidRPr="0012658C">
              <w:rPr>
                <w:sz w:val="21"/>
                <w:szCs w:val="21"/>
              </w:rPr>
              <w:t>运行环境</w:t>
            </w:r>
          </w:p>
        </w:tc>
        <w:tc>
          <w:tcPr>
            <w:tcW w:w="4275" w:type="dxa"/>
            <w:tcBorders>
              <w:right w:val="nil"/>
            </w:tcBorders>
          </w:tcPr>
          <w:p w14:paraId="3FFDEAFE" w14:textId="1277F68F" w:rsidR="00A04D4F" w:rsidRPr="0012658C" w:rsidRDefault="00A04D4F" w:rsidP="003014CE">
            <w:pPr>
              <w:pStyle w:val="a1"/>
              <w:ind w:firstLineChars="0" w:firstLine="0"/>
              <w:jc w:val="center"/>
              <w:rPr>
                <w:sz w:val="21"/>
                <w:szCs w:val="21"/>
              </w:rPr>
            </w:pPr>
            <w:r w:rsidRPr="0012658C">
              <w:rPr>
                <w:sz w:val="21"/>
                <w:szCs w:val="21"/>
              </w:rPr>
              <w:t>IDEA+JDK1.8+MySQL</w:t>
            </w:r>
          </w:p>
        </w:tc>
      </w:tr>
      <w:tr w:rsidR="00A04D4F" w:rsidRPr="0012658C" w14:paraId="20EC5FCD" w14:textId="77777777" w:rsidTr="003014CE">
        <w:trPr>
          <w:jc w:val="center"/>
        </w:trPr>
        <w:tc>
          <w:tcPr>
            <w:tcW w:w="3881" w:type="dxa"/>
            <w:tcBorders>
              <w:left w:val="nil"/>
            </w:tcBorders>
          </w:tcPr>
          <w:p w14:paraId="572B5208" w14:textId="77777777" w:rsidR="00A04D4F" w:rsidRPr="0012658C" w:rsidRDefault="00A04D4F" w:rsidP="003014CE">
            <w:pPr>
              <w:pStyle w:val="a1"/>
              <w:ind w:firstLineChars="0" w:firstLine="0"/>
              <w:jc w:val="center"/>
              <w:rPr>
                <w:sz w:val="21"/>
                <w:szCs w:val="21"/>
              </w:rPr>
            </w:pPr>
            <w:r w:rsidRPr="0012658C">
              <w:rPr>
                <w:sz w:val="21"/>
                <w:szCs w:val="21"/>
              </w:rPr>
              <w:t>客户端</w:t>
            </w:r>
          </w:p>
        </w:tc>
        <w:tc>
          <w:tcPr>
            <w:tcW w:w="4275" w:type="dxa"/>
            <w:tcBorders>
              <w:right w:val="nil"/>
            </w:tcBorders>
          </w:tcPr>
          <w:p w14:paraId="33F6DF96" w14:textId="77777777" w:rsidR="00A04D4F" w:rsidRPr="0012658C" w:rsidRDefault="00A04D4F" w:rsidP="003014CE">
            <w:pPr>
              <w:pStyle w:val="a1"/>
              <w:ind w:firstLineChars="0" w:firstLine="0"/>
              <w:jc w:val="center"/>
              <w:rPr>
                <w:sz w:val="21"/>
                <w:szCs w:val="21"/>
              </w:rPr>
            </w:pPr>
            <w:r w:rsidRPr="0012658C">
              <w:rPr>
                <w:sz w:val="21"/>
                <w:szCs w:val="21"/>
              </w:rPr>
              <w:t>Windows</w:t>
            </w:r>
            <w:r w:rsidRPr="0012658C">
              <w:rPr>
                <w:sz w:val="21"/>
                <w:szCs w:val="21"/>
              </w:rPr>
              <w:t>操作系统、主流浏览器</w:t>
            </w:r>
          </w:p>
        </w:tc>
      </w:tr>
    </w:tbl>
    <w:p w14:paraId="2723FAF0" w14:textId="77777777" w:rsidR="00A04D4F" w:rsidRPr="0012658C" w:rsidRDefault="00A04D4F" w:rsidP="005F36ED">
      <w:pPr>
        <w:pStyle w:val="2"/>
      </w:pPr>
      <w:bookmarkStart w:id="33" w:name="_Toc101726009"/>
      <w:r w:rsidRPr="0012658C">
        <w:t>系统功能需求</w:t>
      </w:r>
      <w:bookmarkEnd w:id="33"/>
    </w:p>
    <w:p w14:paraId="2A5E9D42" w14:textId="0218663B" w:rsidR="00A04D4F" w:rsidRPr="0012658C" w:rsidRDefault="00C27798" w:rsidP="00A04D4F">
      <w:pPr>
        <w:pStyle w:val="3"/>
      </w:pPr>
      <w:bookmarkStart w:id="34" w:name="_Toc101726010"/>
      <w:r>
        <w:t>学生</w:t>
      </w:r>
      <w:r w:rsidR="001772E5" w:rsidRPr="0012658C">
        <w:t>模块</w:t>
      </w:r>
      <w:bookmarkEnd w:id="34"/>
    </w:p>
    <w:p w14:paraId="0AC3BF2D" w14:textId="61C80B44" w:rsidR="00A04D4F" w:rsidRPr="0012658C" w:rsidRDefault="00A04D4F" w:rsidP="00A04D4F">
      <w:pPr>
        <w:pStyle w:val="4"/>
        <w:ind w:firstLine="480"/>
        <w:rPr>
          <w:rFonts w:eastAsia="宋体"/>
          <w:b w:val="0"/>
          <w:bCs/>
        </w:rPr>
      </w:pPr>
      <w:bookmarkStart w:id="35" w:name="_Hlk65933723"/>
      <w:r w:rsidRPr="0012658C">
        <w:rPr>
          <w:rFonts w:eastAsia="宋体"/>
          <w:b w:val="0"/>
          <w:bCs/>
        </w:rPr>
        <w:t>1.</w:t>
      </w:r>
      <w:bookmarkEnd w:id="35"/>
      <w:r w:rsidR="005F5B91" w:rsidRPr="0012658C">
        <w:rPr>
          <w:rFonts w:eastAsia="宋体"/>
          <w:b w:val="0"/>
          <w:bCs/>
        </w:rPr>
        <w:t>首页功能</w:t>
      </w:r>
    </w:p>
    <w:p w14:paraId="4E34C320" w14:textId="70658C4F" w:rsidR="00A04D4F" w:rsidRPr="0012658C" w:rsidRDefault="00C27798" w:rsidP="002D2F6F">
      <w:pPr>
        <w:pStyle w:val="a1"/>
        <w:ind w:firstLineChars="0" w:firstLine="480"/>
        <w:rPr>
          <w:color w:val="FF0000"/>
        </w:rPr>
      </w:pPr>
      <w:r>
        <w:lastRenderedPageBreak/>
        <w:t>学生</w:t>
      </w:r>
      <w:r w:rsidR="002D2F6F" w:rsidRPr="0012658C">
        <w:t>可以通过首页直观的看到</w:t>
      </w:r>
      <w:r w:rsidR="00D06B7E">
        <w:rPr>
          <w:rFonts w:hint="eastAsia"/>
        </w:rPr>
        <w:t>报修单、催单、待取消报修单、水电费、缴费及个人信息资料修改</w:t>
      </w:r>
      <w:r w:rsidR="00A04D4F" w:rsidRPr="0012658C">
        <w:t>。</w:t>
      </w:r>
      <w:r w:rsidR="006D22A1" w:rsidRPr="0012658C">
        <w:t>首页</w:t>
      </w:r>
      <w:r w:rsidR="00E62F6D" w:rsidRPr="0012658C">
        <w:t>功能</w:t>
      </w:r>
      <w:r w:rsidR="00A04D4F" w:rsidRPr="0012658C">
        <w:t>用例</w:t>
      </w:r>
      <w:r w:rsidR="00A40078">
        <w:t>图</w:t>
      </w:r>
      <w:r w:rsidR="00A04D4F" w:rsidRPr="0012658C">
        <w:t>如图</w:t>
      </w:r>
      <w:r w:rsidR="00A04D4F" w:rsidRPr="0012658C">
        <w:t>3-1</w:t>
      </w:r>
      <w:r w:rsidR="00A04D4F" w:rsidRPr="0012658C">
        <w:t>所示。</w:t>
      </w:r>
    </w:p>
    <w:p w14:paraId="592E7100" w14:textId="73A184CF" w:rsidR="00A04D4F" w:rsidRPr="0012658C" w:rsidRDefault="00BA0F92" w:rsidP="00FF6322">
      <w:pPr>
        <w:pStyle w:val="a1"/>
        <w:ind w:firstLineChars="0" w:firstLine="0"/>
        <w:jc w:val="center"/>
      </w:pPr>
      <w:r>
        <w:rPr>
          <w:noProof/>
        </w:rPr>
        <w:drawing>
          <wp:inline distT="0" distB="0" distL="0" distR="0" wp14:anchorId="0CEF093D" wp14:editId="49421D3C">
            <wp:extent cx="4869602" cy="3741744"/>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69602" cy="3741744"/>
                    </a:xfrm>
                    <a:prstGeom prst="rect">
                      <a:avLst/>
                    </a:prstGeom>
                  </pic:spPr>
                </pic:pic>
              </a:graphicData>
            </a:graphic>
          </wp:inline>
        </w:drawing>
      </w:r>
    </w:p>
    <w:p w14:paraId="65B1E6B0" w14:textId="035882A1" w:rsidR="00A04D4F" w:rsidRPr="0012658C" w:rsidRDefault="00A04D4F" w:rsidP="00A04D4F">
      <w:pPr>
        <w:pStyle w:val="a5"/>
        <w:rPr>
          <w:szCs w:val="18"/>
        </w:rPr>
      </w:pPr>
      <w:r w:rsidRPr="0012658C">
        <w:rPr>
          <w:szCs w:val="18"/>
        </w:rPr>
        <w:t>图</w:t>
      </w:r>
      <w:r w:rsidRPr="0012658C">
        <w:rPr>
          <w:szCs w:val="18"/>
        </w:rPr>
        <w:t xml:space="preserve">3-1 </w:t>
      </w:r>
      <w:r w:rsidR="00685259" w:rsidRPr="0012658C">
        <w:rPr>
          <w:szCs w:val="18"/>
        </w:rPr>
        <w:t>首页功能</w:t>
      </w:r>
      <w:r w:rsidRPr="0012658C">
        <w:rPr>
          <w:szCs w:val="18"/>
        </w:rPr>
        <w:t>用例图</w:t>
      </w:r>
    </w:p>
    <w:p w14:paraId="74EBD808" w14:textId="0412AF47" w:rsidR="00A04D4F" w:rsidRPr="0012658C" w:rsidRDefault="00A04D4F" w:rsidP="00A04D4F">
      <w:pPr>
        <w:pStyle w:val="4"/>
        <w:ind w:firstLine="480"/>
        <w:rPr>
          <w:rFonts w:eastAsia="宋体"/>
          <w:b w:val="0"/>
          <w:bCs/>
        </w:rPr>
      </w:pPr>
      <w:r w:rsidRPr="0012658C">
        <w:rPr>
          <w:rFonts w:eastAsia="宋体"/>
          <w:b w:val="0"/>
          <w:bCs/>
        </w:rPr>
        <w:t>2.</w:t>
      </w:r>
      <w:r w:rsidR="00C27798">
        <w:rPr>
          <w:rFonts w:eastAsia="宋体" w:hint="eastAsia"/>
          <w:b w:val="0"/>
          <w:bCs/>
        </w:rPr>
        <w:t>校园报修</w:t>
      </w:r>
      <w:r w:rsidR="004F5CEA">
        <w:rPr>
          <w:rFonts w:eastAsia="宋体" w:hint="eastAsia"/>
          <w:b w:val="0"/>
          <w:bCs/>
        </w:rPr>
        <w:t>功能</w:t>
      </w:r>
    </w:p>
    <w:p w14:paraId="16CBB2E7" w14:textId="21BB6AD8" w:rsidR="00A04D4F" w:rsidRPr="0012658C" w:rsidRDefault="00D06B7E" w:rsidP="00123D7C">
      <w:pPr>
        <w:pStyle w:val="a1"/>
        <w:ind w:firstLine="480"/>
      </w:pPr>
      <w:r>
        <w:rPr>
          <w:rFonts w:hint="eastAsia"/>
        </w:rPr>
        <w:t>学生打开校园报修管理系统之后，点击报修单进行查看所有报修单、及对报修进行添加提交，需要通过调用接口实现</w:t>
      </w:r>
      <w:r>
        <w:rPr>
          <w:rFonts w:hint="eastAsia"/>
        </w:rPr>
        <w:t>studdent/dashboard</w:t>
      </w:r>
      <w:r>
        <w:rPr>
          <w:rFonts w:hint="eastAsia"/>
        </w:rPr>
        <w:t>，进行报修列表展示，也可进行详情查看</w:t>
      </w:r>
      <w:r w:rsidR="00A04D4F" w:rsidRPr="0012658C">
        <w:t>。</w:t>
      </w:r>
      <w:r w:rsidR="00C27798">
        <w:rPr>
          <w:rFonts w:hint="eastAsia"/>
        </w:rPr>
        <w:t>校园报修</w:t>
      </w:r>
      <w:r w:rsidR="001E2B7F">
        <w:t>功能</w:t>
      </w:r>
      <w:r w:rsidR="00A04D4F" w:rsidRPr="0012658C">
        <w:t>用例如图</w:t>
      </w:r>
      <w:r w:rsidR="00A04D4F" w:rsidRPr="0012658C">
        <w:t>3-</w:t>
      </w:r>
      <w:r w:rsidR="00E62F6D" w:rsidRPr="0012658C">
        <w:t>2</w:t>
      </w:r>
      <w:r w:rsidR="00A04D4F" w:rsidRPr="0012658C">
        <w:t>所示。</w:t>
      </w:r>
    </w:p>
    <w:p w14:paraId="1F9B1579" w14:textId="7587A3F0" w:rsidR="00A04D4F" w:rsidRPr="0012658C" w:rsidRDefault="00BA0F92" w:rsidP="00A04D4F">
      <w:pPr>
        <w:pStyle w:val="a1"/>
        <w:ind w:firstLineChars="0" w:firstLine="0"/>
        <w:jc w:val="center"/>
      </w:pPr>
      <w:r>
        <w:rPr>
          <w:noProof/>
        </w:rPr>
        <w:lastRenderedPageBreak/>
        <w:drawing>
          <wp:inline distT="0" distB="0" distL="0" distR="0" wp14:anchorId="2D99A3C7" wp14:editId="4DE21FA6">
            <wp:extent cx="4932045" cy="2996565"/>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2045" cy="2996565"/>
                    </a:xfrm>
                    <a:prstGeom prst="rect">
                      <a:avLst/>
                    </a:prstGeom>
                  </pic:spPr>
                </pic:pic>
              </a:graphicData>
            </a:graphic>
          </wp:inline>
        </w:drawing>
      </w:r>
    </w:p>
    <w:p w14:paraId="1B93765C" w14:textId="0001A61E" w:rsidR="00A04D4F" w:rsidRDefault="00A04D4F" w:rsidP="00A04D4F">
      <w:pPr>
        <w:pStyle w:val="a5"/>
        <w:rPr>
          <w:szCs w:val="18"/>
        </w:rPr>
      </w:pPr>
      <w:r w:rsidRPr="0012658C">
        <w:rPr>
          <w:szCs w:val="18"/>
        </w:rPr>
        <w:t>图</w:t>
      </w:r>
      <w:r w:rsidRPr="0012658C">
        <w:rPr>
          <w:szCs w:val="18"/>
        </w:rPr>
        <w:t>3-2</w:t>
      </w:r>
      <w:r w:rsidR="00C27798">
        <w:rPr>
          <w:rFonts w:hint="eastAsia"/>
          <w:szCs w:val="18"/>
        </w:rPr>
        <w:t>校园报修</w:t>
      </w:r>
      <w:r w:rsidR="001E2B7F">
        <w:rPr>
          <w:szCs w:val="18"/>
        </w:rPr>
        <w:t>功能</w:t>
      </w:r>
      <w:r w:rsidRPr="0012658C">
        <w:rPr>
          <w:szCs w:val="18"/>
        </w:rPr>
        <w:t>用例图</w:t>
      </w:r>
    </w:p>
    <w:p w14:paraId="089F9C93" w14:textId="5966CD5F" w:rsidR="004F5CEA" w:rsidRPr="0012658C" w:rsidRDefault="004F5CEA" w:rsidP="004F5CEA">
      <w:pPr>
        <w:pStyle w:val="4"/>
        <w:ind w:firstLine="480"/>
        <w:rPr>
          <w:rFonts w:eastAsia="宋体"/>
          <w:b w:val="0"/>
          <w:bCs/>
        </w:rPr>
      </w:pPr>
      <w:r w:rsidRPr="0012658C">
        <w:rPr>
          <w:rFonts w:eastAsia="宋体"/>
          <w:b w:val="0"/>
          <w:bCs/>
        </w:rPr>
        <w:t>3.</w:t>
      </w:r>
      <w:r w:rsidR="00D06B7E">
        <w:rPr>
          <w:rFonts w:eastAsia="宋体" w:hint="eastAsia"/>
          <w:b w:val="0"/>
          <w:bCs/>
        </w:rPr>
        <w:t>催单</w:t>
      </w:r>
      <w:r>
        <w:rPr>
          <w:rFonts w:eastAsia="宋体" w:hint="eastAsia"/>
          <w:b w:val="0"/>
          <w:bCs/>
        </w:rPr>
        <w:t>功能</w:t>
      </w:r>
    </w:p>
    <w:p w14:paraId="6E465A4A" w14:textId="30013BE4" w:rsidR="004F5CEA" w:rsidRDefault="00C27798" w:rsidP="004F5CEA">
      <w:pPr>
        <w:pStyle w:val="a1"/>
        <w:ind w:firstLine="480"/>
      </w:pPr>
      <w:r>
        <w:rPr>
          <w:rFonts w:hint="eastAsia"/>
        </w:rPr>
        <w:t>学生</w:t>
      </w:r>
      <w:r w:rsidR="004F5CEA" w:rsidRPr="00197CAF">
        <w:rPr>
          <w:rFonts w:hint="eastAsia"/>
        </w:rPr>
        <w:t>通过验证之后能够正常登录，</w:t>
      </w:r>
      <w:r w:rsidR="00E35729">
        <w:rPr>
          <w:rFonts w:hint="eastAsia"/>
        </w:rPr>
        <w:t>提供</w:t>
      </w:r>
      <w:r w:rsidR="00D06B7E">
        <w:rPr>
          <w:rFonts w:hint="eastAsia"/>
        </w:rPr>
        <w:t>催单</w:t>
      </w:r>
      <w:r w:rsidR="00E35729">
        <w:rPr>
          <w:rFonts w:hint="eastAsia"/>
        </w:rPr>
        <w:t>功能，并能展示</w:t>
      </w:r>
      <w:r>
        <w:rPr>
          <w:rFonts w:hint="eastAsia"/>
        </w:rPr>
        <w:t>校园报修</w:t>
      </w:r>
      <w:r w:rsidR="00D06B7E">
        <w:rPr>
          <w:rFonts w:hint="eastAsia"/>
        </w:rPr>
        <w:t>所有催单</w:t>
      </w:r>
      <w:r w:rsidR="00E35729">
        <w:rPr>
          <w:rFonts w:hint="eastAsia"/>
        </w:rPr>
        <w:t>列表，</w:t>
      </w:r>
      <w:r w:rsidR="00D06B7E">
        <w:rPr>
          <w:rFonts w:hint="eastAsia"/>
        </w:rPr>
        <w:t>成功进入催单需要调用接口</w:t>
      </w:r>
      <w:r w:rsidR="00D06B7E">
        <w:rPr>
          <w:rFonts w:hint="eastAsia"/>
        </w:rPr>
        <w:t>student/urgent</w:t>
      </w:r>
      <w:r w:rsidR="00D06B7E">
        <w:rPr>
          <w:rFonts w:hint="eastAsia"/>
        </w:rPr>
        <w:t>，</w:t>
      </w:r>
      <w:r w:rsidR="00E35729">
        <w:rPr>
          <w:rFonts w:hint="eastAsia"/>
        </w:rPr>
        <w:t>进去之后对</w:t>
      </w:r>
      <w:r>
        <w:rPr>
          <w:rFonts w:hint="eastAsia"/>
        </w:rPr>
        <w:t>校园报修</w:t>
      </w:r>
      <w:r w:rsidR="00E35729">
        <w:rPr>
          <w:rFonts w:hint="eastAsia"/>
        </w:rPr>
        <w:t>信息的</w:t>
      </w:r>
      <w:r w:rsidR="00D06B7E">
        <w:rPr>
          <w:rFonts w:hint="eastAsia"/>
        </w:rPr>
        <w:t>状态</w:t>
      </w:r>
      <w:r w:rsidR="00E35729">
        <w:rPr>
          <w:rFonts w:hint="eastAsia"/>
        </w:rPr>
        <w:t>查看并提供</w:t>
      </w:r>
      <w:r w:rsidR="00D06B7E">
        <w:rPr>
          <w:rFonts w:hint="eastAsia"/>
        </w:rPr>
        <w:t>删除与添加催单</w:t>
      </w:r>
      <w:r w:rsidR="00E35729">
        <w:rPr>
          <w:rFonts w:hint="eastAsia"/>
        </w:rPr>
        <w:t>功能</w:t>
      </w:r>
      <w:r w:rsidR="004F5CEA" w:rsidRPr="0012658C">
        <w:t>。</w:t>
      </w:r>
      <w:r w:rsidR="00D06B7E">
        <w:rPr>
          <w:rFonts w:hint="eastAsia"/>
        </w:rPr>
        <w:t>催单</w:t>
      </w:r>
      <w:r w:rsidR="00EE5CE3">
        <w:rPr>
          <w:rFonts w:hint="eastAsia"/>
        </w:rPr>
        <w:t>功能</w:t>
      </w:r>
      <w:r w:rsidR="004F5CEA" w:rsidRPr="0012658C">
        <w:t>用例如图</w:t>
      </w:r>
      <w:r w:rsidR="004F5CEA" w:rsidRPr="0012658C">
        <w:t>3-3</w:t>
      </w:r>
      <w:r w:rsidR="004F5CEA" w:rsidRPr="0012658C">
        <w:t>所示。</w:t>
      </w:r>
    </w:p>
    <w:p w14:paraId="4701DEB8" w14:textId="50273A34" w:rsidR="00E35729" w:rsidRDefault="00BA0F92" w:rsidP="00E35729">
      <w:pPr>
        <w:pStyle w:val="a1"/>
        <w:ind w:firstLineChars="0" w:firstLine="0"/>
      </w:pPr>
      <w:r>
        <w:rPr>
          <w:noProof/>
        </w:rPr>
        <w:drawing>
          <wp:inline distT="0" distB="0" distL="0" distR="0" wp14:anchorId="0BF0CFE9" wp14:editId="2959665A">
            <wp:extent cx="4932045" cy="2752725"/>
            <wp:effectExtent l="0" t="0" r="190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32045" cy="2752725"/>
                    </a:xfrm>
                    <a:prstGeom prst="rect">
                      <a:avLst/>
                    </a:prstGeom>
                  </pic:spPr>
                </pic:pic>
              </a:graphicData>
            </a:graphic>
          </wp:inline>
        </w:drawing>
      </w:r>
    </w:p>
    <w:p w14:paraId="1A73CA39" w14:textId="4E21B33F" w:rsidR="00E35729" w:rsidRDefault="00E35729" w:rsidP="00E35729">
      <w:pPr>
        <w:pStyle w:val="a5"/>
        <w:rPr>
          <w:szCs w:val="18"/>
        </w:rPr>
      </w:pPr>
      <w:r w:rsidRPr="0012658C">
        <w:rPr>
          <w:szCs w:val="18"/>
        </w:rPr>
        <w:t>图</w:t>
      </w:r>
      <w:r w:rsidRPr="0012658C">
        <w:rPr>
          <w:szCs w:val="18"/>
        </w:rPr>
        <w:t>3-</w:t>
      </w:r>
      <w:r w:rsidR="00BA0F92">
        <w:rPr>
          <w:szCs w:val="18"/>
        </w:rPr>
        <w:t>3</w:t>
      </w:r>
      <w:r w:rsidR="00D06B7E">
        <w:rPr>
          <w:rFonts w:hint="eastAsia"/>
          <w:szCs w:val="18"/>
        </w:rPr>
        <w:t>催单</w:t>
      </w:r>
      <w:r>
        <w:rPr>
          <w:szCs w:val="18"/>
        </w:rPr>
        <w:t>功能</w:t>
      </w:r>
      <w:r w:rsidRPr="0012658C">
        <w:rPr>
          <w:szCs w:val="18"/>
        </w:rPr>
        <w:t>用例图</w:t>
      </w:r>
    </w:p>
    <w:p w14:paraId="03307221" w14:textId="022CD1C3" w:rsidR="00A04D4F" w:rsidRPr="0012658C" w:rsidRDefault="004F5CEA" w:rsidP="00A04D4F">
      <w:pPr>
        <w:pStyle w:val="4"/>
        <w:ind w:firstLine="480"/>
        <w:rPr>
          <w:rFonts w:eastAsia="宋体"/>
          <w:b w:val="0"/>
          <w:bCs/>
        </w:rPr>
      </w:pPr>
      <w:r>
        <w:rPr>
          <w:rFonts w:eastAsia="宋体"/>
          <w:b w:val="0"/>
          <w:bCs/>
        </w:rPr>
        <w:t>4</w:t>
      </w:r>
      <w:r w:rsidR="00A04D4F" w:rsidRPr="0012658C">
        <w:rPr>
          <w:rFonts w:eastAsia="宋体"/>
          <w:b w:val="0"/>
          <w:bCs/>
        </w:rPr>
        <w:t>.</w:t>
      </w:r>
      <w:r w:rsidR="00D06B7E">
        <w:rPr>
          <w:rFonts w:eastAsia="宋体" w:hint="eastAsia"/>
          <w:b w:val="0"/>
          <w:bCs/>
        </w:rPr>
        <w:t>水电缴费</w:t>
      </w:r>
      <w:r>
        <w:rPr>
          <w:rFonts w:eastAsia="宋体" w:hint="eastAsia"/>
          <w:b w:val="0"/>
          <w:bCs/>
        </w:rPr>
        <w:t>功能</w:t>
      </w:r>
    </w:p>
    <w:p w14:paraId="74971322" w14:textId="4F92BB51" w:rsidR="00A04D4F" w:rsidRPr="0012658C" w:rsidRDefault="00D06B7E" w:rsidP="00A04D4F">
      <w:pPr>
        <w:pStyle w:val="a1"/>
        <w:ind w:firstLine="480"/>
        <w:rPr>
          <w:color w:val="FF0000"/>
        </w:rPr>
      </w:pPr>
      <w:r>
        <w:rPr>
          <w:rFonts w:hint="eastAsia"/>
        </w:rPr>
        <w:t>学生登录到系统之后，进入水电缴费项目对管理者发布的该宿舍产生</w:t>
      </w:r>
      <w:r>
        <w:rPr>
          <w:rFonts w:hint="eastAsia"/>
        </w:rPr>
        <w:lastRenderedPageBreak/>
        <w:t>的费用进行列表展示，方便学生查看，并保存每次缴费记录与时间，对产生的费用进行缴费处理，根据宿舍的名称编号进行缴费</w:t>
      </w:r>
      <w:r w:rsidR="00A04D4F" w:rsidRPr="0012658C">
        <w:t>。</w:t>
      </w:r>
      <w:r>
        <w:rPr>
          <w:rFonts w:hint="eastAsia"/>
        </w:rPr>
        <w:t>水电缴费</w:t>
      </w:r>
      <w:r w:rsidR="00E35729">
        <w:rPr>
          <w:rFonts w:hint="eastAsia"/>
        </w:rPr>
        <w:t>功能</w:t>
      </w:r>
      <w:r w:rsidR="00A04D4F" w:rsidRPr="0012658C">
        <w:t>用例如图</w:t>
      </w:r>
      <w:r w:rsidR="00A04D4F" w:rsidRPr="0012658C">
        <w:t>3-</w:t>
      </w:r>
      <w:r w:rsidR="004F5CEA">
        <w:t>4</w:t>
      </w:r>
      <w:r w:rsidR="00A04D4F" w:rsidRPr="0012658C">
        <w:t>所示。</w:t>
      </w:r>
    </w:p>
    <w:p w14:paraId="62C5F391" w14:textId="1A838DAF" w:rsidR="00A04D4F" w:rsidRPr="0012658C" w:rsidRDefault="00BA0F92" w:rsidP="00A04D4F">
      <w:pPr>
        <w:pStyle w:val="a1"/>
        <w:ind w:firstLineChars="0" w:firstLine="0"/>
        <w:jc w:val="center"/>
      </w:pPr>
      <w:r>
        <w:rPr>
          <w:noProof/>
        </w:rPr>
        <w:drawing>
          <wp:inline distT="0" distB="0" distL="0" distR="0" wp14:anchorId="43DF2454" wp14:editId="397E40D3">
            <wp:extent cx="4932045" cy="2530475"/>
            <wp:effectExtent l="0" t="0" r="1905"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32045" cy="2530475"/>
                    </a:xfrm>
                    <a:prstGeom prst="rect">
                      <a:avLst/>
                    </a:prstGeom>
                  </pic:spPr>
                </pic:pic>
              </a:graphicData>
            </a:graphic>
          </wp:inline>
        </w:drawing>
      </w:r>
    </w:p>
    <w:p w14:paraId="5F1DE7F4" w14:textId="2E9FDE9D" w:rsidR="00A04D4F" w:rsidRPr="0012658C" w:rsidRDefault="00A04D4F" w:rsidP="00A04D4F">
      <w:pPr>
        <w:pStyle w:val="a5"/>
        <w:rPr>
          <w:szCs w:val="18"/>
        </w:rPr>
      </w:pPr>
      <w:r w:rsidRPr="0012658C">
        <w:rPr>
          <w:szCs w:val="18"/>
        </w:rPr>
        <w:t>图</w:t>
      </w:r>
      <w:r w:rsidRPr="0012658C">
        <w:rPr>
          <w:szCs w:val="18"/>
        </w:rPr>
        <w:t>3-</w:t>
      </w:r>
      <w:r w:rsidR="004F5CEA">
        <w:rPr>
          <w:szCs w:val="18"/>
        </w:rPr>
        <w:t>4</w:t>
      </w:r>
      <w:r w:rsidRPr="0012658C">
        <w:rPr>
          <w:szCs w:val="18"/>
        </w:rPr>
        <w:t xml:space="preserve"> </w:t>
      </w:r>
      <w:r w:rsidR="00D06B7E">
        <w:rPr>
          <w:rFonts w:hint="eastAsia"/>
          <w:szCs w:val="18"/>
        </w:rPr>
        <w:t>水电缴费</w:t>
      </w:r>
      <w:r w:rsidR="00E35729">
        <w:rPr>
          <w:rFonts w:hint="eastAsia"/>
          <w:szCs w:val="18"/>
        </w:rPr>
        <w:t>功能</w:t>
      </w:r>
      <w:r w:rsidRPr="0012658C">
        <w:rPr>
          <w:szCs w:val="18"/>
        </w:rPr>
        <w:t>用例图</w:t>
      </w:r>
    </w:p>
    <w:p w14:paraId="5BC7ECBE" w14:textId="5E37B115" w:rsidR="00ED4928" w:rsidRPr="0012658C" w:rsidRDefault="00B05638" w:rsidP="00ED4928">
      <w:pPr>
        <w:pStyle w:val="4"/>
        <w:ind w:firstLine="480"/>
        <w:rPr>
          <w:rFonts w:eastAsia="宋体"/>
          <w:b w:val="0"/>
          <w:bCs/>
        </w:rPr>
      </w:pPr>
      <w:r>
        <w:rPr>
          <w:rFonts w:eastAsia="宋体"/>
          <w:b w:val="0"/>
          <w:bCs/>
        </w:rPr>
        <w:t>5</w:t>
      </w:r>
      <w:r w:rsidR="00ED4928" w:rsidRPr="0012658C">
        <w:rPr>
          <w:rFonts w:eastAsia="宋体"/>
          <w:b w:val="0"/>
          <w:bCs/>
        </w:rPr>
        <w:t>.</w:t>
      </w:r>
      <w:r w:rsidR="004F5CEA">
        <w:rPr>
          <w:rFonts w:eastAsia="宋体" w:hint="eastAsia"/>
          <w:b w:val="0"/>
          <w:bCs/>
        </w:rPr>
        <w:t>个人中心功能</w:t>
      </w:r>
    </w:p>
    <w:p w14:paraId="07E79EE8" w14:textId="5902824B" w:rsidR="00ED4928" w:rsidRPr="0012658C" w:rsidRDefault="00C27798" w:rsidP="007A2624">
      <w:pPr>
        <w:pStyle w:val="a1"/>
        <w:ind w:firstLine="480"/>
        <w:rPr>
          <w:szCs w:val="18"/>
        </w:rPr>
      </w:pPr>
      <w:r>
        <w:t>学生</w:t>
      </w:r>
      <w:r w:rsidR="00D96A35" w:rsidRPr="0012658C">
        <w:t>首次使用本系统必须</w:t>
      </w:r>
      <w:r w:rsidR="00D06B7E">
        <w:rPr>
          <w:rFonts w:hint="eastAsia"/>
        </w:rPr>
        <w:t>由管理员进行添加管理</w:t>
      </w:r>
      <w:r w:rsidR="00D96A35" w:rsidRPr="0012658C">
        <w:t>，登录才可以正常使用系统</w:t>
      </w:r>
      <w:r w:rsidR="00E35729">
        <w:rPr>
          <w:rFonts w:hint="eastAsia"/>
        </w:rPr>
        <w:t>，</w:t>
      </w:r>
      <w:r w:rsidR="00D06B7E">
        <w:rPr>
          <w:rFonts w:hint="eastAsia"/>
        </w:rPr>
        <w:t>点击登录的用户名称调用接口</w:t>
      </w:r>
      <w:r w:rsidR="00D06B7E">
        <w:rPr>
          <w:rFonts w:hint="eastAsia"/>
        </w:rPr>
        <w:t>student/info</w:t>
      </w:r>
      <w:r w:rsidR="00D06B7E">
        <w:rPr>
          <w:rFonts w:hint="eastAsia"/>
        </w:rPr>
        <w:t>进行</w:t>
      </w:r>
      <w:r w:rsidR="00E35729">
        <w:rPr>
          <w:rFonts w:hint="eastAsia"/>
        </w:rPr>
        <w:t>本人</w:t>
      </w:r>
      <w:r w:rsidR="00D518C5">
        <w:rPr>
          <w:rFonts w:hint="eastAsia"/>
        </w:rPr>
        <w:t>信息的</w:t>
      </w:r>
      <w:r w:rsidR="00E35729">
        <w:rPr>
          <w:rFonts w:hint="eastAsia"/>
        </w:rPr>
        <w:t>修改等操作。</w:t>
      </w:r>
    </w:p>
    <w:p w14:paraId="7102AFF8" w14:textId="03894A14" w:rsidR="000D1EC0" w:rsidRPr="0012658C" w:rsidRDefault="004E6126" w:rsidP="006754BE">
      <w:pPr>
        <w:pStyle w:val="3"/>
      </w:pPr>
      <w:bookmarkStart w:id="36" w:name="_Toc101726011"/>
      <w:r w:rsidRPr="0012658C">
        <w:t>管理员模块</w:t>
      </w:r>
      <w:bookmarkEnd w:id="36"/>
    </w:p>
    <w:p w14:paraId="1C8810C4" w14:textId="77777777" w:rsidR="006754BE" w:rsidRPr="0012658C" w:rsidRDefault="006754BE" w:rsidP="006754BE">
      <w:pPr>
        <w:pStyle w:val="4"/>
        <w:ind w:firstLine="480"/>
        <w:rPr>
          <w:rFonts w:eastAsia="宋体"/>
          <w:b w:val="0"/>
          <w:bCs/>
        </w:rPr>
      </w:pPr>
      <w:r w:rsidRPr="0012658C">
        <w:rPr>
          <w:rFonts w:eastAsia="宋体"/>
          <w:b w:val="0"/>
          <w:bCs/>
        </w:rPr>
        <w:t>1.</w:t>
      </w:r>
      <w:r w:rsidRPr="0012658C">
        <w:rPr>
          <w:rFonts w:eastAsia="宋体"/>
          <w:b w:val="0"/>
          <w:bCs/>
        </w:rPr>
        <w:t>首页功能</w:t>
      </w:r>
    </w:p>
    <w:p w14:paraId="2AF7FDCE" w14:textId="574CBFDA" w:rsidR="006754BE" w:rsidRPr="0012658C" w:rsidRDefault="00813B26" w:rsidP="006754BE">
      <w:pPr>
        <w:pStyle w:val="a1"/>
        <w:ind w:firstLine="480"/>
      </w:pPr>
      <w:r w:rsidRPr="0012658C">
        <w:t>管理员首页可以查看</w:t>
      </w:r>
      <w:r w:rsidR="00AB7C5C">
        <w:t>后台功能</w:t>
      </w:r>
      <w:r w:rsidRPr="0012658C">
        <w:t>包括</w:t>
      </w:r>
      <w:r w:rsidR="00C27798">
        <w:t>学生</w:t>
      </w:r>
      <w:r w:rsidRPr="0012658C">
        <w:t>和</w:t>
      </w:r>
      <w:r w:rsidR="00D518C5">
        <w:rPr>
          <w:rFonts w:hint="eastAsia"/>
        </w:rPr>
        <w:t>报修单</w:t>
      </w:r>
      <w:r w:rsidR="00AB7C5C">
        <w:t>信息</w:t>
      </w:r>
      <w:r w:rsidRPr="0012658C">
        <w:t>，</w:t>
      </w:r>
      <w:r w:rsidR="00C27798">
        <w:t>校园报修</w:t>
      </w:r>
      <w:r w:rsidR="00AB7C5C">
        <w:t>、</w:t>
      </w:r>
      <w:r w:rsidR="00C27798">
        <w:rPr>
          <w:rFonts w:hint="eastAsia"/>
        </w:rPr>
        <w:t>校</w:t>
      </w:r>
      <w:r w:rsidR="00D518C5">
        <w:rPr>
          <w:rFonts w:hint="eastAsia"/>
        </w:rPr>
        <w:t>催单</w:t>
      </w:r>
      <w:r w:rsidR="00AB7C5C">
        <w:t>、</w:t>
      </w:r>
      <w:r w:rsidR="00D518C5">
        <w:rPr>
          <w:rFonts w:hint="eastAsia"/>
        </w:rPr>
        <w:t>维修安排</w:t>
      </w:r>
      <w:r w:rsidR="00AB7C5C">
        <w:t>、</w:t>
      </w:r>
      <w:r w:rsidR="00D518C5">
        <w:rPr>
          <w:rFonts w:hint="eastAsia"/>
        </w:rPr>
        <w:t>学生</w:t>
      </w:r>
      <w:r w:rsidR="00AB7C5C">
        <w:t>管理、</w:t>
      </w:r>
      <w:r w:rsidR="00D518C5">
        <w:rPr>
          <w:rFonts w:hint="eastAsia"/>
        </w:rPr>
        <w:t>维修人员</w:t>
      </w:r>
      <w:r w:rsidR="00AB7C5C">
        <w:t>管理</w:t>
      </w:r>
      <w:r w:rsidR="006754BE" w:rsidRPr="0012658C">
        <w:t>。</w:t>
      </w:r>
      <w:r w:rsidR="005B3AE5" w:rsidRPr="0012658C">
        <w:t>首页功能</w:t>
      </w:r>
      <w:r w:rsidR="006754BE" w:rsidRPr="0012658C">
        <w:t>用例如图</w:t>
      </w:r>
      <w:r w:rsidR="006754BE" w:rsidRPr="0012658C">
        <w:t>3-</w:t>
      </w:r>
      <w:r w:rsidR="004F5CEA">
        <w:t>5</w:t>
      </w:r>
      <w:r w:rsidR="006754BE" w:rsidRPr="0012658C">
        <w:t>所示。</w:t>
      </w:r>
    </w:p>
    <w:p w14:paraId="06D09012" w14:textId="5C26BB0E" w:rsidR="006754BE" w:rsidRPr="0012658C" w:rsidRDefault="00B93503" w:rsidP="006754BE">
      <w:pPr>
        <w:pStyle w:val="a1"/>
        <w:ind w:firstLineChars="0" w:firstLine="0"/>
        <w:jc w:val="center"/>
      </w:pPr>
      <w:r>
        <w:rPr>
          <w:noProof/>
        </w:rPr>
        <w:lastRenderedPageBreak/>
        <w:drawing>
          <wp:inline distT="0" distB="0" distL="0" distR="0" wp14:anchorId="551380AC" wp14:editId="2D53E922">
            <wp:extent cx="4932045" cy="3261995"/>
            <wp:effectExtent l="0" t="0" r="190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32045" cy="3261995"/>
                    </a:xfrm>
                    <a:prstGeom prst="rect">
                      <a:avLst/>
                    </a:prstGeom>
                  </pic:spPr>
                </pic:pic>
              </a:graphicData>
            </a:graphic>
          </wp:inline>
        </w:drawing>
      </w:r>
    </w:p>
    <w:p w14:paraId="44EB938B" w14:textId="2D22F4B4" w:rsidR="006754BE" w:rsidRPr="0012658C" w:rsidRDefault="006754BE" w:rsidP="006754BE">
      <w:pPr>
        <w:pStyle w:val="a5"/>
        <w:rPr>
          <w:szCs w:val="18"/>
        </w:rPr>
      </w:pPr>
      <w:r w:rsidRPr="0012658C">
        <w:rPr>
          <w:szCs w:val="18"/>
        </w:rPr>
        <w:t>图</w:t>
      </w:r>
      <w:r w:rsidRPr="0012658C">
        <w:rPr>
          <w:szCs w:val="18"/>
        </w:rPr>
        <w:t>3-</w:t>
      </w:r>
      <w:r w:rsidR="004F5CEA">
        <w:rPr>
          <w:szCs w:val="18"/>
        </w:rPr>
        <w:t>5</w:t>
      </w:r>
      <w:r w:rsidR="005B3AE5" w:rsidRPr="0012658C">
        <w:rPr>
          <w:szCs w:val="18"/>
        </w:rPr>
        <w:t>首页功能</w:t>
      </w:r>
      <w:r w:rsidRPr="0012658C">
        <w:rPr>
          <w:szCs w:val="18"/>
        </w:rPr>
        <w:t>用例图</w:t>
      </w:r>
    </w:p>
    <w:p w14:paraId="0F25B894" w14:textId="655E6DA1" w:rsidR="004E6126" w:rsidRPr="0012658C" w:rsidRDefault="006754BE" w:rsidP="004E6126">
      <w:pPr>
        <w:pStyle w:val="4"/>
        <w:ind w:firstLine="480"/>
        <w:rPr>
          <w:rFonts w:eastAsia="宋体"/>
          <w:b w:val="0"/>
          <w:bCs/>
        </w:rPr>
      </w:pPr>
      <w:r w:rsidRPr="0012658C">
        <w:rPr>
          <w:rFonts w:eastAsia="宋体"/>
          <w:b w:val="0"/>
          <w:bCs/>
        </w:rPr>
        <w:t>2</w:t>
      </w:r>
      <w:r w:rsidR="004E6126" w:rsidRPr="0012658C">
        <w:rPr>
          <w:rFonts w:eastAsia="宋体"/>
          <w:b w:val="0"/>
          <w:bCs/>
        </w:rPr>
        <w:t>.</w:t>
      </w:r>
      <w:r w:rsidR="00D518C5">
        <w:rPr>
          <w:rFonts w:eastAsia="宋体" w:hint="eastAsia"/>
          <w:b w:val="0"/>
          <w:bCs/>
        </w:rPr>
        <w:t>校园报修</w:t>
      </w:r>
      <w:r w:rsidR="004F5CEA">
        <w:rPr>
          <w:rFonts w:eastAsia="宋体" w:hint="eastAsia"/>
          <w:b w:val="0"/>
          <w:bCs/>
        </w:rPr>
        <w:t>功能</w:t>
      </w:r>
    </w:p>
    <w:p w14:paraId="3526C66E" w14:textId="530A0EC8" w:rsidR="004E6126" w:rsidRPr="0012658C" w:rsidRDefault="00EE4954" w:rsidP="00EE4954">
      <w:pPr>
        <w:pStyle w:val="a5"/>
        <w:ind w:firstLine="480"/>
        <w:jc w:val="both"/>
        <w:rPr>
          <w:sz w:val="24"/>
          <w:szCs w:val="24"/>
        </w:rPr>
      </w:pPr>
      <w:r w:rsidRPr="0012658C">
        <w:rPr>
          <w:sz w:val="24"/>
          <w:szCs w:val="24"/>
        </w:rPr>
        <w:t>管理员</w:t>
      </w:r>
      <w:r w:rsidR="00D345C4">
        <w:rPr>
          <w:rFonts w:hint="eastAsia"/>
          <w:sz w:val="24"/>
          <w:szCs w:val="24"/>
        </w:rPr>
        <w:t>进入报修单查看未完成的、查看已完成的，通过接口进行数据读取进行列表展示，查看报修详情了解是否已经验收</w:t>
      </w:r>
      <w:r w:rsidR="003A3993" w:rsidRPr="0012658C">
        <w:rPr>
          <w:sz w:val="24"/>
          <w:szCs w:val="24"/>
        </w:rPr>
        <w:t>。</w:t>
      </w:r>
      <w:r w:rsidR="00D345C4">
        <w:rPr>
          <w:rFonts w:hint="eastAsia"/>
          <w:sz w:val="24"/>
          <w:szCs w:val="24"/>
        </w:rPr>
        <w:t>校园报修功能</w:t>
      </w:r>
      <w:r w:rsidR="006D4FEF" w:rsidRPr="0012658C">
        <w:rPr>
          <w:sz w:val="24"/>
          <w:szCs w:val="24"/>
        </w:rPr>
        <w:t>用例图如图</w:t>
      </w:r>
      <w:r w:rsidR="006D4FEF" w:rsidRPr="0012658C">
        <w:rPr>
          <w:sz w:val="24"/>
          <w:szCs w:val="24"/>
        </w:rPr>
        <w:t>3-</w:t>
      </w:r>
      <w:r w:rsidR="004F5CEA">
        <w:rPr>
          <w:sz w:val="24"/>
          <w:szCs w:val="24"/>
        </w:rPr>
        <w:t>6</w:t>
      </w:r>
      <w:r w:rsidR="006D4FEF" w:rsidRPr="0012658C">
        <w:rPr>
          <w:sz w:val="24"/>
          <w:szCs w:val="24"/>
        </w:rPr>
        <w:t>所示。</w:t>
      </w:r>
    </w:p>
    <w:p w14:paraId="63A9914F" w14:textId="0681EB2A" w:rsidR="00CA5DF2" w:rsidRPr="0012658C" w:rsidRDefault="00B93503" w:rsidP="00CA5DF2">
      <w:pPr>
        <w:pStyle w:val="a5"/>
        <w:rPr>
          <w:sz w:val="24"/>
          <w:szCs w:val="24"/>
        </w:rPr>
      </w:pPr>
      <w:r>
        <w:rPr>
          <w:noProof/>
        </w:rPr>
        <w:lastRenderedPageBreak/>
        <w:drawing>
          <wp:inline distT="0" distB="0" distL="0" distR="0" wp14:anchorId="4B9FEADE" wp14:editId="2B3AB5CE">
            <wp:extent cx="4932045" cy="3599815"/>
            <wp:effectExtent l="0" t="0" r="190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32045" cy="3599815"/>
                    </a:xfrm>
                    <a:prstGeom prst="rect">
                      <a:avLst/>
                    </a:prstGeom>
                  </pic:spPr>
                </pic:pic>
              </a:graphicData>
            </a:graphic>
          </wp:inline>
        </w:drawing>
      </w:r>
      <w:r w:rsidR="00CA5DF2" w:rsidRPr="0012658C">
        <w:rPr>
          <w:szCs w:val="18"/>
        </w:rPr>
        <w:t>图</w:t>
      </w:r>
      <w:r w:rsidR="00CA5DF2" w:rsidRPr="0012658C">
        <w:rPr>
          <w:szCs w:val="18"/>
        </w:rPr>
        <w:t>3-</w:t>
      </w:r>
      <w:r w:rsidR="004F5CEA">
        <w:rPr>
          <w:szCs w:val="18"/>
        </w:rPr>
        <w:t>6</w:t>
      </w:r>
      <w:r w:rsidR="00CA5DF2" w:rsidRPr="0012658C">
        <w:rPr>
          <w:szCs w:val="18"/>
        </w:rPr>
        <w:t xml:space="preserve"> </w:t>
      </w:r>
      <w:r w:rsidR="00D345C4">
        <w:rPr>
          <w:rFonts w:hint="eastAsia"/>
          <w:szCs w:val="18"/>
        </w:rPr>
        <w:t>校园报修功能</w:t>
      </w:r>
      <w:r w:rsidR="00CA5DF2" w:rsidRPr="0012658C">
        <w:rPr>
          <w:szCs w:val="18"/>
        </w:rPr>
        <w:t>用例图</w:t>
      </w:r>
    </w:p>
    <w:p w14:paraId="7B386D7F" w14:textId="245EFAA7" w:rsidR="004E6126" w:rsidRPr="0012658C" w:rsidRDefault="006754BE" w:rsidP="004E6126">
      <w:pPr>
        <w:pStyle w:val="4"/>
        <w:ind w:firstLine="480"/>
        <w:rPr>
          <w:rFonts w:eastAsia="宋体"/>
          <w:b w:val="0"/>
          <w:bCs/>
        </w:rPr>
      </w:pPr>
      <w:r w:rsidRPr="0012658C">
        <w:rPr>
          <w:rFonts w:eastAsia="宋体"/>
          <w:b w:val="0"/>
          <w:bCs/>
        </w:rPr>
        <w:t>3</w:t>
      </w:r>
      <w:r w:rsidR="004E6126" w:rsidRPr="0012658C">
        <w:rPr>
          <w:rFonts w:eastAsia="宋体"/>
          <w:b w:val="0"/>
          <w:bCs/>
        </w:rPr>
        <w:t>.</w:t>
      </w:r>
      <w:r w:rsidR="00D345C4">
        <w:rPr>
          <w:rFonts w:eastAsia="宋体" w:hint="eastAsia"/>
          <w:b w:val="0"/>
          <w:bCs/>
        </w:rPr>
        <w:t>催单</w:t>
      </w:r>
      <w:r w:rsidR="004F5CEA">
        <w:rPr>
          <w:rFonts w:eastAsia="宋体" w:hint="eastAsia"/>
          <w:b w:val="0"/>
          <w:bCs/>
        </w:rPr>
        <w:t>功能</w:t>
      </w:r>
    </w:p>
    <w:p w14:paraId="3ECD8D42" w14:textId="122967C9" w:rsidR="004E6126" w:rsidRPr="0012658C" w:rsidRDefault="00C302B3" w:rsidP="00CA5DF2">
      <w:pPr>
        <w:pStyle w:val="a5"/>
        <w:ind w:firstLine="480"/>
        <w:jc w:val="both"/>
        <w:rPr>
          <w:sz w:val="24"/>
          <w:szCs w:val="24"/>
        </w:rPr>
      </w:pPr>
      <w:r w:rsidRPr="0012658C">
        <w:rPr>
          <w:sz w:val="24"/>
          <w:szCs w:val="24"/>
        </w:rPr>
        <w:t>管理员可以对</w:t>
      </w:r>
      <w:r w:rsidR="00C27798">
        <w:rPr>
          <w:rFonts w:hint="eastAsia"/>
          <w:sz w:val="24"/>
          <w:szCs w:val="24"/>
        </w:rPr>
        <w:t>校园报修</w:t>
      </w:r>
      <w:r w:rsidR="00EF128B">
        <w:rPr>
          <w:rFonts w:hint="eastAsia"/>
          <w:sz w:val="24"/>
          <w:szCs w:val="24"/>
        </w:rPr>
        <w:t>信息</w:t>
      </w:r>
      <w:r w:rsidRPr="0012658C">
        <w:rPr>
          <w:sz w:val="24"/>
          <w:szCs w:val="24"/>
        </w:rPr>
        <w:t>进行</w:t>
      </w:r>
      <w:r w:rsidR="00D345C4">
        <w:rPr>
          <w:rFonts w:hint="eastAsia"/>
          <w:sz w:val="24"/>
          <w:szCs w:val="24"/>
        </w:rPr>
        <w:t>催单处理</w:t>
      </w:r>
      <w:r w:rsidRPr="0012658C">
        <w:rPr>
          <w:sz w:val="24"/>
          <w:szCs w:val="24"/>
        </w:rPr>
        <w:t>，</w:t>
      </w:r>
      <w:r w:rsidR="00D345C4">
        <w:rPr>
          <w:rFonts w:hint="eastAsia"/>
          <w:sz w:val="24"/>
          <w:szCs w:val="24"/>
        </w:rPr>
        <w:t>查看维修状态、提交人、对应的报修单情况，可以对催单列表中的信息进行删除操作。催单</w:t>
      </w:r>
      <w:r w:rsidR="00EF128B">
        <w:rPr>
          <w:rFonts w:hint="eastAsia"/>
          <w:sz w:val="24"/>
          <w:szCs w:val="24"/>
        </w:rPr>
        <w:t>功能</w:t>
      </w:r>
      <w:r w:rsidR="006D4FEF" w:rsidRPr="0012658C">
        <w:rPr>
          <w:sz w:val="24"/>
          <w:szCs w:val="24"/>
        </w:rPr>
        <w:t>用例图如图</w:t>
      </w:r>
      <w:r w:rsidR="006D4FEF" w:rsidRPr="0012658C">
        <w:rPr>
          <w:sz w:val="24"/>
          <w:szCs w:val="24"/>
        </w:rPr>
        <w:t>3-</w:t>
      </w:r>
      <w:r w:rsidR="004F5CEA">
        <w:rPr>
          <w:sz w:val="24"/>
          <w:szCs w:val="24"/>
        </w:rPr>
        <w:t>7</w:t>
      </w:r>
      <w:r w:rsidR="006D4FEF" w:rsidRPr="0012658C">
        <w:rPr>
          <w:sz w:val="24"/>
          <w:szCs w:val="24"/>
        </w:rPr>
        <w:t>所示。</w:t>
      </w:r>
    </w:p>
    <w:p w14:paraId="6EB0FB02" w14:textId="28BA7016" w:rsidR="004871BD" w:rsidRPr="0012658C" w:rsidRDefault="00B93503" w:rsidP="00EF128B">
      <w:pPr>
        <w:pStyle w:val="a5"/>
        <w:jc w:val="left"/>
        <w:rPr>
          <w:sz w:val="24"/>
          <w:szCs w:val="24"/>
        </w:rPr>
      </w:pPr>
      <w:r>
        <w:rPr>
          <w:noProof/>
        </w:rPr>
        <w:lastRenderedPageBreak/>
        <w:drawing>
          <wp:inline distT="0" distB="0" distL="0" distR="0" wp14:anchorId="4E175D8D" wp14:editId="0920DA05">
            <wp:extent cx="4932045" cy="3285490"/>
            <wp:effectExtent l="0" t="0" r="190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2045" cy="3285490"/>
                    </a:xfrm>
                    <a:prstGeom prst="rect">
                      <a:avLst/>
                    </a:prstGeom>
                  </pic:spPr>
                </pic:pic>
              </a:graphicData>
            </a:graphic>
          </wp:inline>
        </w:drawing>
      </w:r>
    </w:p>
    <w:p w14:paraId="169A7A5C" w14:textId="7A88A355" w:rsidR="00CA5DF2" w:rsidRPr="0012658C" w:rsidRDefault="00CA5DF2" w:rsidP="00A83FDE">
      <w:pPr>
        <w:pStyle w:val="a5"/>
        <w:rPr>
          <w:szCs w:val="18"/>
        </w:rPr>
      </w:pPr>
      <w:r w:rsidRPr="0012658C">
        <w:rPr>
          <w:szCs w:val="18"/>
        </w:rPr>
        <w:t>图</w:t>
      </w:r>
      <w:r w:rsidRPr="0012658C">
        <w:rPr>
          <w:szCs w:val="18"/>
        </w:rPr>
        <w:t>3-</w:t>
      </w:r>
      <w:r w:rsidR="004F5CEA">
        <w:rPr>
          <w:szCs w:val="18"/>
        </w:rPr>
        <w:t>7</w:t>
      </w:r>
      <w:r w:rsidRPr="0012658C">
        <w:rPr>
          <w:szCs w:val="18"/>
        </w:rPr>
        <w:t xml:space="preserve"> </w:t>
      </w:r>
      <w:r w:rsidR="00D345C4">
        <w:rPr>
          <w:rFonts w:hint="eastAsia"/>
          <w:szCs w:val="18"/>
        </w:rPr>
        <w:t>催单功能</w:t>
      </w:r>
      <w:r w:rsidRPr="0012658C">
        <w:rPr>
          <w:szCs w:val="18"/>
        </w:rPr>
        <w:t>用例图</w:t>
      </w:r>
    </w:p>
    <w:p w14:paraId="6CF6EA0C" w14:textId="0FCC0AF6" w:rsidR="00C46A2A" w:rsidRPr="0012658C" w:rsidRDefault="006754BE" w:rsidP="00C46A2A">
      <w:pPr>
        <w:pStyle w:val="4"/>
        <w:ind w:firstLine="480"/>
        <w:rPr>
          <w:rFonts w:eastAsia="宋体"/>
          <w:b w:val="0"/>
          <w:bCs/>
        </w:rPr>
      </w:pPr>
      <w:r w:rsidRPr="0012658C">
        <w:rPr>
          <w:rFonts w:eastAsia="宋体"/>
          <w:b w:val="0"/>
          <w:bCs/>
        </w:rPr>
        <w:t>4</w:t>
      </w:r>
      <w:r w:rsidR="00C46A2A" w:rsidRPr="0012658C">
        <w:rPr>
          <w:rFonts w:eastAsia="宋体"/>
          <w:b w:val="0"/>
          <w:bCs/>
        </w:rPr>
        <w:t>.</w:t>
      </w:r>
      <w:r w:rsidR="00D345C4">
        <w:rPr>
          <w:rFonts w:eastAsia="宋体" w:hint="eastAsia"/>
          <w:b w:val="0"/>
          <w:bCs/>
        </w:rPr>
        <w:t>学生</w:t>
      </w:r>
      <w:r w:rsidR="00C46A2A" w:rsidRPr="0012658C">
        <w:rPr>
          <w:rFonts w:eastAsia="宋体"/>
          <w:b w:val="0"/>
          <w:bCs/>
        </w:rPr>
        <w:t>管理</w:t>
      </w:r>
      <w:r w:rsidR="004F5CEA">
        <w:rPr>
          <w:rFonts w:eastAsia="宋体" w:hint="eastAsia"/>
          <w:b w:val="0"/>
          <w:bCs/>
        </w:rPr>
        <w:t>功能</w:t>
      </w:r>
    </w:p>
    <w:p w14:paraId="577DACEC" w14:textId="1E4356B8" w:rsidR="00C46A2A" w:rsidRDefault="00D345C4" w:rsidP="00C46A2A">
      <w:pPr>
        <w:pStyle w:val="a5"/>
        <w:ind w:firstLine="480"/>
        <w:jc w:val="both"/>
        <w:rPr>
          <w:sz w:val="24"/>
          <w:szCs w:val="24"/>
        </w:rPr>
      </w:pPr>
      <w:r>
        <w:rPr>
          <w:rFonts w:hint="eastAsia"/>
          <w:sz w:val="24"/>
          <w:szCs w:val="24"/>
        </w:rPr>
        <w:t>学生的信息是由管理员添加的，管理员在登录校园报修系统之后对学生进行列表查看并添加，将数据提交到数据库进行存储</w:t>
      </w:r>
      <w:r w:rsidR="00C46A2A" w:rsidRPr="0012658C">
        <w:rPr>
          <w:sz w:val="24"/>
          <w:szCs w:val="24"/>
        </w:rPr>
        <w:t>。</w:t>
      </w:r>
      <w:r>
        <w:rPr>
          <w:rFonts w:hint="eastAsia"/>
          <w:sz w:val="24"/>
          <w:szCs w:val="24"/>
        </w:rPr>
        <w:t>学生</w:t>
      </w:r>
      <w:r w:rsidR="00C46A2A" w:rsidRPr="0012658C">
        <w:rPr>
          <w:sz w:val="24"/>
          <w:szCs w:val="24"/>
        </w:rPr>
        <w:t>管理</w:t>
      </w:r>
      <w:r>
        <w:rPr>
          <w:rFonts w:hint="eastAsia"/>
          <w:sz w:val="24"/>
          <w:szCs w:val="24"/>
        </w:rPr>
        <w:t>功能</w:t>
      </w:r>
      <w:r w:rsidR="00C46A2A" w:rsidRPr="0012658C">
        <w:rPr>
          <w:sz w:val="24"/>
          <w:szCs w:val="24"/>
        </w:rPr>
        <w:t>用例图如图</w:t>
      </w:r>
      <w:r w:rsidR="00C46A2A" w:rsidRPr="0012658C">
        <w:rPr>
          <w:sz w:val="24"/>
          <w:szCs w:val="24"/>
        </w:rPr>
        <w:t>3-</w:t>
      </w:r>
      <w:r w:rsidR="004F5CEA">
        <w:rPr>
          <w:sz w:val="24"/>
          <w:szCs w:val="24"/>
        </w:rPr>
        <w:t>8</w:t>
      </w:r>
      <w:r w:rsidR="00C46A2A" w:rsidRPr="0012658C">
        <w:rPr>
          <w:sz w:val="24"/>
          <w:szCs w:val="24"/>
        </w:rPr>
        <w:t>所示。</w:t>
      </w:r>
    </w:p>
    <w:p w14:paraId="2B927C65" w14:textId="609215ED" w:rsidR="00EF128B" w:rsidRPr="0012658C" w:rsidRDefault="00B93503" w:rsidP="00EF128B">
      <w:pPr>
        <w:pStyle w:val="a5"/>
        <w:rPr>
          <w:sz w:val="24"/>
          <w:szCs w:val="24"/>
        </w:rPr>
      </w:pPr>
      <w:r>
        <w:rPr>
          <w:noProof/>
        </w:rPr>
        <w:drawing>
          <wp:inline distT="0" distB="0" distL="0" distR="0" wp14:anchorId="6CEAC1AC" wp14:editId="2F2E5A4A">
            <wp:extent cx="4932045" cy="2947035"/>
            <wp:effectExtent l="0" t="0" r="1905"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2045" cy="2947035"/>
                    </a:xfrm>
                    <a:prstGeom prst="rect">
                      <a:avLst/>
                    </a:prstGeom>
                  </pic:spPr>
                </pic:pic>
              </a:graphicData>
            </a:graphic>
          </wp:inline>
        </w:drawing>
      </w:r>
    </w:p>
    <w:p w14:paraId="0B5FAD22" w14:textId="32DB6603" w:rsidR="00C46A2A" w:rsidRPr="0012658C" w:rsidRDefault="00C46A2A" w:rsidP="00C46A2A">
      <w:pPr>
        <w:pStyle w:val="a5"/>
        <w:ind w:firstLine="480"/>
        <w:rPr>
          <w:sz w:val="24"/>
          <w:szCs w:val="24"/>
        </w:rPr>
      </w:pPr>
    </w:p>
    <w:p w14:paraId="7081AB32" w14:textId="072F9083" w:rsidR="00C46A2A" w:rsidRPr="0012658C" w:rsidRDefault="00C46A2A" w:rsidP="00C46A2A">
      <w:pPr>
        <w:pStyle w:val="a5"/>
        <w:rPr>
          <w:szCs w:val="18"/>
        </w:rPr>
      </w:pPr>
      <w:r w:rsidRPr="0012658C">
        <w:rPr>
          <w:szCs w:val="18"/>
        </w:rPr>
        <w:t>图</w:t>
      </w:r>
      <w:r w:rsidRPr="0012658C">
        <w:rPr>
          <w:szCs w:val="18"/>
        </w:rPr>
        <w:t>3-</w:t>
      </w:r>
      <w:r w:rsidR="004F5CEA">
        <w:rPr>
          <w:szCs w:val="18"/>
        </w:rPr>
        <w:t>8</w:t>
      </w:r>
      <w:r w:rsidRPr="0012658C">
        <w:rPr>
          <w:szCs w:val="18"/>
        </w:rPr>
        <w:t xml:space="preserve"> </w:t>
      </w:r>
      <w:r w:rsidR="00B93503">
        <w:rPr>
          <w:rFonts w:hint="eastAsia"/>
          <w:szCs w:val="18"/>
        </w:rPr>
        <w:t>学生</w:t>
      </w:r>
      <w:r w:rsidR="00E1282C" w:rsidRPr="0012658C">
        <w:rPr>
          <w:szCs w:val="18"/>
        </w:rPr>
        <w:t>管理</w:t>
      </w:r>
      <w:r w:rsidR="00B93503">
        <w:rPr>
          <w:rFonts w:hint="eastAsia"/>
          <w:szCs w:val="18"/>
        </w:rPr>
        <w:t>功能</w:t>
      </w:r>
      <w:r w:rsidRPr="0012658C">
        <w:rPr>
          <w:szCs w:val="18"/>
        </w:rPr>
        <w:t>用例图</w:t>
      </w:r>
    </w:p>
    <w:p w14:paraId="5641C58C" w14:textId="3A00FAB1" w:rsidR="009A2545" w:rsidRPr="0012658C" w:rsidRDefault="006754BE" w:rsidP="009A2545">
      <w:pPr>
        <w:pStyle w:val="4"/>
        <w:ind w:firstLine="480"/>
        <w:rPr>
          <w:rFonts w:eastAsia="宋体"/>
          <w:b w:val="0"/>
          <w:bCs/>
        </w:rPr>
      </w:pPr>
      <w:r w:rsidRPr="0012658C">
        <w:rPr>
          <w:rFonts w:eastAsia="宋体"/>
          <w:b w:val="0"/>
          <w:bCs/>
        </w:rPr>
        <w:lastRenderedPageBreak/>
        <w:t>5</w:t>
      </w:r>
      <w:r w:rsidR="009A2545" w:rsidRPr="0012658C">
        <w:rPr>
          <w:rFonts w:eastAsia="宋体"/>
          <w:b w:val="0"/>
          <w:bCs/>
        </w:rPr>
        <w:t>.</w:t>
      </w:r>
      <w:r w:rsidR="00D345C4">
        <w:rPr>
          <w:rFonts w:eastAsia="宋体" w:hint="eastAsia"/>
          <w:b w:val="0"/>
          <w:bCs/>
        </w:rPr>
        <w:t>维修人员</w:t>
      </w:r>
      <w:r w:rsidR="009A2545" w:rsidRPr="0012658C">
        <w:rPr>
          <w:rFonts w:eastAsia="宋体"/>
          <w:b w:val="0"/>
          <w:bCs/>
        </w:rPr>
        <w:t>管理</w:t>
      </w:r>
      <w:r w:rsidR="004F5CEA">
        <w:rPr>
          <w:rFonts w:eastAsia="宋体" w:hint="eastAsia"/>
          <w:b w:val="0"/>
          <w:bCs/>
        </w:rPr>
        <w:t>功能</w:t>
      </w:r>
    </w:p>
    <w:p w14:paraId="6EB372BB" w14:textId="67003D71" w:rsidR="004F5CEA" w:rsidRDefault="007C1EB0" w:rsidP="00731757">
      <w:pPr>
        <w:pStyle w:val="a5"/>
        <w:ind w:firstLineChars="200" w:firstLine="480"/>
        <w:jc w:val="both"/>
        <w:rPr>
          <w:szCs w:val="18"/>
        </w:rPr>
      </w:pPr>
      <w:r w:rsidRPr="0012658C">
        <w:rPr>
          <w:sz w:val="24"/>
          <w:szCs w:val="24"/>
        </w:rPr>
        <w:t>管理员</w:t>
      </w:r>
      <w:r w:rsidR="00D345C4">
        <w:rPr>
          <w:rFonts w:hint="eastAsia"/>
          <w:sz w:val="24"/>
          <w:szCs w:val="24"/>
        </w:rPr>
        <w:t>维修人员进行查看与添加操作，添加维修人员的姓名与工号，方便管理在维修过程中的可追踪</w:t>
      </w:r>
      <w:r w:rsidR="009A2545" w:rsidRPr="0012658C">
        <w:rPr>
          <w:sz w:val="24"/>
          <w:szCs w:val="24"/>
        </w:rPr>
        <w:t>。</w:t>
      </w:r>
      <w:r w:rsidR="00731757">
        <w:rPr>
          <w:rFonts w:hint="eastAsia"/>
          <w:sz w:val="24"/>
          <w:szCs w:val="24"/>
        </w:rPr>
        <w:t>维修人员</w:t>
      </w:r>
      <w:r w:rsidR="004F5CEA" w:rsidRPr="0012658C">
        <w:rPr>
          <w:szCs w:val="18"/>
        </w:rPr>
        <w:t>管理</w:t>
      </w:r>
      <w:r w:rsidR="00B25435">
        <w:rPr>
          <w:rFonts w:hint="eastAsia"/>
          <w:szCs w:val="18"/>
        </w:rPr>
        <w:t>功能用例图</w:t>
      </w:r>
      <w:r w:rsidR="00731757">
        <w:rPr>
          <w:rFonts w:hint="eastAsia"/>
          <w:szCs w:val="18"/>
        </w:rPr>
        <w:t>如</w:t>
      </w:r>
      <w:r w:rsidR="00731757" w:rsidRPr="0012658C">
        <w:rPr>
          <w:szCs w:val="18"/>
        </w:rPr>
        <w:t>图</w:t>
      </w:r>
      <w:r w:rsidR="00731757" w:rsidRPr="0012658C">
        <w:rPr>
          <w:szCs w:val="18"/>
        </w:rPr>
        <w:t>3-</w:t>
      </w:r>
      <w:r w:rsidR="00731757">
        <w:rPr>
          <w:szCs w:val="18"/>
        </w:rPr>
        <w:t>9</w:t>
      </w:r>
      <w:r w:rsidR="00731757">
        <w:rPr>
          <w:rFonts w:hint="eastAsia"/>
          <w:szCs w:val="18"/>
        </w:rPr>
        <w:t>所。</w:t>
      </w:r>
    </w:p>
    <w:p w14:paraId="6F61652D" w14:textId="53BCACA9" w:rsidR="00B25435" w:rsidRPr="0012658C" w:rsidRDefault="00B93503" w:rsidP="00B25435">
      <w:pPr>
        <w:pStyle w:val="a5"/>
        <w:jc w:val="both"/>
        <w:rPr>
          <w:szCs w:val="18"/>
        </w:rPr>
      </w:pPr>
      <w:r>
        <w:rPr>
          <w:noProof/>
        </w:rPr>
        <w:drawing>
          <wp:inline distT="0" distB="0" distL="0" distR="0" wp14:anchorId="47EF0B19" wp14:editId="38898830">
            <wp:extent cx="4907705" cy="2575783"/>
            <wp:effectExtent l="0" t="0" r="762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07705" cy="2575783"/>
                    </a:xfrm>
                    <a:prstGeom prst="rect">
                      <a:avLst/>
                    </a:prstGeom>
                  </pic:spPr>
                </pic:pic>
              </a:graphicData>
            </a:graphic>
          </wp:inline>
        </w:drawing>
      </w:r>
    </w:p>
    <w:p w14:paraId="76D76115" w14:textId="09622A99" w:rsidR="004F5CEA" w:rsidRPr="0012658C" w:rsidRDefault="004F5CEA" w:rsidP="004F5CEA">
      <w:pPr>
        <w:pStyle w:val="a5"/>
        <w:rPr>
          <w:szCs w:val="18"/>
        </w:rPr>
      </w:pPr>
      <w:r w:rsidRPr="0012658C">
        <w:rPr>
          <w:szCs w:val="18"/>
        </w:rPr>
        <w:t>图</w:t>
      </w:r>
      <w:r w:rsidRPr="0012658C">
        <w:rPr>
          <w:szCs w:val="18"/>
        </w:rPr>
        <w:t>3-</w:t>
      </w:r>
      <w:r>
        <w:rPr>
          <w:szCs w:val="18"/>
        </w:rPr>
        <w:t>9</w:t>
      </w:r>
      <w:r w:rsidRPr="0012658C">
        <w:rPr>
          <w:szCs w:val="18"/>
        </w:rPr>
        <w:t xml:space="preserve"> </w:t>
      </w:r>
      <w:r w:rsidR="00D345C4">
        <w:rPr>
          <w:rFonts w:hint="eastAsia"/>
          <w:szCs w:val="18"/>
        </w:rPr>
        <w:t>维修人员</w:t>
      </w:r>
      <w:r w:rsidRPr="0012658C">
        <w:rPr>
          <w:szCs w:val="18"/>
        </w:rPr>
        <w:t>管理</w:t>
      </w:r>
      <w:r w:rsidR="00D345C4">
        <w:rPr>
          <w:rFonts w:hint="eastAsia"/>
          <w:szCs w:val="18"/>
        </w:rPr>
        <w:t>功能</w:t>
      </w:r>
      <w:r w:rsidRPr="0012658C">
        <w:rPr>
          <w:szCs w:val="18"/>
        </w:rPr>
        <w:t>用例图</w:t>
      </w:r>
    </w:p>
    <w:p w14:paraId="6042B715" w14:textId="582A143E" w:rsidR="004F5CEA" w:rsidRPr="0012658C" w:rsidRDefault="004F5CEA" w:rsidP="004F5CEA">
      <w:pPr>
        <w:pStyle w:val="4"/>
        <w:ind w:firstLine="480"/>
        <w:rPr>
          <w:rFonts w:eastAsia="宋体"/>
          <w:b w:val="0"/>
          <w:bCs/>
        </w:rPr>
      </w:pPr>
      <w:r>
        <w:rPr>
          <w:rFonts w:eastAsia="宋体"/>
          <w:b w:val="0"/>
          <w:bCs/>
        </w:rPr>
        <w:t>6</w:t>
      </w:r>
      <w:r w:rsidRPr="0012658C">
        <w:rPr>
          <w:rFonts w:eastAsia="宋体"/>
          <w:b w:val="0"/>
          <w:bCs/>
        </w:rPr>
        <w:t>.</w:t>
      </w:r>
      <w:r w:rsidR="00D345C4">
        <w:rPr>
          <w:rFonts w:eastAsia="宋体" w:hint="eastAsia"/>
          <w:b w:val="0"/>
          <w:bCs/>
        </w:rPr>
        <w:t>维修安排</w:t>
      </w:r>
      <w:r>
        <w:rPr>
          <w:rFonts w:eastAsia="宋体" w:hint="eastAsia"/>
          <w:b w:val="0"/>
          <w:bCs/>
        </w:rPr>
        <w:t>功能</w:t>
      </w:r>
    </w:p>
    <w:p w14:paraId="7A768BB3" w14:textId="0B979D67" w:rsidR="004F5CEA" w:rsidRDefault="00731757" w:rsidP="004F5CEA">
      <w:pPr>
        <w:pStyle w:val="a5"/>
        <w:ind w:firstLine="480"/>
        <w:jc w:val="both"/>
        <w:rPr>
          <w:sz w:val="24"/>
          <w:szCs w:val="24"/>
        </w:rPr>
      </w:pPr>
      <w:r>
        <w:rPr>
          <w:rFonts w:hint="eastAsia"/>
          <w:sz w:val="24"/>
          <w:szCs w:val="24"/>
        </w:rPr>
        <w:t>维修人员的维修安排由管理员进行分配，指定维修人员，也可以在特俗情况下进行取消操作，根据详情能够清晰知道宿舍位置及房间号</w:t>
      </w:r>
      <w:r w:rsidR="004F5CEA" w:rsidRPr="0012658C">
        <w:rPr>
          <w:sz w:val="24"/>
          <w:szCs w:val="24"/>
        </w:rPr>
        <w:t>。</w:t>
      </w:r>
      <w:r>
        <w:rPr>
          <w:rFonts w:hint="eastAsia"/>
          <w:sz w:val="24"/>
          <w:szCs w:val="24"/>
        </w:rPr>
        <w:t>维修安排</w:t>
      </w:r>
      <w:r w:rsidR="00F94A9E">
        <w:rPr>
          <w:rFonts w:hint="eastAsia"/>
          <w:sz w:val="24"/>
          <w:szCs w:val="24"/>
        </w:rPr>
        <w:t>功能用例图如图</w:t>
      </w:r>
      <w:r w:rsidR="00F94A9E">
        <w:rPr>
          <w:rFonts w:hint="eastAsia"/>
          <w:sz w:val="24"/>
          <w:szCs w:val="24"/>
        </w:rPr>
        <w:t>3</w:t>
      </w:r>
      <w:r w:rsidR="00F94A9E">
        <w:rPr>
          <w:sz w:val="24"/>
          <w:szCs w:val="24"/>
        </w:rPr>
        <w:t>-10</w:t>
      </w:r>
      <w:r w:rsidR="00F94A9E">
        <w:rPr>
          <w:rFonts w:hint="eastAsia"/>
          <w:sz w:val="24"/>
          <w:szCs w:val="24"/>
        </w:rPr>
        <w:t>所示。</w:t>
      </w:r>
    </w:p>
    <w:p w14:paraId="30DA4186" w14:textId="5974B451" w:rsidR="004F5CEA" w:rsidRPr="00E36ED7" w:rsidRDefault="00B93503" w:rsidP="00B25435">
      <w:pPr>
        <w:pStyle w:val="a5"/>
        <w:jc w:val="both"/>
        <w:rPr>
          <w:szCs w:val="18"/>
        </w:rPr>
      </w:pPr>
      <w:r>
        <w:rPr>
          <w:noProof/>
        </w:rPr>
        <w:drawing>
          <wp:inline distT="0" distB="0" distL="0" distR="0" wp14:anchorId="68198C80" wp14:editId="07001F9C">
            <wp:extent cx="4932045" cy="2562860"/>
            <wp:effectExtent l="0" t="0" r="1905"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32045" cy="2562860"/>
                    </a:xfrm>
                    <a:prstGeom prst="rect">
                      <a:avLst/>
                    </a:prstGeom>
                  </pic:spPr>
                </pic:pic>
              </a:graphicData>
            </a:graphic>
          </wp:inline>
        </w:drawing>
      </w:r>
    </w:p>
    <w:p w14:paraId="2D433C43" w14:textId="6379F4C4" w:rsidR="004F5CEA" w:rsidRPr="0012658C" w:rsidRDefault="004F5CEA" w:rsidP="004F5CEA">
      <w:pPr>
        <w:pStyle w:val="a5"/>
        <w:rPr>
          <w:szCs w:val="18"/>
        </w:rPr>
      </w:pPr>
      <w:r w:rsidRPr="0012658C">
        <w:rPr>
          <w:szCs w:val="18"/>
        </w:rPr>
        <w:t>图</w:t>
      </w:r>
      <w:r w:rsidRPr="0012658C">
        <w:rPr>
          <w:szCs w:val="18"/>
        </w:rPr>
        <w:t>3-</w:t>
      </w:r>
      <w:r>
        <w:rPr>
          <w:szCs w:val="18"/>
        </w:rPr>
        <w:t>10</w:t>
      </w:r>
      <w:r w:rsidR="00D345C4">
        <w:rPr>
          <w:rFonts w:hint="eastAsia"/>
          <w:szCs w:val="18"/>
        </w:rPr>
        <w:t>维修安排功能</w:t>
      </w:r>
      <w:r w:rsidRPr="0012658C">
        <w:rPr>
          <w:szCs w:val="18"/>
        </w:rPr>
        <w:t>用例图</w:t>
      </w:r>
    </w:p>
    <w:p w14:paraId="3F54CE00" w14:textId="77777777" w:rsidR="00A04D4F" w:rsidRPr="0012658C" w:rsidRDefault="00A04D4F" w:rsidP="00A04D4F">
      <w:pPr>
        <w:pStyle w:val="2"/>
      </w:pPr>
      <w:bookmarkStart w:id="37" w:name="_Toc101726012"/>
      <w:r w:rsidRPr="0012658C">
        <w:lastRenderedPageBreak/>
        <w:t>本章小结</w:t>
      </w:r>
      <w:bookmarkEnd w:id="37"/>
    </w:p>
    <w:p w14:paraId="336FA0C8" w14:textId="77777777" w:rsidR="00A04D4F" w:rsidRPr="0012658C" w:rsidRDefault="00A04D4F" w:rsidP="00A04D4F">
      <w:pPr>
        <w:pStyle w:val="a1"/>
        <w:ind w:firstLine="480"/>
        <w:rPr>
          <w:szCs w:val="18"/>
        </w:rPr>
      </w:pPr>
      <w:r w:rsidRPr="0012658C">
        <w:rPr>
          <w:szCs w:val="18"/>
        </w:rPr>
        <w:t xml:space="preserve"> </w:t>
      </w:r>
      <w:r w:rsidR="009377F7" w:rsidRPr="0012658C">
        <w:t>本章首先介绍系统的目的和意义，然后分析系统的可行性，最后给出系统每个功能模块的用例图，并根据用例图描述每个功能模块。</w:t>
      </w:r>
    </w:p>
    <w:p w14:paraId="5C77D6C5" w14:textId="77777777" w:rsidR="00A04D4F" w:rsidRPr="0012658C" w:rsidRDefault="00A04D4F" w:rsidP="00A04D4F">
      <w:pPr>
        <w:pStyle w:val="1"/>
      </w:pPr>
      <w:bookmarkStart w:id="38" w:name="_Toc101726013"/>
      <w:r w:rsidRPr="0012658C">
        <w:lastRenderedPageBreak/>
        <w:t>系统概要设计</w:t>
      </w:r>
      <w:bookmarkEnd w:id="38"/>
    </w:p>
    <w:p w14:paraId="7C7733A8" w14:textId="77777777" w:rsidR="00A04D4F" w:rsidRPr="0012658C" w:rsidRDefault="00A04D4F" w:rsidP="00A04D4F">
      <w:pPr>
        <w:pStyle w:val="2"/>
      </w:pPr>
      <w:bookmarkStart w:id="39" w:name="_Toc101726014"/>
      <w:r w:rsidRPr="0012658C">
        <w:t>系统总体架构设计</w:t>
      </w:r>
      <w:bookmarkEnd w:id="39"/>
    </w:p>
    <w:p w14:paraId="0405AA0C" w14:textId="77777777" w:rsidR="00A04D4F" w:rsidRPr="0012658C" w:rsidRDefault="00CF63DF" w:rsidP="00A04D4F">
      <w:pPr>
        <w:pStyle w:val="a5"/>
        <w:ind w:left="142" w:firstLine="434"/>
        <w:jc w:val="both"/>
        <w:rPr>
          <w:sz w:val="24"/>
          <w:szCs w:val="24"/>
        </w:rPr>
      </w:pPr>
      <w:r w:rsidRPr="0012658C">
        <w:rPr>
          <w:sz w:val="24"/>
          <w:szCs w:val="24"/>
        </w:rPr>
        <w:t>系统的总体架构分为客户端，服务层，数据访问层，数据缓存层和数据持久层。服务层执行路由拦截和传输。数据库访问主要使用</w:t>
      </w:r>
      <w:r w:rsidRPr="0012658C">
        <w:rPr>
          <w:sz w:val="24"/>
          <w:szCs w:val="24"/>
        </w:rPr>
        <w:t>Mybatis</w:t>
      </w:r>
      <w:r w:rsidRPr="0012658C">
        <w:rPr>
          <w:sz w:val="24"/>
          <w:szCs w:val="24"/>
        </w:rPr>
        <w:t>连接到</w:t>
      </w:r>
      <w:r w:rsidRPr="0012658C">
        <w:rPr>
          <w:sz w:val="24"/>
          <w:szCs w:val="24"/>
        </w:rPr>
        <w:t>MySQL</w:t>
      </w:r>
      <w:r w:rsidRPr="0012658C">
        <w:rPr>
          <w:sz w:val="24"/>
          <w:szCs w:val="24"/>
        </w:rPr>
        <w:t>数据库，并使用</w:t>
      </w:r>
      <w:r w:rsidRPr="0012658C">
        <w:rPr>
          <w:sz w:val="24"/>
          <w:szCs w:val="24"/>
        </w:rPr>
        <w:t>Redis</w:t>
      </w:r>
      <w:r w:rsidRPr="0012658C">
        <w:rPr>
          <w:sz w:val="24"/>
          <w:szCs w:val="24"/>
        </w:rPr>
        <w:t>缓存数据库。</w:t>
      </w:r>
      <w:r w:rsidR="00A04D4F" w:rsidRPr="0012658C">
        <w:rPr>
          <w:sz w:val="24"/>
          <w:szCs w:val="24"/>
        </w:rPr>
        <w:t>系统的总体架构设计如图</w:t>
      </w:r>
      <w:r w:rsidR="00A04D4F" w:rsidRPr="0012658C">
        <w:rPr>
          <w:sz w:val="24"/>
          <w:szCs w:val="24"/>
        </w:rPr>
        <w:t>4-1</w:t>
      </w:r>
      <w:r w:rsidR="00A04D4F" w:rsidRPr="0012658C">
        <w:rPr>
          <w:sz w:val="24"/>
          <w:szCs w:val="24"/>
        </w:rPr>
        <w:t>所示。</w:t>
      </w:r>
    </w:p>
    <w:p w14:paraId="68594521" w14:textId="3B048D05" w:rsidR="00A04D4F" w:rsidRPr="0012658C" w:rsidRDefault="00F701BF" w:rsidP="00A04D4F">
      <w:pPr>
        <w:pStyle w:val="a5"/>
      </w:pPr>
      <w:r>
        <w:rPr>
          <w:noProof/>
        </w:rPr>
        <w:drawing>
          <wp:inline distT="0" distB="0" distL="0" distR="0" wp14:anchorId="2F11BFFD" wp14:editId="56FF0C13">
            <wp:extent cx="3126360" cy="2834640"/>
            <wp:effectExtent l="0" t="0" r="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34480" cy="2842003"/>
                    </a:xfrm>
                    <a:prstGeom prst="rect">
                      <a:avLst/>
                    </a:prstGeom>
                  </pic:spPr>
                </pic:pic>
              </a:graphicData>
            </a:graphic>
          </wp:inline>
        </w:drawing>
      </w:r>
    </w:p>
    <w:p w14:paraId="43BDFAB9" w14:textId="77777777" w:rsidR="00A04D4F" w:rsidRPr="0012658C" w:rsidRDefault="00A04D4F" w:rsidP="00A04D4F">
      <w:pPr>
        <w:pStyle w:val="a5"/>
      </w:pPr>
      <w:r w:rsidRPr="0012658C">
        <w:t>图</w:t>
      </w:r>
      <w:r w:rsidRPr="0012658C">
        <w:t xml:space="preserve">4-1 </w:t>
      </w:r>
      <w:r w:rsidRPr="0012658C">
        <w:t>系统总体架构图</w:t>
      </w:r>
    </w:p>
    <w:p w14:paraId="6A486F16" w14:textId="77777777" w:rsidR="00A04D4F" w:rsidRPr="0012658C" w:rsidRDefault="00A04D4F" w:rsidP="00A04D4F">
      <w:pPr>
        <w:pStyle w:val="2"/>
      </w:pPr>
      <w:bookmarkStart w:id="40" w:name="_Toc101726015"/>
      <w:r w:rsidRPr="0012658C">
        <w:t>系统总体功能设计</w:t>
      </w:r>
      <w:bookmarkEnd w:id="40"/>
    </w:p>
    <w:p w14:paraId="77DA7DB3" w14:textId="694E10A2" w:rsidR="00A04D4F" w:rsidRPr="0012658C" w:rsidRDefault="00C10C90" w:rsidP="00A04D4F">
      <w:pPr>
        <w:pStyle w:val="a1"/>
        <w:ind w:firstLine="480"/>
      </w:pPr>
      <w:r w:rsidRPr="00C10C90">
        <w:rPr>
          <w:rFonts w:hint="eastAsia"/>
        </w:rPr>
        <w:t>基于</w:t>
      </w:r>
      <w:r w:rsidRPr="00C10C90">
        <w:rPr>
          <w:rFonts w:hint="eastAsia"/>
        </w:rPr>
        <w:t>springboot</w:t>
      </w:r>
      <w:r w:rsidRPr="00C10C90">
        <w:rPr>
          <w:rFonts w:hint="eastAsia"/>
        </w:rPr>
        <w:t>的校园应用程序分为两个模块：学生模块和管理员模块。</w:t>
      </w:r>
      <w:r w:rsidR="00A04D4F" w:rsidRPr="0012658C">
        <w:t>系统整体功能结构图如图</w:t>
      </w:r>
      <w:r w:rsidR="00A04D4F" w:rsidRPr="0012658C">
        <w:t>4-2</w:t>
      </w:r>
      <w:r w:rsidR="00A04D4F" w:rsidRPr="0012658C">
        <w:t>所示。</w:t>
      </w:r>
    </w:p>
    <w:p w14:paraId="14152CA6" w14:textId="55396681" w:rsidR="00A04D4F" w:rsidRPr="0012658C" w:rsidRDefault="00597D46" w:rsidP="00A04D4F">
      <w:pPr>
        <w:pStyle w:val="a5"/>
      </w:pPr>
      <w:r>
        <w:rPr>
          <w:noProof/>
        </w:rPr>
        <w:lastRenderedPageBreak/>
        <w:pict w14:anchorId="5631FF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8.2pt;height:460.8pt">
            <v:imagedata r:id="rId25" o:title="st (8)"/>
          </v:shape>
        </w:pict>
      </w:r>
    </w:p>
    <w:p w14:paraId="0B5E9015" w14:textId="77777777" w:rsidR="00A04D4F" w:rsidRPr="0012658C" w:rsidRDefault="00A04D4F" w:rsidP="00A04D4F">
      <w:pPr>
        <w:pStyle w:val="a5"/>
      </w:pPr>
      <w:bookmarkStart w:id="41" w:name="_Hlk40105047"/>
      <w:r w:rsidRPr="0012658C">
        <w:t>图</w:t>
      </w:r>
      <w:r w:rsidRPr="0012658C">
        <w:t xml:space="preserve">4-2 </w:t>
      </w:r>
      <w:r w:rsidRPr="0012658C">
        <w:t>系统整体功能结构图</w:t>
      </w:r>
    </w:p>
    <w:p w14:paraId="5D0DA303" w14:textId="7D8C7572" w:rsidR="000256AC" w:rsidRPr="0012658C" w:rsidRDefault="00C27798" w:rsidP="000256AC">
      <w:pPr>
        <w:pStyle w:val="3"/>
      </w:pPr>
      <w:bookmarkStart w:id="42" w:name="_Toc101726016"/>
      <w:bookmarkEnd w:id="41"/>
      <w:r>
        <w:t>学生</w:t>
      </w:r>
      <w:r w:rsidR="00FF6731">
        <w:rPr>
          <w:rFonts w:hint="eastAsia"/>
        </w:rPr>
        <w:t>模块</w:t>
      </w:r>
      <w:bookmarkEnd w:id="42"/>
    </w:p>
    <w:p w14:paraId="6F3393BC" w14:textId="77777777" w:rsidR="000256AC" w:rsidRPr="0012658C" w:rsidRDefault="000256AC" w:rsidP="000256AC">
      <w:pPr>
        <w:pStyle w:val="4"/>
        <w:ind w:firstLine="480"/>
        <w:rPr>
          <w:rFonts w:eastAsia="宋体"/>
          <w:b w:val="0"/>
          <w:bCs/>
        </w:rPr>
      </w:pPr>
      <w:r w:rsidRPr="0012658C">
        <w:rPr>
          <w:rFonts w:eastAsia="宋体"/>
          <w:b w:val="0"/>
          <w:bCs/>
        </w:rPr>
        <w:t>1.</w:t>
      </w:r>
      <w:r w:rsidRPr="0012658C">
        <w:rPr>
          <w:rFonts w:eastAsia="宋体"/>
          <w:b w:val="0"/>
          <w:bCs/>
        </w:rPr>
        <w:t>首页功能</w:t>
      </w:r>
    </w:p>
    <w:p w14:paraId="28B797D9" w14:textId="76AD63E4" w:rsidR="000256AC" w:rsidRPr="0012658C" w:rsidRDefault="00491726" w:rsidP="00491726">
      <w:pPr>
        <w:pStyle w:val="a1"/>
        <w:ind w:firstLineChars="0" w:firstLine="480"/>
        <w:rPr>
          <w:color w:val="FF0000"/>
        </w:rPr>
      </w:pPr>
      <w:r w:rsidRPr="0012658C">
        <w:t>首页主要是让</w:t>
      </w:r>
      <w:r w:rsidR="00C27798">
        <w:t>学生</w:t>
      </w:r>
      <w:r w:rsidR="00591C5A" w:rsidRPr="0012658C">
        <w:t>能直观看到系统中的</w:t>
      </w:r>
      <w:r w:rsidR="00C27798">
        <w:t>校园报修</w:t>
      </w:r>
      <w:r w:rsidR="00CC3828">
        <w:rPr>
          <w:rFonts w:hint="eastAsia"/>
        </w:rPr>
        <w:t>功能</w:t>
      </w:r>
      <w:r w:rsidR="00591C5A" w:rsidRPr="0012658C">
        <w:t>，在</w:t>
      </w:r>
      <w:r w:rsidR="00C27798">
        <w:t>校园报修</w:t>
      </w:r>
      <w:r w:rsidR="00CC3828">
        <w:rPr>
          <w:rFonts w:hint="eastAsia"/>
        </w:rPr>
        <w:t>系统中对展示报修单、催单、水电缴费、个人信息</w:t>
      </w:r>
      <w:r w:rsidR="00530AD1">
        <w:t>。首页</w:t>
      </w:r>
      <w:r w:rsidR="009936BB">
        <w:rPr>
          <w:rFonts w:hint="eastAsia"/>
        </w:rPr>
        <w:t>功能结构图</w:t>
      </w:r>
      <w:r w:rsidR="000256AC" w:rsidRPr="0012658C">
        <w:t>如图</w:t>
      </w:r>
      <w:r w:rsidR="009936BB">
        <w:t>4</w:t>
      </w:r>
      <w:r w:rsidR="000256AC" w:rsidRPr="0012658C">
        <w:t>-</w:t>
      </w:r>
      <w:r w:rsidR="009936BB">
        <w:t>3</w:t>
      </w:r>
      <w:r w:rsidR="000256AC" w:rsidRPr="0012658C">
        <w:t>所示。</w:t>
      </w:r>
    </w:p>
    <w:p w14:paraId="26491FBF" w14:textId="75452481" w:rsidR="000256AC" w:rsidRPr="0012658C" w:rsidRDefault="00CC3828" w:rsidP="000256AC">
      <w:pPr>
        <w:pStyle w:val="a1"/>
        <w:ind w:firstLineChars="0" w:firstLine="0"/>
        <w:jc w:val="center"/>
      </w:pPr>
      <w:r>
        <w:rPr>
          <w:noProof/>
        </w:rPr>
        <w:lastRenderedPageBreak/>
        <w:drawing>
          <wp:inline distT="0" distB="0" distL="0" distR="0" wp14:anchorId="03937505" wp14:editId="4AFCFAE3">
            <wp:extent cx="3215919" cy="3162574"/>
            <wp:effectExtent l="0" t="0" r="381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15919" cy="3162574"/>
                    </a:xfrm>
                    <a:prstGeom prst="rect">
                      <a:avLst/>
                    </a:prstGeom>
                  </pic:spPr>
                </pic:pic>
              </a:graphicData>
            </a:graphic>
          </wp:inline>
        </w:drawing>
      </w:r>
    </w:p>
    <w:p w14:paraId="5E53B9E7" w14:textId="64B84E68" w:rsidR="000256AC" w:rsidRPr="0012658C" w:rsidRDefault="000256AC" w:rsidP="000256AC">
      <w:pPr>
        <w:pStyle w:val="a5"/>
        <w:rPr>
          <w:szCs w:val="18"/>
        </w:rPr>
      </w:pPr>
      <w:r w:rsidRPr="0012658C">
        <w:rPr>
          <w:szCs w:val="18"/>
        </w:rPr>
        <w:t>图</w:t>
      </w:r>
      <w:r w:rsidR="009936BB">
        <w:rPr>
          <w:szCs w:val="18"/>
        </w:rPr>
        <w:t>4</w:t>
      </w:r>
      <w:r w:rsidRPr="0012658C">
        <w:rPr>
          <w:szCs w:val="18"/>
        </w:rPr>
        <w:t>-</w:t>
      </w:r>
      <w:r w:rsidR="009936BB">
        <w:rPr>
          <w:szCs w:val="18"/>
        </w:rPr>
        <w:t>3</w:t>
      </w:r>
      <w:r w:rsidRPr="0012658C">
        <w:rPr>
          <w:szCs w:val="18"/>
        </w:rPr>
        <w:t xml:space="preserve"> </w:t>
      </w:r>
      <w:r w:rsidRPr="0012658C">
        <w:rPr>
          <w:szCs w:val="18"/>
        </w:rPr>
        <w:t>首页功能用例图</w:t>
      </w:r>
    </w:p>
    <w:p w14:paraId="4D0FB2C0" w14:textId="3F8B0F83" w:rsidR="000256AC" w:rsidRPr="0012658C" w:rsidRDefault="000256AC" w:rsidP="000256AC">
      <w:pPr>
        <w:pStyle w:val="4"/>
        <w:ind w:firstLine="480"/>
        <w:rPr>
          <w:rFonts w:eastAsia="宋体"/>
          <w:b w:val="0"/>
          <w:bCs/>
        </w:rPr>
      </w:pPr>
      <w:r w:rsidRPr="0012658C">
        <w:rPr>
          <w:rFonts w:eastAsia="宋体"/>
          <w:b w:val="0"/>
          <w:bCs/>
        </w:rPr>
        <w:t>2.</w:t>
      </w:r>
      <w:r w:rsidR="00C27798">
        <w:rPr>
          <w:rFonts w:eastAsia="宋体" w:hint="eastAsia"/>
          <w:b w:val="0"/>
          <w:bCs/>
        </w:rPr>
        <w:t>校园报修</w:t>
      </w:r>
      <w:r w:rsidRPr="0012658C">
        <w:rPr>
          <w:rFonts w:eastAsia="宋体"/>
          <w:b w:val="0"/>
          <w:bCs/>
        </w:rPr>
        <w:t>功能</w:t>
      </w:r>
      <w:r w:rsidR="00CC15B0">
        <w:rPr>
          <w:rFonts w:eastAsia="宋体" w:hint="eastAsia"/>
          <w:b w:val="0"/>
          <w:bCs/>
        </w:rPr>
        <w:t>模块</w:t>
      </w:r>
    </w:p>
    <w:p w14:paraId="6E4955CD" w14:textId="16050FA6" w:rsidR="000256AC" w:rsidRPr="0012658C" w:rsidRDefault="00C27798" w:rsidP="000256AC">
      <w:pPr>
        <w:pStyle w:val="a1"/>
        <w:ind w:firstLine="480"/>
      </w:pPr>
      <w:r>
        <w:rPr>
          <w:rFonts w:hint="eastAsia"/>
        </w:rPr>
        <w:t>学生</w:t>
      </w:r>
      <w:r w:rsidR="00E93C51">
        <w:rPr>
          <w:rFonts w:hint="eastAsia"/>
        </w:rPr>
        <w:t>在打开页面的情况下之后，</w:t>
      </w:r>
      <w:r>
        <w:rPr>
          <w:rFonts w:hint="eastAsia"/>
        </w:rPr>
        <w:t>学生</w:t>
      </w:r>
      <w:r w:rsidR="00E93C51">
        <w:rPr>
          <w:rFonts w:hint="eastAsia"/>
        </w:rPr>
        <w:t>在点击</w:t>
      </w:r>
      <w:r>
        <w:rPr>
          <w:rFonts w:hint="eastAsia"/>
        </w:rPr>
        <w:t>校园报修</w:t>
      </w:r>
      <w:r w:rsidR="00CC3828">
        <w:rPr>
          <w:rFonts w:hint="eastAsia"/>
        </w:rPr>
        <w:t>系统</w:t>
      </w:r>
      <w:r w:rsidR="00E93C51">
        <w:rPr>
          <w:rFonts w:hint="eastAsia"/>
        </w:rPr>
        <w:t>，在弹出页面中，查看</w:t>
      </w:r>
      <w:r>
        <w:rPr>
          <w:rFonts w:hint="eastAsia"/>
        </w:rPr>
        <w:t>校园报修</w:t>
      </w:r>
      <w:r w:rsidR="00E93C51">
        <w:rPr>
          <w:rFonts w:hint="eastAsia"/>
        </w:rPr>
        <w:t>信息列表</w:t>
      </w:r>
      <w:r w:rsidR="00CC3828">
        <w:rPr>
          <w:rFonts w:hint="eastAsia"/>
        </w:rPr>
        <w:t>也就是报修单列表</w:t>
      </w:r>
      <w:r w:rsidR="00E93C51">
        <w:rPr>
          <w:rFonts w:hint="eastAsia"/>
        </w:rPr>
        <w:t>，需要</w:t>
      </w:r>
      <w:r w:rsidR="00CC3828">
        <w:rPr>
          <w:rFonts w:hint="eastAsia"/>
        </w:rPr>
        <w:t>学生填写</w:t>
      </w:r>
      <w:r w:rsidR="00E93C51">
        <w:rPr>
          <w:rFonts w:hint="eastAsia"/>
        </w:rPr>
        <w:t>上传</w:t>
      </w:r>
      <w:r>
        <w:rPr>
          <w:rFonts w:hint="eastAsia"/>
        </w:rPr>
        <w:t>校园报修</w:t>
      </w:r>
      <w:r w:rsidR="00E93C51">
        <w:rPr>
          <w:rFonts w:hint="eastAsia"/>
        </w:rPr>
        <w:t>信息，并对其分类</w:t>
      </w:r>
      <w:r w:rsidR="000256AC" w:rsidRPr="0012658C">
        <w:t>。</w:t>
      </w:r>
      <w:r>
        <w:rPr>
          <w:rFonts w:hint="eastAsia"/>
        </w:rPr>
        <w:t>校园报修</w:t>
      </w:r>
      <w:r w:rsidR="001421A9">
        <w:rPr>
          <w:rFonts w:hint="eastAsia"/>
        </w:rPr>
        <w:t>功能结构图</w:t>
      </w:r>
      <w:r w:rsidR="000256AC" w:rsidRPr="0012658C">
        <w:t>如图</w:t>
      </w:r>
      <w:r w:rsidR="001421A9">
        <w:t>4</w:t>
      </w:r>
      <w:r w:rsidR="000256AC" w:rsidRPr="0012658C">
        <w:t>-</w:t>
      </w:r>
      <w:r w:rsidR="001421A9">
        <w:t>4</w:t>
      </w:r>
      <w:r w:rsidR="000256AC" w:rsidRPr="0012658C">
        <w:t>所示。</w:t>
      </w:r>
    </w:p>
    <w:p w14:paraId="0E6D8273" w14:textId="7AF3E4AF" w:rsidR="000256AC" w:rsidRPr="0012658C" w:rsidRDefault="00CC3828" w:rsidP="000256AC">
      <w:pPr>
        <w:pStyle w:val="a1"/>
        <w:ind w:firstLineChars="0" w:firstLine="0"/>
        <w:jc w:val="center"/>
      </w:pPr>
      <w:r>
        <w:rPr>
          <w:noProof/>
        </w:rPr>
        <w:lastRenderedPageBreak/>
        <w:drawing>
          <wp:inline distT="0" distB="0" distL="0" distR="0" wp14:anchorId="6387A759" wp14:editId="662BE403">
            <wp:extent cx="3063505" cy="3475021"/>
            <wp:effectExtent l="0" t="0" r="381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63505" cy="3475021"/>
                    </a:xfrm>
                    <a:prstGeom prst="rect">
                      <a:avLst/>
                    </a:prstGeom>
                  </pic:spPr>
                </pic:pic>
              </a:graphicData>
            </a:graphic>
          </wp:inline>
        </w:drawing>
      </w:r>
    </w:p>
    <w:p w14:paraId="1A323BB0" w14:textId="4CFEE07E" w:rsidR="000256AC" w:rsidRPr="0012658C" w:rsidRDefault="000256AC" w:rsidP="000256AC">
      <w:pPr>
        <w:pStyle w:val="a5"/>
        <w:rPr>
          <w:szCs w:val="18"/>
        </w:rPr>
      </w:pPr>
      <w:r w:rsidRPr="0012658C">
        <w:rPr>
          <w:szCs w:val="18"/>
        </w:rPr>
        <w:t>图</w:t>
      </w:r>
      <w:r w:rsidR="000B2B3C">
        <w:rPr>
          <w:szCs w:val="18"/>
        </w:rPr>
        <w:t>4</w:t>
      </w:r>
      <w:r w:rsidRPr="0012658C">
        <w:rPr>
          <w:szCs w:val="18"/>
        </w:rPr>
        <w:t>-</w:t>
      </w:r>
      <w:r w:rsidR="000B2B3C">
        <w:rPr>
          <w:szCs w:val="18"/>
        </w:rPr>
        <w:t>4</w:t>
      </w:r>
      <w:r w:rsidR="00C27798">
        <w:rPr>
          <w:rFonts w:hint="eastAsia"/>
          <w:szCs w:val="18"/>
        </w:rPr>
        <w:t>校园报修</w:t>
      </w:r>
      <w:r w:rsidR="000B2B3C">
        <w:rPr>
          <w:rFonts w:hint="eastAsia"/>
          <w:szCs w:val="18"/>
        </w:rPr>
        <w:t>功能结构</w:t>
      </w:r>
      <w:r w:rsidRPr="0012658C">
        <w:rPr>
          <w:szCs w:val="18"/>
        </w:rPr>
        <w:t>图</w:t>
      </w:r>
    </w:p>
    <w:p w14:paraId="14289479" w14:textId="751016ED" w:rsidR="000256AC" w:rsidRPr="0012658C" w:rsidRDefault="000256AC" w:rsidP="000256AC">
      <w:pPr>
        <w:pStyle w:val="4"/>
        <w:ind w:firstLine="480"/>
        <w:rPr>
          <w:rFonts w:eastAsia="宋体"/>
          <w:b w:val="0"/>
          <w:bCs/>
        </w:rPr>
      </w:pPr>
      <w:r w:rsidRPr="0012658C">
        <w:rPr>
          <w:rFonts w:eastAsia="宋体"/>
          <w:b w:val="0"/>
          <w:bCs/>
        </w:rPr>
        <w:t>3.</w:t>
      </w:r>
      <w:r w:rsidR="00B05638">
        <w:rPr>
          <w:rFonts w:eastAsia="宋体" w:hint="eastAsia"/>
          <w:b w:val="0"/>
          <w:bCs/>
        </w:rPr>
        <w:t>催单功能</w:t>
      </w:r>
      <w:r w:rsidR="00CC15B0">
        <w:rPr>
          <w:rFonts w:eastAsia="宋体" w:hint="eastAsia"/>
          <w:b w:val="0"/>
          <w:bCs/>
        </w:rPr>
        <w:t>模块</w:t>
      </w:r>
    </w:p>
    <w:p w14:paraId="73D4AF02" w14:textId="4E32C350" w:rsidR="000256AC" w:rsidRPr="0012658C" w:rsidRDefault="00CC3828" w:rsidP="000256AC">
      <w:pPr>
        <w:pStyle w:val="a1"/>
        <w:ind w:firstLine="480"/>
        <w:rPr>
          <w:color w:val="FF0000"/>
        </w:rPr>
      </w:pPr>
      <w:r>
        <w:rPr>
          <w:rFonts w:hint="eastAsia"/>
        </w:rPr>
        <w:t>催单模块设计只要是为了能让学生有更好的系统体验，人性化设计，对</w:t>
      </w:r>
      <w:r w:rsidR="0004536B">
        <w:rPr>
          <w:rFonts w:hint="eastAsia"/>
        </w:rPr>
        <w:t>很急的事件进行特殊处理，管理员也会对催单信息进行实时查看</w:t>
      </w:r>
      <w:r w:rsidR="00E93C51">
        <w:rPr>
          <w:rFonts w:hint="eastAsia"/>
        </w:rPr>
        <w:t>。</w:t>
      </w:r>
      <w:r w:rsidR="0004536B">
        <w:rPr>
          <w:rFonts w:hint="eastAsia"/>
        </w:rPr>
        <w:t>催单</w:t>
      </w:r>
      <w:r w:rsidR="00462E47">
        <w:rPr>
          <w:rFonts w:hint="eastAsia"/>
        </w:rPr>
        <w:t>功能结构图</w:t>
      </w:r>
      <w:r w:rsidR="000256AC" w:rsidRPr="0012658C">
        <w:t>如图</w:t>
      </w:r>
      <w:r w:rsidR="00462E47">
        <w:t>4-5</w:t>
      </w:r>
      <w:r w:rsidR="000256AC" w:rsidRPr="0012658C">
        <w:t>所示。</w:t>
      </w:r>
    </w:p>
    <w:p w14:paraId="414AE3C0" w14:textId="73B941F7" w:rsidR="000256AC" w:rsidRPr="0012658C" w:rsidRDefault="0004536B" w:rsidP="000256AC">
      <w:pPr>
        <w:pStyle w:val="a1"/>
        <w:ind w:firstLineChars="0" w:firstLine="0"/>
        <w:jc w:val="center"/>
      </w:pPr>
      <w:r>
        <w:rPr>
          <w:noProof/>
        </w:rPr>
        <w:lastRenderedPageBreak/>
        <w:drawing>
          <wp:inline distT="0" distB="0" distL="0" distR="0" wp14:anchorId="7AE98D43" wp14:editId="6CDD2E09">
            <wp:extent cx="2758679" cy="3345470"/>
            <wp:effectExtent l="0" t="0" r="3810" b="762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58679" cy="3345470"/>
                    </a:xfrm>
                    <a:prstGeom prst="rect">
                      <a:avLst/>
                    </a:prstGeom>
                  </pic:spPr>
                </pic:pic>
              </a:graphicData>
            </a:graphic>
          </wp:inline>
        </w:drawing>
      </w:r>
    </w:p>
    <w:p w14:paraId="711018AF" w14:textId="55A33569" w:rsidR="000256AC" w:rsidRPr="0012658C" w:rsidRDefault="000256AC" w:rsidP="000256AC">
      <w:pPr>
        <w:pStyle w:val="a5"/>
        <w:rPr>
          <w:szCs w:val="18"/>
        </w:rPr>
      </w:pPr>
      <w:r w:rsidRPr="0012658C">
        <w:rPr>
          <w:szCs w:val="18"/>
        </w:rPr>
        <w:t>图</w:t>
      </w:r>
      <w:r w:rsidR="00462E47">
        <w:rPr>
          <w:szCs w:val="18"/>
        </w:rPr>
        <w:t>4</w:t>
      </w:r>
      <w:r w:rsidRPr="0012658C">
        <w:rPr>
          <w:szCs w:val="18"/>
        </w:rPr>
        <w:t>-</w:t>
      </w:r>
      <w:r w:rsidR="00462E47">
        <w:rPr>
          <w:szCs w:val="18"/>
        </w:rPr>
        <w:t>5</w:t>
      </w:r>
      <w:r w:rsidRPr="0012658C">
        <w:rPr>
          <w:szCs w:val="18"/>
        </w:rPr>
        <w:t xml:space="preserve"> </w:t>
      </w:r>
      <w:r w:rsidR="0004536B">
        <w:rPr>
          <w:rFonts w:hint="eastAsia"/>
          <w:szCs w:val="18"/>
        </w:rPr>
        <w:t>催单</w:t>
      </w:r>
      <w:r w:rsidR="00462E47">
        <w:rPr>
          <w:rFonts w:hint="eastAsia"/>
          <w:szCs w:val="18"/>
        </w:rPr>
        <w:t>功能结构</w:t>
      </w:r>
      <w:r w:rsidRPr="0012658C">
        <w:rPr>
          <w:szCs w:val="18"/>
        </w:rPr>
        <w:t>图</w:t>
      </w:r>
    </w:p>
    <w:p w14:paraId="118FECE9" w14:textId="7E8B4F28" w:rsidR="000256AC" w:rsidRPr="0012658C" w:rsidRDefault="000256AC" w:rsidP="000256AC">
      <w:pPr>
        <w:pStyle w:val="4"/>
        <w:ind w:firstLine="480"/>
        <w:rPr>
          <w:rFonts w:eastAsia="宋体"/>
          <w:b w:val="0"/>
          <w:bCs/>
        </w:rPr>
      </w:pPr>
      <w:r w:rsidRPr="0012658C">
        <w:rPr>
          <w:rFonts w:eastAsia="宋体"/>
          <w:b w:val="0"/>
          <w:bCs/>
        </w:rPr>
        <w:t>4.</w:t>
      </w:r>
      <w:r w:rsidR="00B05638">
        <w:rPr>
          <w:rFonts w:eastAsia="宋体" w:hint="eastAsia"/>
          <w:b w:val="0"/>
          <w:bCs/>
        </w:rPr>
        <w:t>水电缴费功能</w:t>
      </w:r>
      <w:r w:rsidR="00CC15B0">
        <w:rPr>
          <w:rFonts w:eastAsia="宋体" w:hint="eastAsia"/>
          <w:b w:val="0"/>
          <w:bCs/>
        </w:rPr>
        <w:t>模块</w:t>
      </w:r>
    </w:p>
    <w:p w14:paraId="59805985" w14:textId="6FC76881" w:rsidR="000256AC" w:rsidRDefault="0004536B" w:rsidP="000256AC">
      <w:pPr>
        <w:pStyle w:val="a1"/>
        <w:ind w:firstLine="480"/>
      </w:pPr>
      <w:r>
        <w:rPr>
          <w:rFonts w:hint="eastAsia"/>
        </w:rPr>
        <w:t>水电缴费是指定宿舍信息的，每位学生登录到校园报修系统之后，对管理人员发布的宿舍水电缴费信息列表进行查看，学生能够查看缴费记录与明细、缴费时间、缴费类型、缴费金额。缴费过程中对学生输入的数据进行校验，不允许有非法字符</w:t>
      </w:r>
      <w:r w:rsidR="000256AC" w:rsidRPr="0012658C">
        <w:t>。</w:t>
      </w:r>
      <w:r>
        <w:rPr>
          <w:rFonts w:hint="eastAsia"/>
        </w:rPr>
        <w:t>水电缴费功能结构图如图</w:t>
      </w:r>
      <w:r>
        <w:rPr>
          <w:rFonts w:hint="eastAsia"/>
        </w:rPr>
        <w:t>4</w:t>
      </w:r>
      <w:r>
        <w:t>-6</w:t>
      </w:r>
      <w:r>
        <w:rPr>
          <w:rFonts w:hint="eastAsia"/>
        </w:rPr>
        <w:t>所示。</w:t>
      </w:r>
    </w:p>
    <w:p w14:paraId="50011918" w14:textId="57BA3B72" w:rsidR="0004536B" w:rsidRDefault="0004536B" w:rsidP="0004536B">
      <w:pPr>
        <w:pStyle w:val="a1"/>
        <w:ind w:firstLineChars="0" w:firstLine="0"/>
        <w:jc w:val="center"/>
      </w:pPr>
      <w:r>
        <w:rPr>
          <w:noProof/>
        </w:rPr>
        <w:lastRenderedPageBreak/>
        <w:drawing>
          <wp:inline distT="0" distB="0" distL="0" distR="0" wp14:anchorId="1E87667F" wp14:editId="4B73E70F">
            <wp:extent cx="2751058" cy="3360711"/>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51058" cy="3360711"/>
                    </a:xfrm>
                    <a:prstGeom prst="rect">
                      <a:avLst/>
                    </a:prstGeom>
                  </pic:spPr>
                </pic:pic>
              </a:graphicData>
            </a:graphic>
          </wp:inline>
        </w:drawing>
      </w:r>
    </w:p>
    <w:p w14:paraId="42428BBD" w14:textId="3D25E310" w:rsidR="0004536B" w:rsidRPr="0012658C" w:rsidRDefault="0004536B" w:rsidP="0004536B">
      <w:pPr>
        <w:pStyle w:val="a5"/>
        <w:rPr>
          <w:szCs w:val="18"/>
        </w:rPr>
      </w:pPr>
      <w:r w:rsidRPr="0012658C">
        <w:rPr>
          <w:szCs w:val="18"/>
        </w:rPr>
        <w:t>图</w:t>
      </w:r>
      <w:r>
        <w:rPr>
          <w:szCs w:val="18"/>
        </w:rPr>
        <w:t>4</w:t>
      </w:r>
      <w:r w:rsidRPr="0012658C">
        <w:rPr>
          <w:szCs w:val="18"/>
        </w:rPr>
        <w:t>-</w:t>
      </w:r>
      <w:r>
        <w:rPr>
          <w:szCs w:val="18"/>
        </w:rPr>
        <w:t>6</w:t>
      </w:r>
      <w:r>
        <w:rPr>
          <w:rFonts w:hint="eastAsia"/>
          <w:szCs w:val="18"/>
        </w:rPr>
        <w:t>水电缴费功能结构</w:t>
      </w:r>
      <w:r w:rsidRPr="0012658C">
        <w:rPr>
          <w:szCs w:val="18"/>
        </w:rPr>
        <w:t>图</w:t>
      </w:r>
    </w:p>
    <w:p w14:paraId="658C5C91" w14:textId="77777777" w:rsidR="0004536B" w:rsidRDefault="0004536B" w:rsidP="0004536B">
      <w:pPr>
        <w:pStyle w:val="a1"/>
        <w:ind w:firstLineChars="0" w:firstLine="0"/>
      </w:pPr>
    </w:p>
    <w:p w14:paraId="3E7A032C" w14:textId="68A988A4" w:rsidR="00B05638" w:rsidRPr="0012658C" w:rsidRDefault="00B05638" w:rsidP="00B05638">
      <w:pPr>
        <w:pStyle w:val="4"/>
        <w:ind w:firstLine="480"/>
        <w:rPr>
          <w:rFonts w:eastAsia="宋体"/>
          <w:b w:val="0"/>
          <w:bCs/>
        </w:rPr>
      </w:pPr>
      <w:r>
        <w:rPr>
          <w:rFonts w:eastAsia="宋体"/>
          <w:b w:val="0"/>
          <w:bCs/>
        </w:rPr>
        <w:t>5</w:t>
      </w:r>
      <w:r w:rsidRPr="0012658C">
        <w:rPr>
          <w:rFonts w:eastAsia="宋体"/>
          <w:b w:val="0"/>
          <w:bCs/>
        </w:rPr>
        <w:t>.</w:t>
      </w:r>
      <w:r>
        <w:rPr>
          <w:rFonts w:eastAsia="宋体" w:hint="eastAsia"/>
          <w:b w:val="0"/>
          <w:bCs/>
        </w:rPr>
        <w:t>个人中心模块</w:t>
      </w:r>
    </w:p>
    <w:p w14:paraId="69D8879F" w14:textId="4602ABB4" w:rsidR="00B05638" w:rsidRPr="0012658C" w:rsidRDefault="0004536B" w:rsidP="00B05638">
      <w:pPr>
        <w:pStyle w:val="a1"/>
        <w:ind w:firstLine="480"/>
        <w:rPr>
          <w:szCs w:val="18"/>
        </w:rPr>
      </w:pPr>
      <w:r>
        <w:rPr>
          <w:rFonts w:hint="eastAsia"/>
        </w:rPr>
        <w:t>学生在登录系统之后，通过</w:t>
      </w:r>
      <w:r>
        <w:rPr>
          <w:rFonts w:hint="eastAsia"/>
        </w:rPr>
        <w:t>session</w:t>
      </w:r>
      <w:r>
        <w:rPr>
          <w:rFonts w:hint="eastAsia"/>
        </w:rPr>
        <w:t>进行读取学生登录的用户名，在点击该用户名之后，系统跳转个人信息界面。</w:t>
      </w:r>
      <w:r w:rsidR="00B05638">
        <w:t>学生名、密码等基本信息，会对学生名进行重复校验</w:t>
      </w:r>
      <w:r w:rsidR="00B05638" w:rsidRPr="0012658C">
        <w:t>，对密码强度进行校验，</w:t>
      </w:r>
      <w:r w:rsidR="00B05638">
        <w:t>学生</w:t>
      </w:r>
      <w:r w:rsidR="00B05638" w:rsidRPr="0012658C">
        <w:t>名重复则提示</w:t>
      </w:r>
      <w:r w:rsidR="00B05638">
        <w:t>学生</w:t>
      </w:r>
      <w:r w:rsidR="00B05638" w:rsidRPr="0012658C">
        <w:t>名重复请更换</w:t>
      </w:r>
      <w:r w:rsidR="00B05638">
        <w:t>学生</w:t>
      </w:r>
      <w:r w:rsidR="00B05638" w:rsidRPr="0012658C">
        <w:t>名，</w:t>
      </w:r>
      <w:r w:rsidR="00B05638">
        <w:rPr>
          <w:rFonts w:hint="eastAsia"/>
        </w:rPr>
        <w:t>手机</w:t>
      </w:r>
      <w:r w:rsidR="00B05638" w:rsidRPr="0012658C">
        <w:t>格式不符合提示请检查</w:t>
      </w:r>
      <w:r w:rsidR="00B05638">
        <w:rPr>
          <w:rFonts w:hint="eastAsia"/>
        </w:rPr>
        <w:t>手机</w:t>
      </w:r>
      <w:r w:rsidR="00B05638" w:rsidRPr="0012658C">
        <w:t>格式，密码强度不够提示请包含字母、数字和特殊字符。</w:t>
      </w:r>
    </w:p>
    <w:p w14:paraId="61CF015A" w14:textId="26C72795" w:rsidR="0004536B" w:rsidRDefault="0004536B" w:rsidP="0004536B">
      <w:pPr>
        <w:pStyle w:val="a5"/>
        <w:rPr>
          <w:szCs w:val="18"/>
        </w:rPr>
      </w:pPr>
      <w:r>
        <w:rPr>
          <w:noProof/>
        </w:rPr>
        <w:lastRenderedPageBreak/>
        <w:drawing>
          <wp:inline distT="0" distB="0" distL="0" distR="0" wp14:anchorId="414642B7" wp14:editId="3F7A3A2D">
            <wp:extent cx="2751058" cy="3414056"/>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51058" cy="3414056"/>
                    </a:xfrm>
                    <a:prstGeom prst="rect">
                      <a:avLst/>
                    </a:prstGeom>
                  </pic:spPr>
                </pic:pic>
              </a:graphicData>
            </a:graphic>
          </wp:inline>
        </w:drawing>
      </w:r>
    </w:p>
    <w:p w14:paraId="0BF087BF" w14:textId="48E0099F" w:rsidR="0004536B" w:rsidRPr="0012658C" w:rsidRDefault="0004536B" w:rsidP="0004536B">
      <w:pPr>
        <w:pStyle w:val="a5"/>
        <w:rPr>
          <w:szCs w:val="18"/>
        </w:rPr>
      </w:pPr>
      <w:r w:rsidRPr="0012658C">
        <w:rPr>
          <w:szCs w:val="18"/>
        </w:rPr>
        <w:t>图</w:t>
      </w:r>
      <w:r>
        <w:rPr>
          <w:szCs w:val="18"/>
        </w:rPr>
        <w:t>4</w:t>
      </w:r>
      <w:r w:rsidRPr="0012658C">
        <w:rPr>
          <w:szCs w:val="18"/>
        </w:rPr>
        <w:t>-</w:t>
      </w:r>
      <w:r>
        <w:rPr>
          <w:szCs w:val="18"/>
        </w:rPr>
        <w:t>7</w:t>
      </w:r>
      <w:r>
        <w:rPr>
          <w:rFonts w:hint="eastAsia"/>
          <w:szCs w:val="18"/>
        </w:rPr>
        <w:t>个人中心功能结构</w:t>
      </w:r>
      <w:r w:rsidRPr="0012658C">
        <w:rPr>
          <w:szCs w:val="18"/>
        </w:rPr>
        <w:t>图</w:t>
      </w:r>
    </w:p>
    <w:p w14:paraId="75C42C86" w14:textId="77777777" w:rsidR="000256AC" w:rsidRPr="0012658C" w:rsidRDefault="000256AC" w:rsidP="000256AC">
      <w:pPr>
        <w:pStyle w:val="3"/>
      </w:pPr>
      <w:bookmarkStart w:id="43" w:name="_Toc101726017"/>
      <w:r w:rsidRPr="0012658C">
        <w:t>管理员模块</w:t>
      </w:r>
      <w:bookmarkEnd w:id="43"/>
    </w:p>
    <w:p w14:paraId="01ED0CC4" w14:textId="77777777" w:rsidR="000256AC" w:rsidRPr="0012658C" w:rsidRDefault="000256AC" w:rsidP="000256AC">
      <w:pPr>
        <w:pStyle w:val="4"/>
        <w:ind w:firstLine="480"/>
        <w:rPr>
          <w:rFonts w:eastAsia="宋体"/>
          <w:b w:val="0"/>
          <w:bCs/>
        </w:rPr>
      </w:pPr>
      <w:r w:rsidRPr="0012658C">
        <w:rPr>
          <w:rFonts w:eastAsia="宋体"/>
          <w:b w:val="0"/>
          <w:bCs/>
        </w:rPr>
        <w:t>1.</w:t>
      </w:r>
      <w:r w:rsidRPr="0012658C">
        <w:rPr>
          <w:rFonts w:eastAsia="宋体"/>
          <w:b w:val="0"/>
          <w:bCs/>
        </w:rPr>
        <w:t>首页功能</w:t>
      </w:r>
    </w:p>
    <w:p w14:paraId="7E0F66E2" w14:textId="55B18652" w:rsidR="000256AC" w:rsidRPr="0012658C" w:rsidRDefault="003B4490" w:rsidP="000256AC">
      <w:pPr>
        <w:pStyle w:val="a1"/>
        <w:ind w:firstLine="480"/>
      </w:pPr>
      <w:r w:rsidRPr="003B4490">
        <w:rPr>
          <w:rFonts w:hint="eastAsia"/>
        </w:rPr>
        <w:t>管理员首页可以查看前台首页，</w:t>
      </w:r>
      <w:r w:rsidR="00FF6731">
        <w:rPr>
          <w:rFonts w:hint="eastAsia"/>
        </w:rPr>
        <w:t>后</w:t>
      </w:r>
      <w:r w:rsidR="00E239AA">
        <w:t>台功能</w:t>
      </w:r>
      <w:r w:rsidR="00E239AA" w:rsidRPr="0012658C">
        <w:t>包括</w:t>
      </w:r>
      <w:r w:rsidR="008973A3">
        <w:rPr>
          <w:rFonts w:hint="eastAsia"/>
        </w:rPr>
        <w:t>报修单、催单、维修安排、学生管理、维修人员管理</w:t>
      </w:r>
      <w:r w:rsidR="000256AC" w:rsidRPr="0012658C">
        <w:t>。首页功能</w:t>
      </w:r>
      <w:r w:rsidR="0057042F">
        <w:rPr>
          <w:rFonts w:hint="eastAsia"/>
        </w:rPr>
        <w:t>功能结构</w:t>
      </w:r>
      <w:r w:rsidR="000256AC" w:rsidRPr="0012658C">
        <w:t>如图</w:t>
      </w:r>
      <w:r w:rsidR="0057042F">
        <w:t>4</w:t>
      </w:r>
      <w:r w:rsidR="000256AC" w:rsidRPr="0012658C">
        <w:t>-</w:t>
      </w:r>
      <w:r w:rsidR="0004536B">
        <w:t>8</w:t>
      </w:r>
      <w:r w:rsidR="000256AC" w:rsidRPr="0012658C">
        <w:t>所示。</w:t>
      </w:r>
    </w:p>
    <w:p w14:paraId="2FEAE856" w14:textId="14CA6925" w:rsidR="000256AC" w:rsidRPr="0012658C" w:rsidRDefault="008973A3" w:rsidP="000256AC">
      <w:pPr>
        <w:pStyle w:val="a1"/>
        <w:ind w:firstLineChars="0" w:firstLine="0"/>
        <w:jc w:val="center"/>
      </w:pPr>
      <w:r>
        <w:rPr>
          <w:noProof/>
        </w:rPr>
        <w:lastRenderedPageBreak/>
        <w:drawing>
          <wp:inline distT="0" distB="0" distL="0" distR="0" wp14:anchorId="0C36D6F7" wp14:editId="2EE187CA">
            <wp:extent cx="3932261" cy="3459780"/>
            <wp:effectExtent l="0" t="0" r="0" b="762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32261" cy="3459780"/>
                    </a:xfrm>
                    <a:prstGeom prst="rect">
                      <a:avLst/>
                    </a:prstGeom>
                  </pic:spPr>
                </pic:pic>
              </a:graphicData>
            </a:graphic>
          </wp:inline>
        </w:drawing>
      </w:r>
    </w:p>
    <w:p w14:paraId="61DFFBF0" w14:textId="05385EC8" w:rsidR="000256AC" w:rsidRPr="0012658C" w:rsidRDefault="000256AC" w:rsidP="000256AC">
      <w:pPr>
        <w:pStyle w:val="a5"/>
        <w:rPr>
          <w:szCs w:val="18"/>
        </w:rPr>
      </w:pPr>
      <w:r w:rsidRPr="0012658C">
        <w:rPr>
          <w:szCs w:val="18"/>
        </w:rPr>
        <w:t>图</w:t>
      </w:r>
      <w:r w:rsidR="0057042F">
        <w:rPr>
          <w:szCs w:val="18"/>
        </w:rPr>
        <w:t>4</w:t>
      </w:r>
      <w:r w:rsidRPr="0012658C">
        <w:rPr>
          <w:szCs w:val="18"/>
        </w:rPr>
        <w:t>-</w:t>
      </w:r>
      <w:r w:rsidR="0004536B">
        <w:rPr>
          <w:szCs w:val="18"/>
        </w:rPr>
        <w:t>8</w:t>
      </w:r>
      <w:r w:rsidRPr="0012658C">
        <w:rPr>
          <w:szCs w:val="18"/>
        </w:rPr>
        <w:t xml:space="preserve"> </w:t>
      </w:r>
      <w:r w:rsidRPr="0012658C">
        <w:rPr>
          <w:szCs w:val="18"/>
        </w:rPr>
        <w:t>首页功能</w:t>
      </w:r>
      <w:r w:rsidR="0057042F">
        <w:rPr>
          <w:rFonts w:hint="eastAsia"/>
          <w:szCs w:val="18"/>
        </w:rPr>
        <w:t>结构图</w:t>
      </w:r>
    </w:p>
    <w:p w14:paraId="68D11814" w14:textId="0C8F0C08" w:rsidR="000256AC" w:rsidRPr="0012658C" w:rsidRDefault="000256AC" w:rsidP="000256AC">
      <w:pPr>
        <w:pStyle w:val="4"/>
        <w:ind w:firstLine="480"/>
        <w:rPr>
          <w:rFonts w:eastAsia="宋体"/>
          <w:b w:val="0"/>
          <w:bCs/>
        </w:rPr>
      </w:pPr>
      <w:r w:rsidRPr="0012658C">
        <w:rPr>
          <w:rFonts w:eastAsia="宋体"/>
          <w:b w:val="0"/>
          <w:bCs/>
        </w:rPr>
        <w:t>2</w:t>
      </w:r>
      <w:r w:rsidR="00B05638">
        <w:rPr>
          <w:rFonts w:eastAsia="宋体" w:hint="eastAsia"/>
          <w:b w:val="0"/>
          <w:bCs/>
        </w:rPr>
        <w:t>校园报修功能</w:t>
      </w:r>
      <w:r w:rsidR="00137B76">
        <w:rPr>
          <w:rFonts w:eastAsia="宋体" w:hint="eastAsia"/>
          <w:b w:val="0"/>
          <w:bCs/>
        </w:rPr>
        <w:t>模块</w:t>
      </w:r>
    </w:p>
    <w:p w14:paraId="389594B4" w14:textId="691102DE" w:rsidR="000256AC" w:rsidRPr="0012658C" w:rsidRDefault="008973A3" w:rsidP="00607C45">
      <w:pPr>
        <w:pStyle w:val="a5"/>
        <w:ind w:firstLine="480"/>
        <w:jc w:val="both"/>
        <w:rPr>
          <w:sz w:val="24"/>
          <w:szCs w:val="24"/>
        </w:rPr>
      </w:pPr>
      <w:r>
        <w:rPr>
          <w:rFonts w:hint="eastAsia"/>
          <w:sz w:val="24"/>
          <w:szCs w:val="24"/>
        </w:rPr>
        <w:t>校园报修就是报修单，管理员登录之后能够查看到学生提交的报修单并且也能查看到状态，包括学生验收状态，维修过程中的状态</w:t>
      </w:r>
      <w:r w:rsidR="000256AC" w:rsidRPr="0012658C">
        <w:rPr>
          <w:sz w:val="24"/>
          <w:szCs w:val="24"/>
        </w:rPr>
        <w:t>。</w:t>
      </w:r>
      <w:r>
        <w:rPr>
          <w:rFonts w:hint="eastAsia"/>
          <w:sz w:val="24"/>
          <w:szCs w:val="24"/>
        </w:rPr>
        <w:t>报修单</w:t>
      </w:r>
      <w:r w:rsidR="00D84611">
        <w:rPr>
          <w:rFonts w:hint="eastAsia"/>
          <w:sz w:val="24"/>
          <w:szCs w:val="24"/>
        </w:rPr>
        <w:t>功能结构</w:t>
      </w:r>
      <w:r w:rsidR="000256AC" w:rsidRPr="0012658C">
        <w:rPr>
          <w:sz w:val="24"/>
          <w:szCs w:val="24"/>
        </w:rPr>
        <w:t>图如图</w:t>
      </w:r>
      <w:r w:rsidR="00AD6D44">
        <w:rPr>
          <w:sz w:val="24"/>
          <w:szCs w:val="24"/>
        </w:rPr>
        <w:t>4</w:t>
      </w:r>
      <w:r w:rsidR="000256AC" w:rsidRPr="0012658C">
        <w:rPr>
          <w:sz w:val="24"/>
          <w:szCs w:val="24"/>
        </w:rPr>
        <w:t>-</w:t>
      </w:r>
      <w:r w:rsidR="0004536B">
        <w:rPr>
          <w:sz w:val="24"/>
          <w:szCs w:val="24"/>
        </w:rPr>
        <w:t>9</w:t>
      </w:r>
      <w:r w:rsidR="000256AC" w:rsidRPr="0012658C">
        <w:rPr>
          <w:sz w:val="24"/>
          <w:szCs w:val="24"/>
        </w:rPr>
        <w:t>所示。</w:t>
      </w:r>
    </w:p>
    <w:p w14:paraId="5D768445" w14:textId="712E404E" w:rsidR="000256AC" w:rsidRPr="0012658C" w:rsidRDefault="008973A3" w:rsidP="000256AC">
      <w:pPr>
        <w:pStyle w:val="a5"/>
        <w:rPr>
          <w:sz w:val="24"/>
          <w:szCs w:val="24"/>
        </w:rPr>
      </w:pPr>
      <w:r>
        <w:rPr>
          <w:noProof/>
        </w:rPr>
        <w:lastRenderedPageBreak/>
        <w:drawing>
          <wp:inline distT="0" distB="0" distL="0" distR="0" wp14:anchorId="6A1DC1AA" wp14:editId="129B970A">
            <wp:extent cx="2514818" cy="3292125"/>
            <wp:effectExtent l="0" t="0" r="0" b="381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14818" cy="3292125"/>
                    </a:xfrm>
                    <a:prstGeom prst="rect">
                      <a:avLst/>
                    </a:prstGeom>
                  </pic:spPr>
                </pic:pic>
              </a:graphicData>
            </a:graphic>
          </wp:inline>
        </w:drawing>
      </w:r>
    </w:p>
    <w:p w14:paraId="26BD44D4" w14:textId="72470CA0" w:rsidR="000256AC" w:rsidRPr="0012658C" w:rsidRDefault="000256AC" w:rsidP="000256AC">
      <w:pPr>
        <w:pStyle w:val="a5"/>
        <w:rPr>
          <w:sz w:val="24"/>
          <w:szCs w:val="24"/>
        </w:rPr>
      </w:pPr>
      <w:r w:rsidRPr="0012658C">
        <w:rPr>
          <w:szCs w:val="18"/>
        </w:rPr>
        <w:t>图</w:t>
      </w:r>
      <w:r w:rsidR="00AD6D44">
        <w:rPr>
          <w:szCs w:val="18"/>
        </w:rPr>
        <w:t>4</w:t>
      </w:r>
      <w:r w:rsidRPr="0012658C">
        <w:rPr>
          <w:szCs w:val="18"/>
        </w:rPr>
        <w:t>-</w:t>
      </w:r>
      <w:r w:rsidR="0004536B">
        <w:rPr>
          <w:szCs w:val="18"/>
        </w:rPr>
        <w:t>9</w:t>
      </w:r>
      <w:r w:rsidRPr="0012658C">
        <w:rPr>
          <w:szCs w:val="18"/>
        </w:rPr>
        <w:t xml:space="preserve"> </w:t>
      </w:r>
      <w:r w:rsidR="008973A3">
        <w:rPr>
          <w:rFonts w:hint="eastAsia"/>
          <w:szCs w:val="18"/>
        </w:rPr>
        <w:t>报修单</w:t>
      </w:r>
      <w:r w:rsidR="00AD6D44">
        <w:rPr>
          <w:rFonts w:hint="eastAsia"/>
          <w:szCs w:val="18"/>
        </w:rPr>
        <w:t>功能结构</w:t>
      </w:r>
      <w:r w:rsidRPr="0012658C">
        <w:rPr>
          <w:szCs w:val="18"/>
        </w:rPr>
        <w:t>图</w:t>
      </w:r>
    </w:p>
    <w:p w14:paraId="460632DC" w14:textId="54F53E83" w:rsidR="000256AC" w:rsidRPr="0012658C" w:rsidRDefault="000256AC" w:rsidP="000256AC">
      <w:pPr>
        <w:pStyle w:val="4"/>
        <w:ind w:firstLine="480"/>
        <w:rPr>
          <w:rFonts w:eastAsia="宋体"/>
          <w:b w:val="0"/>
          <w:bCs/>
        </w:rPr>
      </w:pPr>
      <w:r w:rsidRPr="0012658C">
        <w:rPr>
          <w:rFonts w:eastAsia="宋体"/>
          <w:b w:val="0"/>
          <w:bCs/>
        </w:rPr>
        <w:t>3.</w:t>
      </w:r>
      <w:r w:rsidR="00B05638">
        <w:rPr>
          <w:rFonts w:eastAsia="宋体" w:hint="eastAsia"/>
          <w:b w:val="0"/>
          <w:bCs/>
        </w:rPr>
        <w:t>催单功能</w:t>
      </w:r>
      <w:r w:rsidR="00137B76">
        <w:rPr>
          <w:rFonts w:eastAsia="宋体" w:hint="eastAsia"/>
          <w:b w:val="0"/>
          <w:bCs/>
        </w:rPr>
        <w:t>模块</w:t>
      </w:r>
    </w:p>
    <w:p w14:paraId="76DA0473" w14:textId="173D0952" w:rsidR="000256AC" w:rsidRPr="0012658C" w:rsidRDefault="00753C43" w:rsidP="000256AC">
      <w:pPr>
        <w:pStyle w:val="a5"/>
        <w:ind w:firstLine="480"/>
        <w:jc w:val="both"/>
        <w:rPr>
          <w:sz w:val="24"/>
          <w:szCs w:val="24"/>
        </w:rPr>
      </w:pPr>
      <w:r w:rsidRPr="0012658C">
        <w:rPr>
          <w:sz w:val="24"/>
          <w:szCs w:val="24"/>
        </w:rPr>
        <w:t>管理员</w:t>
      </w:r>
      <w:r w:rsidR="006124C2">
        <w:rPr>
          <w:rFonts w:hint="eastAsia"/>
          <w:sz w:val="24"/>
          <w:szCs w:val="24"/>
        </w:rPr>
        <w:t>打开</w:t>
      </w:r>
      <w:r w:rsidR="00C27798">
        <w:rPr>
          <w:rFonts w:hint="eastAsia"/>
          <w:sz w:val="24"/>
          <w:szCs w:val="24"/>
        </w:rPr>
        <w:t>校园报修</w:t>
      </w:r>
      <w:r w:rsidR="008973A3">
        <w:rPr>
          <w:rFonts w:hint="eastAsia"/>
          <w:sz w:val="24"/>
          <w:szCs w:val="24"/>
        </w:rPr>
        <w:t>系统</w:t>
      </w:r>
      <w:r w:rsidR="006124C2">
        <w:rPr>
          <w:rFonts w:hint="eastAsia"/>
          <w:sz w:val="24"/>
          <w:szCs w:val="24"/>
        </w:rPr>
        <w:t>之后，</w:t>
      </w:r>
      <w:r w:rsidR="008973A3">
        <w:rPr>
          <w:rFonts w:hint="eastAsia"/>
          <w:sz w:val="24"/>
          <w:szCs w:val="24"/>
        </w:rPr>
        <w:t>对学生的催单请求进行查看，并在指指派的维修人员进行沟通并快速解决问题，方便学生使用</w:t>
      </w:r>
      <w:r w:rsidR="000256AC" w:rsidRPr="0012658C">
        <w:rPr>
          <w:sz w:val="24"/>
          <w:szCs w:val="24"/>
        </w:rPr>
        <w:t>。</w:t>
      </w:r>
      <w:r w:rsidR="008973A3">
        <w:rPr>
          <w:rFonts w:hint="eastAsia"/>
          <w:sz w:val="24"/>
          <w:szCs w:val="24"/>
        </w:rPr>
        <w:t>催单</w:t>
      </w:r>
      <w:r w:rsidR="006F25A4">
        <w:rPr>
          <w:rFonts w:hint="eastAsia"/>
          <w:sz w:val="24"/>
          <w:szCs w:val="24"/>
        </w:rPr>
        <w:t>功能结构</w:t>
      </w:r>
      <w:r w:rsidR="000256AC" w:rsidRPr="0012658C">
        <w:rPr>
          <w:sz w:val="24"/>
          <w:szCs w:val="24"/>
        </w:rPr>
        <w:t>图如图</w:t>
      </w:r>
      <w:r w:rsidR="006F25A4">
        <w:rPr>
          <w:sz w:val="24"/>
          <w:szCs w:val="24"/>
        </w:rPr>
        <w:t>4</w:t>
      </w:r>
      <w:r w:rsidR="000256AC" w:rsidRPr="0012658C">
        <w:rPr>
          <w:sz w:val="24"/>
          <w:szCs w:val="24"/>
        </w:rPr>
        <w:t>-</w:t>
      </w:r>
      <w:r w:rsidR="0004536B">
        <w:rPr>
          <w:sz w:val="24"/>
          <w:szCs w:val="24"/>
        </w:rPr>
        <w:t>10</w:t>
      </w:r>
      <w:r w:rsidR="000256AC" w:rsidRPr="0012658C">
        <w:rPr>
          <w:sz w:val="24"/>
          <w:szCs w:val="24"/>
        </w:rPr>
        <w:t>所示。</w:t>
      </w:r>
    </w:p>
    <w:p w14:paraId="24E9AA83" w14:textId="4B321DB4" w:rsidR="000256AC" w:rsidRPr="0012658C" w:rsidRDefault="008973A3" w:rsidP="000256AC">
      <w:pPr>
        <w:pStyle w:val="a5"/>
        <w:ind w:firstLine="480"/>
        <w:rPr>
          <w:sz w:val="24"/>
          <w:szCs w:val="24"/>
        </w:rPr>
      </w:pPr>
      <w:r>
        <w:rPr>
          <w:noProof/>
        </w:rPr>
        <w:drawing>
          <wp:inline distT="0" distB="0" distL="0" distR="0" wp14:anchorId="756354AC" wp14:editId="7EB44031">
            <wp:extent cx="2423370" cy="3322608"/>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23370" cy="3322608"/>
                    </a:xfrm>
                    <a:prstGeom prst="rect">
                      <a:avLst/>
                    </a:prstGeom>
                  </pic:spPr>
                </pic:pic>
              </a:graphicData>
            </a:graphic>
          </wp:inline>
        </w:drawing>
      </w:r>
    </w:p>
    <w:p w14:paraId="333F2B72" w14:textId="4B65AADD" w:rsidR="000256AC" w:rsidRPr="0012658C" w:rsidRDefault="000256AC" w:rsidP="000256AC">
      <w:pPr>
        <w:pStyle w:val="a5"/>
        <w:rPr>
          <w:szCs w:val="18"/>
        </w:rPr>
      </w:pPr>
      <w:r w:rsidRPr="0012658C">
        <w:rPr>
          <w:szCs w:val="18"/>
        </w:rPr>
        <w:lastRenderedPageBreak/>
        <w:t>图</w:t>
      </w:r>
      <w:r w:rsidR="006F25A4">
        <w:rPr>
          <w:szCs w:val="18"/>
        </w:rPr>
        <w:t>4</w:t>
      </w:r>
      <w:r w:rsidRPr="0012658C">
        <w:rPr>
          <w:szCs w:val="18"/>
        </w:rPr>
        <w:t>-</w:t>
      </w:r>
      <w:r w:rsidR="0004536B">
        <w:rPr>
          <w:szCs w:val="18"/>
        </w:rPr>
        <w:t>10</w:t>
      </w:r>
      <w:r w:rsidRPr="0012658C">
        <w:rPr>
          <w:szCs w:val="18"/>
        </w:rPr>
        <w:t xml:space="preserve"> </w:t>
      </w:r>
      <w:r w:rsidR="008973A3">
        <w:rPr>
          <w:rFonts w:hint="eastAsia"/>
          <w:szCs w:val="18"/>
        </w:rPr>
        <w:t>催单</w:t>
      </w:r>
      <w:r w:rsidR="006F25A4">
        <w:rPr>
          <w:rFonts w:hint="eastAsia"/>
          <w:szCs w:val="18"/>
        </w:rPr>
        <w:t>功能结构</w:t>
      </w:r>
      <w:r w:rsidRPr="0012658C">
        <w:rPr>
          <w:szCs w:val="18"/>
        </w:rPr>
        <w:t>图</w:t>
      </w:r>
    </w:p>
    <w:p w14:paraId="197295AC" w14:textId="17E8CD46" w:rsidR="000256AC" w:rsidRPr="0012658C" w:rsidRDefault="000256AC" w:rsidP="000256AC">
      <w:pPr>
        <w:pStyle w:val="4"/>
        <w:ind w:firstLine="480"/>
        <w:rPr>
          <w:rFonts w:eastAsia="宋体"/>
          <w:b w:val="0"/>
          <w:bCs/>
        </w:rPr>
      </w:pPr>
      <w:r w:rsidRPr="0012658C">
        <w:rPr>
          <w:rFonts w:eastAsia="宋体"/>
          <w:b w:val="0"/>
          <w:bCs/>
        </w:rPr>
        <w:t>4.</w:t>
      </w:r>
      <w:r w:rsidR="00B05638">
        <w:rPr>
          <w:rFonts w:eastAsia="宋体" w:hint="eastAsia"/>
          <w:b w:val="0"/>
          <w:bCs/>
        </w:rPr>
        <w:t>学生</w:t>
      </w:r>
      <w:r w:rsidRPr="0012658C">
        <w:rPr>
          <w:rFonts w:eastAsia="宋体"/>
          <w:b w:val="0"/>
          <w:bCs/>
        </w:rPr>
        <w:t>管理</w:t>
      </w:r>
      <w:r w:rsidR="00B05638">
        <w:rPr>
          <w:rFonts w:eastAsia="宋体" w:hint="eastAsia"/>
          <w:b w:val="0"/>
          <w:bCs/>
        </w:rPr>
        <w:t>功能</w:t>
      </w:r>
      <w:r w:rsidR="00137B76">
        <w:rPr>
          <w:rFonts w:eastAsia="宋体" w:hint="eastAsia"/>
          <w:b w:val="0"/>
          <w:bCs/>
        </w:rPr>
        <w:t>模块</w:t>
      </w:r>
    </w:p>
    <w:p w14:paraId="5BE4B87B" w14:textId="7CAA3953" w:rsidR="000256AC" w:rsidRPr="0012658C" w:rsidRDefault="00C10C90" w:rsidP="000256AC">
      <w:pPr>
        <w:pStyle w:val="a5"/>
        <w:ind w:firstLine="480"/>
        <w:jc w:val="both"/>
        <w:rPr>
          <w:sz w:val="24"/>
          <w:szCs w:val="24"/>
        </w:rPr>
      </w:pPr>
      <w:r w:rsidRPr="00C10C90">
        <w:rPr>
          <w:rFonts w:hint="eastAsia"/>
          <w:sz w:val="24"/>
          <w:szCs w:val="24"/>
        </w:rPr>
        <w:t>学生管理由管理者添加</w:t>
      </w:r>
      <w:r w:rsidR="008973A3">
        <w:rPr>
          <w:rFonts w:hint="eastAsia"/>
          <w:sz w:val="24"/>
          <w:szCs w:val="24"/>
        </w:rPr>
        <w:t>，通过管理员添加用户之后将数据保存在数据库中，</w:t>
      </w:r>
      <w:r w:rsidRPr="00C10C90">
        <w:rPr>
          <w:rFonts w:hint="eastAsia"/>
          <w:sz w:val="24"/>
          <w:szCs w:val="24"/>
        </w:rPr>
        <w:t>没有特殊情况，管理员不能删除学生信息</w:t>
      </w:r>
      <w:r w:rsidR="008973A3">
        <w:rPr>
          <w:rFonts w:hint="eastAsia"/>
          <w:sz w:val="24"/>
          <w:szCs w:val="24"/>
        </w:rPr>
        <w:t>，一旦生成学生只能自行登录修改信息</w:t>
      </w:r>
      <w:r w:rsidR="000256AC" w:rsidRPr="0012658C">
        <w:rPr>
          <w:sz w:val="24"/>
          <w:szCs w:val="24"/>
        </w:rPr>
        <w:t>。</w:t>
      </w:r>
      <w:r w:rsidR="008973A3">
        <w:rPr>
          <w:rFonts w:hint="eastAsia"/>
          <w:sz w:val="24"/>
          <w:szCs w:val="24"/>
        </w:rPr>
        <w:t>学生管理</w:t>
      </w:r>
      <w:r w:rsidR="000256AC" w:rsidRPr="0012658C">
        <w:rPr>
          <w:sz w:val="24"/>
          <w:szCs w:val="24"/>
        </w:rPr>
        <w:t>管理</w:t>
      </w:r>
      <w:r w:rsidR="000F7FEE">
        <w:rPr>
          <w:rFonts w:hint="eastAsia"/>
          <w:sz w:val="24"/>
          <w:szCs w:val="24"/>
        </w:rPr>
        <w:t>功能结构</w:t>
      </w:r>
      <w:r w:rsidR="000256AC" w:rsidRPr="0012658C">
        <w:rPr>
          <w:sz w:val="24"/>
          <w:szCs w:val="24"/>
        </w:rPr>
        <w:t>图如图</w:t>
      </w:r>
      <w:r w:rsidR="008E63D8">
        <w:rPr>
          <w:sz w:val="24"/>
          <w:szCs w:val="24"/>
        </w:rPr>
        <w:t>4</w:t>
      </w:r>
      <w:r w:rsidR="000256AC" w:rsidRPr="0012658C">
        <w:rPr>
          <w:sz w:val="24"/>
          <w:szCs w:val="24"/>
        </w:rPr>
        <w:t>-</w:t>
      </w:r>
      <w:r w:rsidR="008A2A7F">
        <w:rPr>
          <w:sz w:val="24"/>
          <w:szCs w:val="24"/>
        </w:rPr>
        <w:t>1</w:t>
      </w:r>
      <w:r w:rsidR="0004536B">
        <w:rPr>
          <w:sz w:val="24"/>
          <w:szCs w:val="24"/>
        </w:rPr>
        <w:t>1</w:t>
      </w:r>
      <w:r w:rsidR="000256AC" w:rsidRPr="0012658C">
        <w:rPr>
          <w:sz w:val="24"/>
          <w:szCs w:val="24"/>
        </w:rPr>
        <w:t>所示。</w:t>
      </w:r>
    </w:p>
    <w:p w14:paraId="70862E15" w14:textId="661DA766" w:rsidR="000256AC" w:rsidRPr="0012658C" w:rsidRDefault="008973A3" w:rsidP="000256AC">
      <w:pPr>
        <w:pStyle w:val="a5"/>
        <w:ind w:firstLine="480"/>
        <w:rPr>
          <w:sz w:val="24"/>
          <w:szCs w:val="24"/>
        </w:rPr>
      </w:pPr>
      <w:r>
        <w:rPr>
          <w:noProof/>
        </w:rPr>
        <w:drawing>
          <wp:inline distT="0" distB="0" distL="0" distR="0" wp14:anchorId="69299139" wp14:editId="7AB52746">
            <wp:extent cx="2385267" cy="3406435"/>
            <wp:effectExtent l="0" t="0" r="0" b="381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85267" cy="3406435"/>
                    </a:xfrm>
                    <a:prstGeom prst="rect">
                      <a:avLst/>
                    </a:prstGeom>
                  </pic:spPr>
                </pic:pic>
              </a:graphicData>
            </a:graphic>
          </wp:inline>
        </w:drawing>
      </w:r>
    </w:p>
    <w:p w14:paraId="66A2CEF1" w14:textId="4F37DD0C" w:rsidR="000256AC" w:rsidRDefault="000256AC" w:rsidP="000256AC">
      <w:pPr>
        <w:pStyle w:val="a5"/>
        <w:rPr>
          <w:szCs w:val="18"/>
        </w:rPr>
      </w:pPr>
      <w:r w:rsidRPr="0012658C">
        <w:rPr>
          <w:szCs w:val="18"/>
        </w:rPr>
        <w:t>图</w:t>
      </w:r>
      <w:r w:rsidR="008E63D8">
        <w:rPr>
          <w:szCs w:val="18"/>
        </w:rPr>
        <w:t>4</w:t>
      </w:r>
      <w:r w:rsidRPr="0012658C">
        <w:rPr>
          <w:szCs w:val="18"/>
        </w:rPr>
        <w:t>-</w:t>
      </w:r>
      <w:r w:rsidR="008A2A7F">
        <w:rPr>
          <w:szCs w:val="18"/>
        </w:rPr>
        <w:t>1</w:t>
      </w:r>
      <w:r w:rsidR="0004536B">
        <w:rPr>
          <w:szCs w:val="18"/>
        </w:rPr>
        <w:t>1</w:t>
      </w:r>
      <w:r w:rsidRPr="0012658C">
        <w:rPr>
          <w:szCs w:val="18"/>
        </w:rPr>
        <w:t xml:space="preserve"> </w:t>
      </w:r>
      <w:r w:rsidR="008973A3">
        <w:rPr>
          <w:rFonts w:hint="eastAsia"/>
          <w:szCs w:val="18"/>
        </w:rPr>
        <w:t>学生</w:t>
      </w:r>
      <w:r w:rsidRPr="0012658C">
        <w:rPr>
          <w:szCs w:val="18"/>
        </w:rPr>
        <w:t>管理</w:t>
      </w:r>
      <w:r w:rsidR="008E63D8">
        <w:rPr>
          <w:rFonts w:hint="eastAsia"/>
          <w:szCs w:val="18"/>
        </w:rPr>
        <w:t>功能结构</w:t>
      </w:r>
      <w:r w:rsidRPr="0012658C">
        <w:rPr>
          <w:szCs w:val="18"/>
        </w:rPr>
        <w:t>图</w:t>
      </w:r>
    </w:p>
    <w:p w14:paraId="33583F22" w14:textId="5BFFD4C7" w:rsidR="00137B76" w:rsidRPr="0012658C" w:rsidRDefault="00137B76" w:rsidP="00137B76">
      <w:pPr>
        <w:pStyle w:val="4"/>
        <w:ind w:firstLine="480"/>
        <w:rPr>
          <w:rFonts w:eastAsia="宋体"/>
          <w:b w:val="0"/>
          <w:bCs/>
        </w:rPr>
      </w:pPr>
      <w:r>
        <w:rPr>
          <w:rFonts w:eastAsia="宋体"/>
          <w:b w:val="0"/>
          <w:bCs/>
        </w:rPr>
        <w:t>5</w:t>
      </w:r>
      <w:r w:rsidRPr="0012658C">
        <w:rPr>
          <w:rFonts w:eastAsia="宋体"/>
          <w:b w:val="0"/>
          <w:bCs/>
        </w:rPr>
        <w:t>.</w:t>
      </w:r>
      <w:r w:rsidR="00B05638">
        <w:rPr>
          <w:rFonts w:eastAsia="宋体" w:hint="eastAsia"/>
          <w:b w:val="0"/>
          <w:bCs/>
        </w:rPr>
        <w:t>维修人员管理功能</w:t>
      </w:r>
      <w:r>
        <w:rPr>
          <w:rFonts w:eastAsia="宋体" w:hint="eastAsia"/>
          <w:b w:val="0"/>
          <w:bCs/>
        </w:rPr>
        <w:t>模块</w:t>
      </w:r>
    </w:p>
    <w:p w14:paraId="5B7AC4EE" w14:textId="49AAEE04" w:rsidR="00137B76" w:rsidRPr="0012658C" w:rsidRDefault="008973A3" w:rsidP="00137B76">
      <w:pPr>
        <w:pStyle w:val="a5"/>
        <w:ind w:firstLine="480"/>
        <w:jc w:val="both"/>
        <w:rPr>
          <w:sz w:val="24"/>
          <w:szCs w:val="24"/>
        </w:rPr>
      </w:pPr>
      <w:r>
        <w:rPr>
          <w:rFonts w:hint="eastAsia"/>
          <w:sz w:val="24"/>
          <w:szCs w:val="24"/>
        </w:rPr>
        <w:t>维修人员管理同学生管理类似，</w:t>
      </w:r>
      <w:r w:rsidR="005845E8">
        <w:rPr>
          <w:rFonts w:hint="eastAsia"/>
          <w:sz w:val="24"/>
          <w:szCs w:val="24"/>
        </w:rPr>
        <w:t>需要填写维修人员的基本信息，但是维修人员无法登录到报修系统，只能在管理人员指派之后能够接收到通知信息</w:t>
      </w:r>
      <w:r w:rsidR="00137B76" w:rsidRPr="0012658C">
        <w:rPr>
          <w:sz w:val="24"/>
          <w:szCs w:val="24"/>
        </w:rPr>
        <w:t>。</w:t>
      </w:r>
      <w:r w:rsidR="005845E8">
        <w:rPr>
          <w:rFonts w:hint="eastAsia"/>
          <w:sz w:val="24"/>
          <w:szCs w:val="24"/>
        </w:rPr>
        <w:t>维修人员管理</w:t>
      </w:r>
      <w:r w:rsidR="00137B76">
        <w:rPr>
          <w:rFonts w:hint="eastAsia"/>
          <w:sz w:val="24"/>
          <w:szCs w:val="24"/>
        </w:rPr>
        <w:t>功能结构</w:t>
      </w:r>
      <w:r w:rsidR="00137B76" w:rsidRPr="0012658C">
        <w:rPr>
          <w:sz w:val="24"/>
          <w:szCs w:val="24"/>
        </w:rPr>
        <w:t>图如图</w:t>
      </w:r>
      <w:r w:rsidR="00137B76">
        <w:rPr>
          <w:sz w:val="24"/>
          <w:szCs w:val="24"/>
        </w:rPr>
        <w:t>4</w:t>
      </w:r>
      <w:r w:rsidR="00137B76" w:rsidRPr="0012658C">
        <w:rPr>
          <w:sz w:val="24"/>
          <w:szCs w:val="24"/>
        </w:rPr>
        <w:t>-</w:t>
      </w:r>
      <w:r w:rsidR="005A75B6">
        <w:rPr>
          <w:sz w:val="24"/>
          <w:szCs w:val="24"/>
        </w:rPr>
        <w:t>1</w:t>
      </w:r>
      <w:r w:rsidR="0004536B">
        <w:rPr>
          <w:sz w:val="24"/>
          <w:szCs w:val="24"/>
        </w:rPr>
        <w:t>2</w:t>
      </w:r>
      <w:r w:rsidR="00137B76" w:rsidRPr="0012658C">
        <w:rPr>
          <w:sz w:val="24"/>
          <w:szCs w:val="24"/>
        </w:rPr>
        <w:t>所示。</w:t>
      </w:r>
    </w:p>
    <w:p w14:paraId="0FE1C68A" w14:textId="066B8A21" w:rsidR="00137B76" w:rsidRPr="0012658C" w:rsidRDefault="005845E8" w:rsidP="00137B76">
      <w:pPr>
        <w:pStyle w:val="a5"/>
        <w:ind w:firstLine="480"/>
        <w:rPr>
          <w:sz w:val="24"/>
          <w:szCs w:val="24"/>
        </w:rPr>
      </w:pPr>
      <w:r>
        <w:rPr>
          <w:noProof/>
        </w:rPr>
        <w:lastRenderedPageBreak/>
        <w:drawing>
          <wp:inline distT="0" distB="0" distL="0" distR="0" wp14:anchorId="4FA9129C" wp14:editId="243BC650">
            <wp:extent cx="2796782" cy="3322608"/>
            <wp:effectExtent l="0" t="0" r="381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96782" cy="3322608"/>
                    </a:xfrm>
                    <a:prstGeom prst="rect">
                      <a:avLst/>
                    </a:prstGeom>
                  </pic:spPr>
                </pic:pic>
              </a:graphicData>
            </a:graphic>
          </wp:inline>
        </w:drawing>
      </w:r>
    </w:p>
    <w:p w14:paraId="638A5B12" w14:textId="448F94E8" w:rsidR="00137B76" w:rsidRDefault="00137B76" w:rsidP="00137B76">
      <w:pPr>
        <w:pStyle w:val="a5"/>
        <w:rPr>
          <w:szCs w:val="18"/>
        </w:rPr>
      </w:pPr>
      <w:r w:rsidRPr="0012658C">
        <w:rPr>
          <w:szCs w:val="18"/>
        </w:rPr>
        <w:t>图</w:t>
      </w:r>
      <w:r>
        <w:rPr>
          <w:szCs w:val="18"/>
        </w:rPr>
        <w:t>4</w:t>
      </w:r>
      <w:r w:rsidRPr="0012658C">
        <w:rPr>
          <w:szCs w:val="18"/>
        </w:rPr>
        <w:t>-</w:t>
      </w:r>
      <w:r w:rsidR="005A75B6">
        <w:rPr>
          <w:szCs w:val="18"/>
        </w:rPr>
        <w:t>1</w:t>
      </w:r>
      <w:r w:rsidR="0004536B">
        <w:rPr>
          <w:szCs w:val="18"/>
        </w:rPr>
        <w:t>2</w:t>
      </w:r>
      <w:r w:rsidR="005845E8">
        <w:rPr>
          <w:rFonts w:hint="eastAsia"/>
          <w:szCs w:val="18"/>
        </w:rPr>
        <w:t>维修人员</w:t>
      </w:r>
      <w:r w:rsidRPr="0012658C">
        <w:rPr>
          <w:szCs w:val="18"/>
        </w:rPr>
        <w:t>管理</w:t>
      </w:r>
      <w:r>
        <w:rPr>
          <w:rFonts w:hint="eastAsia"/>
          <w:szCs w:val="18"/>
        </w:rPr>
        <w:t>功能结构</w:t>
      </w:r>
      <w:r w:rsidRPr="0012658C">
        <w:rPr>
          <w:szCs w:val="18"/>
        </w:rPr>
        <w:t>图</w:t>
      </w:r>
    </w:p>
    <w:p w14:paraId="145C1253" w14:textId="77777777" w:rsidR="00137B76" w:rsidRPr="00137B76" w:rsidRDefault="00137B76" w:rsidP="00137B76">
      <w:pPr>
        <w:pStyle w:val="a5"/>
        <w:jc w:val="both"/>
        <w:rPr>
          <w:szCs w:val="18"/>
        </w:rPr>
      </w:pPr>
    </w:p>
    <w:p w14:paraId="0EE9E25F" w14:textId="59A6EC7A" w:rsidR="000256AC" w:rsidRPr="0012658C" w:rsidRDefault="00137B76" w:rsidP="000256AC">
      <w:pPr>
        <w:pStyle w:val="4"/>
        <w:ind w:firstLine="480"/>
        <w:rPr>
          <w:rFonts w:eastAsia="宋体"/>
          <w:b w:val="0"/>
          <w:bCs/>
        </w:rPr>
      </w:pPr>
      <w:r>
        <w:rPr>
          <w:rFonts w:eastAsia="宋体"/>
          <w:b w:val="0"/>
          <w:bCs/>
        </w:rPr>
        <w:t>6</w:t>
      </w:r>
      <w:r w:rsidR="000256AC" w:rsidRPr="0012658C">
        <w:rPr>
          <w:rFonts w:eastAsia="宋体"/>
          <w:b w:val="0"/>
          <w:bCs/>
        </w:rPr>
        <w:t>.</w:t>
      </w:r>
      <w:r w:rsidR="00B05638">
        <w:rPr>
          <w:rFonts w:eastAsia="宋体" w:hint="eastAsia"/>
          <w:b w:val="0"/>
          <w:bCs/>
        </w:rPr>
        <w:t>维修安排</w:t>
      </w:r>
      <w:r>
        <w:rPr>
          <w:rFonts w:eastAsia="宋体" w:hint="eastAsia"/>
          <w:b w:val="0"/>
          <w:bCs/>
        </w:rPr>
        <w:t>功能</w:t>
      </w:r>
      <w:r w:rsidR="00B05638">
        <w:rPr>
          <w:rFonts w:eastAsia="宋体" w:hint="eastAsia"/>
          <w:b w:val="0"/>
          <w:bCs/>
        </w:rPr>
        <w:t>模块</w:t>
      </w:r>
    </w:p>
    <w:p w14:paraId="1292DF79" w14:textId="1D9D37B5" w:rsidR="003B4490" w:rsidRDefault="005845E8" w:rsidP="003B4490">
      <w:pPr>
        <w:pStyle w:val="a5"/>
        <w:ind w:firstLine="480"/>
        <w:jc w:val="both"/>
        <w:rPr>
          <w:sz w:val="24"/>
          <w:szCs w:val="24"/>
        </w:rPr>
      </w:pPr>
      <w:r>
        <w:rPr>
          <w:rFonts w:hint="eastAsia"/>
          <w:sz w:val="24"/>
          <w:szCs w:val="24"/>
        </w:rPr>
        <w:t>维修安排是管理人员根据学生提交的报修信息进行分配维修人员的操作，也就是向数据库中添加维修信息数据，学生在管理人员添加之后，在登录系统就能查看到指派的维修人员进行联系与沟通</w:t>
      </w:r>
      <w:r w:rsidR="003B4490" w:rsidRPr="0012658C">
        <w:rPr>
          <w:sz w:val="24"/>
          <w:szCs w:val="24"/>
        </w:rPr>
        <w:t>。</w:t>
      </w:r>
      <w:r w:rsidR="0004536B">
        <w:rPr>
          <w:rFonts w:hint="eastAsia"/>
          <w:sz w:val="24"/>
          <w:szCs w:val="24"/>
        </w:rPr>
        <w:t>维修安排功能模块功能结构</w:t>
      </w:r>
      <w:r w:rsidR="0004536B" w:rsidRPr="0012658C">
        <w:rPr>
          <w:sz w:val="24"/>
          <w:szCs w:val="24"/>
        </w:rPr>
        <w:t>图如图</w:t>
      </w:r>
      <w:r w:rsidR="0004536B">
        <w:rPr>
          <w:sz w:val="24"/>
          <w:szCs w:val="24"/>
        </w:rPr>
        <w:t>4</w:t>
      </w:r>
      <w:r w:rsidR="0004536B" w:rsidRPr="0012658C">
        <w:rPr>
          <w:sz w:val="24"/>
          <w:szCs w:val="24"/>
        </w:rPr>
        <w:t>-</w:t>
      </w:r>
      <w:r w:rsidR="0004536B">
        <w:rPr>
          <w:sz w:val="24"/>
          <w:szCs w:val="24"/>
        </w:rPr>
        <w:t>13</w:t>
      </w:r>
      <w:r w:rsidR="0004536B" w:rsidRPr="0012658C">
        <w:rPr>
          <w:sz w:val="24"/>
          <w:szCs w:val="24"/>
        </w:rPr>
        <w:t>所示</w:t>
      </w:r>
      <w:r w:rsidR="0004536B">
        <w:rPr>
          <w:rFonts w:hint="eastAsia"/>
          <w:sz w:val="24"/>
          <w:szCs w:val="24"/>
        </w:rPr>
        <w:t>。</w:t>
      </w:r>
    </w:p>
    <w:p w14:paraId="5FC80B72" w14:textId="4304758E" w:rsidR="0004536B" w:rsidRDefault="005845E8" w:rsidP="005845E8">
      <w:pPr>
        <w:pStyle w:val="a5"/>
        <w:rPr>
          <w:sz w:val="24"/>
          <w:szCs w:val="24"/>
        </w:rPr>
      </w:pPr>
      <w:r>
        <w:rPr>
          <w:noProof/>
        </w:rPr>
        <w:lastRenderedPageBreak/>
        <w:drawing>
          <wp:inline distT="0" distB="0" distL="0" distR="0" wp14:anchorId="1D1EB203" wp14:editId="3D9FE65F">
            <wp:extent cx="2491956" cy="3414056"/>
            <wp:effectExtent l="0" t="0" r="381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91956" cy="3414056"/>
                    </a:xfrm>
                    <a:prstGeom prst="rect">
                      <a:avLst/>
                    </a:prstGeom>
                  </pic:spPr>
                </pic:pic>
              </a:graphicData>
            </a:graphic>
          </wp:inline>
        </w:drawing>
      </w:r>
    </w:p>
    <w:p w14:paraId="5C728742" w14:textId="3B1CB7BF" w:rsidR="0004536B" w:rsidRDefault="0004536B" w:rsidP="0004536B">
      <w:pPr>
        <w:pStyle w:val="a5"/>
        <w:rPr>
          <w:szCs w:val="18"/>
        </w:rPr>
      </w:pPr>
      <w:r w:rsidRPr="0012658C">
        <w:rPr>
          <w:szCs w:val="18"/>
        </w:rPr>
        <w:t>图</w:t>
      </w:r>
      <w:r>
        <w:rPr>
          <w:szCs w:val="18"/>
        </w:rPr>
        <w:t>4</w:t>
      </w:r>
      <w:r w:rsidRPr="0012658C">
        <w:rPr>
          <w:szCs w:val="18"/>
        </w:rPr>
        <w:t>-</w:t>
      </w:r>
      <w:r>
        <w:rPr>
          <w:szCs w:val="18"/>
        </w:rPr>
        <w:t>13</w:t>
      </w:r>
      <w:r>
        <w:rPr>
          <w:rFonts w:hint="eastAsia"/>
          <w:szCs w:val="18"/>
        </w:rPr>
        <w:t>维修安排功能结构</w:t>
      </w:r>
      <w:r w:rsidRPr="0012658C">
        <w:rPr>
          <w:szCs w:val="18"/>
        </w:rPr>
        <w:t>图</w:t>
      </w:r>
    </w:p>
    <w:p w14:paraId="511C67A3" w14:textId="77777777" w:rsidR="0004536B" w:rsidRPr="0004536B" w:rsidRDefault="0004536B" w:rsidP="003B4490">
      <w:pPr>
        <w:pStyle w:val="a5"/>
        <w:ind w:firstLine="480"/>
        <w:jc w:val="both"/>
        <w:rPr>
          <w:szCs w:val="18"/>
        </w:rPr>
      </w:pPr>
    </w:p>
    <w:p w14:paraId="410AD4B0" w14:textId="77777777" w:rsidR="00A04D4F" w:rsidRPr="0012658C" w:rsidRDefault="00A04D4F" w:rsidP="00A04D4F">
      <w:pPr>
        <w:pStyle w:val="2"/>
      </w:pPr>
      <w:bookmarkStart w:id="44" w:name="_Toc101726018"/>
      <w:r w:rsidRPr="0012658C">
        <w:t>数据库总体设计</w:t>
      </w:r>
      <w:bookmarkEnd w:id="44"/>
    </w:p>
    <w:p w14:paraId="578E2B0B" w14:textId="77777777" w:rsidR="00A04D4F" w:rsidRPr="0012658C" w:rsidRDefault="00A04D4F" w:rsidP="00A04D4F">
      <w:pPr>
        <w:pStyle w:val="3"/>
      </w:pPr>
      <w:bookmarkStart w:id="45" w:name="_Toc101726019"/>
      <w:r w:rsidRPr="0012658C">
        <w:t>系统</w:t>
      </w:r>
      <w:r w:rsidRPr="0012658C">
        <w:t>E-R</w:t>
      </w:r>
      <w:r w:rsidRPr="0012658C">
        <w:t>模型</w:t>
      </w:r>
      <w:bookmarkEnd w:id="45"/>
    </w:p>
    <w:p w14:paraId="55A847BF" w14:textId="2DE91AEA" w:rsidR="003A7574" w:rsidRDefault="00A04D4F" w:rsidP="00A04D4F">
      <w:pPr>
        <w:pStyle w:val="a1"/>
        <w:ind w:firstLineChars="0" w:firstLine="480"/>
      </w:pPr>
      <w:r w:rsidRPr="0012658C">
        <w:t>系统总体</w:t>
      </w:r>
      <w:r w:rsidRPr="0012658C">
        <w:t>E-R</w:t>
      </w:r>
      <w:r w:rsidRPr="0012658C">
        <w:t>模型包括的实体有</w:t>
      </w:r>
      <w:r w:rsidR="00B05638">
        <w:rPr>
          <w:rFonts w:hint="eastAsia"/>
        </w:rPr>
        <w:t>学生实体、管理员实体、缴费实体、报修单实体、维修人员实体</w:t>
      </w:r>
      <w:r w:rsidRPr="0012658C">
        <w:t>。系统总体</w:t>
      </w:r>
      <w:r w:rsidRPr="0012658C">
        <w:t>E-R</w:t>
      </w:r>
      <w:r w:rsidRPr="0012658C">
        <w:t>图如图</w:t>
      </w:r>
      <w:r w:rsidRPr="0012658C">
        <w:t>4-</w:t>
      </w:r>
      <w:r w:rsidR="00E86F38">
        <w:t>1</w:t>
      </w:r>
      <w:r w:rsidR="008A2A7F">
        <w:t>3</w:t>
      </w:r>
      <w:r w:rsidRPr="0012658C">
        <w:t>所示。</w:t>
      </w:r>
    </w:p>
    <w:p w14:paraId="04162D4D" w14:textId="535DEF0A" w:rsidR="00A04D4F" w:rsidRPr="0012658C" w:rsidRDefault="00597D46" w:rsidP="003A7574">
      <w:pPr>
        <w:pStyle w:val="a1"/>
        <w:ind w:firstLineChars="0" w:firstLine="0"/>
        <w:jc w:val="center"/>
      </w:pPr>
      <w:r>
        <w:rPr>
          <w:noProof/>
        </w:rPr>
        <w:lastRenderedPageBreak/>
        <w:pict w14:anchorId="3A1AA2F5">
          <v:shape id="_x0000_i1026" type="#_x0000_t75" style="width:388.2pt;height:279.6pt">
            <v:imagedata r:id="rId37" o:title="e-r1 (4)"/>
          </v:shape>
        </w:pict>
      </w:r>
    </w:p>
    <w:p w14:paraId="32B695CC" w14:textId="590D6933" w:rsidR="00A04D4F" w:rsidRPr="0012658C" w:rsidRDefault="00A04D4F" w:rsidP="00A04D4F">
      <w:pPr>
        <w:pStyle w:val="a5"/>
      </w:pPr>
      <w:r w:rsidRPr="0012658C">
        <w:t>图</w:t>
      </w:r>
      <w:r w:rsidRPr="0012658C">
        <w:t>4-</w:t>
      </w:r>
      <w:r w:rsidR="00E86F38">
        <w:t>1</w:t>
      </w:r>
      <w:r w:rsidR="008A2A7F">
        <w:t>3</w:t>
      </w:r>
      <w:r w:rsidRPr="0012658C">
        <w:t xml:space="preserve"> </w:t>
      </w:r>
      <w:r w:rsidRPr="0012658C">
        <w:t>系统总体</w:t>
      </w:r>
      <w:r w:rsidRPr="0012658C">
        <w:t>E-R</w:t>
      </w:r>
      <w:r w:rsidRPr="0012658C">
        <w:t>图</w:t>
      </w:r>
    </w:p>
    <w:p w14:paraId="219D7CEA" w14:textId="77777777" w:rsidR="00A04D4F" w:rsidRPr="0012658C" w:rsidRDefault="00A04D4F" w:rsidP="00A04D4F">
      <w:pPr>
        <w:pStyle w:val="3"/>
      </w:pPr>
      <w:bookmarkStart w:id="46" w:name="_Toc101726020"/>
      <w:r w:rsidRPr="0012658C">
        <w:t>数据实体模型</w:t>
      </w:r>
      <w:bookmarkEnd w:id="46"/>
    </w:p>
    <w:p w14:paraId="31CDF3A0" w14:textId="644FCF4F" w:rsidR="00A04D4F" w:rsidRPr="00FD56E6" w:rsidRDefault="00A04D4F" w:rsidP="00FD56E6">
      <w:pPr>
        <w:pStyle w:val="4"/>
        <w:ind w:firstLineChars="200" w:firstLine="480"/>
        <w:rPr>
          <w:rFonts w:ascii="宋体" w:eastAsia="宋体" w:hAnsi="宋体"/>
          <w:b w:val="0"/>
        </w:rPr>
      </w:pPr>
      <w:r w:rsidRPr="00FD56E6">
        <w:rPr>
          <w:rFonts w:ascii="宋体" w:eastAsia="宋体" w:hAnsi="宋体"/>
          <w:b w:val="0"/>
        </w:rPr>
        <w:t>1.</w:t>
      </w:r>
      <w:r w:rsidR="000D2A60">
        <w:rPr>
          <w:rFonts w:ascii="宋体" w:eastAsia="宋体" w:hAnsi="宋体" w:hint="eastAsia"/>
          <w:b w:val="0"/>
        </w:rPr>
        <w:t>管理员</w:t>
      </w:r>
      <w:r w:rsidRPr="00FD56E6">
        <w:rPr>
          <w:rFonts w:ascii="宋体" w:eastAsia="宋体" w:hAnsi="宋体"/>
          <w:b w:val="0"/>
        </w:rPr>
        <w:t>实体模型</w:t>
      </w:r>
    </w:p>
    <w:p w14:paraId="74F0240F" w14:textId="0EAA90A4" w:rsidR="002B20B6" w:rsidRDefault="00903505" w:rsidP="00300D42">
      <w:pPr>
        <w:pStyle w:val="a1"/>
        <w:ind w:firstLine="480"/>
      </w:pPr>
      <w:r>
        <w:rPr>
          <w:rFonts w:hint="eastAsia"/>
          <w:szCs w:val="24"/>
        </w:rPr>
        <w:t>管理员</w:t>
      </w:r>
      <w:r w:rsidR="00380D3B">
        <w:rPr>
          <w:rFonts w:hint="eastAsia"/>
          <w:szCs w:val="24"/>
        </w:rPr>
        <w:t>实体</w:t>
      </w:r>
      <w:r w:rsidR="00A75491" w:rsidRPr="00A75491">
        <w:rPr>
          <w:rFonts w:hint="eastAsia"/>
          <w:szCs w:val="24"/>
        </w:rPr>
        <w:t>包括</w:t>
      </w:r>
      <w:r w:rsidRPr="00903505">
        <w:rPr>
          <w:rFonts w:hint="eastAsia"/>
          <w:szCs w:val="24"/>
        </w:rPr>
        <w:t>包含</w:t>
      </w:r>
      <w:r w:rsidRPr="00903505">
        <w:rPr>
          <w:rFonts w:hint="eastAsia"/>
          <w:szCs w:val="24"/>
        </w:rPr>
        <w:t>id</w:t>
      </w:r>
      <w:r w:rsidRPr="00903505">
        <w:rPr>
          <w:rFonts w:hint="eastAsia"/>
          <w:szCs w:val="24"/>
        </w:rPr>
        <w:t>编号</w:t>
      </w:r>
      <w:r w:rsidRPr="00903505">
        <w:rPr>
          <w:rFonts w:hint="eastAsia"/>
          <w:szCs w:val="24"/>
        </w:rPr>
        <w:t>ID</w:t>
      </w:r>
      <w:r w:rsidRPr="00903505">
        <w:rPr>
          <w:rFonts w:hint="eastAsia"/>
          <w:szCs w:val="24"/>
        </w:rPr>
        <w:t>、</w:t>
      </w:r>
      <w:r w:rsidRPr="00903505">
        <w:rPr>
          <w:rFonts w:hint="eastAsia"/>
          <w:szCs w:val="24"/>
        </w:rPr>
        <w:t>password</w:t>
      </w:r>
      <w:r w:rsidRPr="00903505">
        <w:rPr>
          <w:rFonts w:hint="eastAsia"/>
          <w:szCs w:val="24"/>
        </w:rPr>
        <w:t>密码、</w:t>
      </w:r>
      <w:r w:rsidRPr="00903505">
        <w:rPr>
          <w:rFonts w:hint="eastAsia"/>
          <w:szCs w:val="24"/>
        </w:rPr>
        <w:t>userName</w:t>
      </w:r>
      <w:r w:rsidRPr="00903505">
        <w:rPr>
          <w:rFonts w:hint="eastAsia"/>
          <w:szCs w:val="24"/>
        </w:rPr>
        <w:t>用户名</w:t>
      </w:r>
      <w:r w:rsidR="00A04D4F" w:rsidRPr="0012658C">
        <w:t>。</w:t>
      </w:r>
      <w:r w:rsidR="000D2A60">
        <w:rPr>
          <w:rFonts w:hint="eastAsia"/>
        </w:rPr>
        <w:t>管理员</w:t>
      </w:r>
      <w:r w:rsidR="00A04D4F" w:rsidRPr="0012658C">
        <w:t>实体如图</w:t>
      </w:r>
      <w:r w:rsidR="00A04D4F" w:rsidRPr="0012658C">
        <w:t xml:space="preserve"> 4-</w:t>
      </w:r>
      <w:r w:rsidR="00E86F38">
        <w:t>1</w:t>
      </w:r>
      <w:r w:rsidR="008A2A7F">
        <w:t>4</w:t>
      </w:r>
      <w:r w:rsidR="00A04D4F" w:rsidRPr="0012658C">
        <w:t>所示。</w:t>
      </w:r>
    </w:p>
    <w:p w14:paraId="45081A11" w14:textId="1FF27C9B" w:rsidR="00A04D4F" w:rsidRPr="0012658C" w:rsidRDefault="00597D46" w:rsidP="00903505">
      <w:pPr>
        <w:pStyle w:val="a1"/>
        <w:ind w:firstLineChars="0" w:firstLine="0"/>
        <w:jc w:val="center"/>
      </w:pPr>
      <w:r>
        <w:pict w14:anchorId="1A411F15">
          <v:shape id="_x0000_i1027" type="#_x0000_t75" style="width:388.2pt;height:190.8pt">
            <v:imagedata r:id="rId38" o:title="s (7)"/>
          </v:shape>
        </w:pict>
      </w:r>
    </w:p>
    <w:p w14:paraId="4B161D1E" w14:textId="4529C880" w:rsidR="00A04D4F" w:rsidRPr="0012658C" w:rsidRDefault="00A04D4F" w:rsidP="00A04D4F">
      <w:pPr>
        <w:pStyle w:val="a5"/>
      </w:pPr>
      <w:r w:rsidRPr="0012658C">
        <w:t>图</w:t>
      </w:r>
      <w:r w:rsidRPr="0012658C">
        <w:t>4-</w:t>
      </w:r>
      <w:r w:rsidR="00E86F38">
        <w:t>1</w:t>
      </w:r>
      <w:r w:rsidR="008A2A7F">
        <w:t>4</w:t>
      </w:r>
      <w:r w:rsidRPr="0012658C">
        <w:t xml:space="preserve"> </w:t>
      </w:r>
      <w:r w:rsidR="000D2A60">
        <w:rPr>
          <w:rFonts w:hint="eastAsia"/>
        </w:rPr>
        <w:t>管理员</w:t>
      </w:r>
      <w:r w:rsidRPr="0012658C">
        <w:t>实体图</w:t>
      </w:r>
    </w:p>
    <w:p w14:paraId="2A67F7FE" w14:textId="5B96CD89" w:rsidR="00A04D4F" w:rsidRPr="00FD56E6" w:rsidRDefault="00A04D4F" w:rsidP="00FD56E6">
      <w:pPr>
        <w:pStyle w:val="4"/>
        <w:ind w:firstLineChars="200" w:firstLine="480"/>
        <w:rPr>
          <w:rFonts w:ascii="宋体" w:eastAsia="宋体" w:hAnsi="宋体"/>
          <w:b w:val="0"/>
        </w:rPr>
      </w:pPr>
      <w:r w:rsidRPr="00FD56E6">
        <w:rPr>
          <w:rFonts w:ascii="宋体" w:eastAsia="宋体" w:hAnsi="宋体"/>
          <w:b w:val="0"/>
        </w:rPr>
        <w:t>2.</w:t>
      </w:r>
      <w:r w:rsidR="000D2A60">
        <w:rPr>
          <w:rFonts w:ascii="宋体" w:eastAsia="宋体" w:hAnsi="宋体" w:hint="eastAsia"/>
          <w:b w:val="0"/>
        </w:rPr>
        <w:t>缴费</w:t>
      </w:r>
      <w:r w:rsidRPr="00FD56E6">
        <w:rPr>
          <w:rFonts w:ascii="宋体" w:eastAsia="宋体" w:hAnsi="宋体"/>
          <w:b w:val="0"/>
        </w:rPr>
        <w:t>实体模型</w:t>
      </w:r>
    </w:p>
    <w:p w14:paraId="6A1BC0CC" w14:textId="77777777" w:rsidR="00903505" w:rsidRDefault="00903505" w:rsidP="00A04D4F">
      <w:pPr>
        <w:pStyle w:val="a1"/>
        <w:ind w:firstLineChars="0" w:firstLine="480"/>
      </w:pPr>
      <w:r>
        <w:rPr>
          <w:rFonts w:hint="eastAsia"/>
        </w:rPr>
        <w:lastRenderedPageBreak/>
        <w:t>缴费</w:t>
      </w:r>
      <w:r w:rsidR="005707EF">
        <w:rPr>
          <w:rFonts w:hint="eastAsia"/>
        </w:rPr>
        <w:t>实体</w:t>
      </w:r>
      <w:r w:rsidRPr="00903505">
        <w:rPr>
          <w:rFonts w:hint="eastAsia"/>
        </w:rPr>
        <w:t>id</w:t>
      </w:r>
      <w:r w:rsidRPr="00903505">
        <w:rPr>
          <w:rFonts w:hint="eastAsia"/>
        </w:rPr>
        <w:t>宿舍</w:t>
      </w:r>
      <w:r w:rsidRPr="00903505">
        <w:rPr>
          <w:rFonts w:hint="eastAsia"/>
        </w:rPr>
        <w:t>id</w:t>
      </w:r>
      <w:r w:rsidRPr="00903505">
        <w:rPr>
          <w:rFonts w:hint="eastAsia"/>
        </w:rPr>
        <w:t>、</w:t>
      </w:r>
      <w:r w:rsidRPr="00903505">
        <w:rPr>
          <w:rFonts w:hint="eastAsia"/>
        </w:rPr>
        <w:t>name</w:t>
      </w:r>
      <w:r w:rsidRPr="00903505">
        <w:rPr>
          <w:rFonts w:hint="eastAsia"/>
        </w:rPr>
        <w:t>宿舍名称、</w:t>
      </w:r>
      <w:r w:rsidRPr="00903505">
        <w:rPr>
          <w:rFonts w:hint="eastAsia"/>
        </w:rPr>
        <w:t>water</w:t>
      </w:r>
      <w:r w:rsidRPr="00903505">
        <w:rPr>
          <w:rFonts w:hint="eastAsia"/>
        </w:rPr>
        <w:t>水费、</w:t>
      </w:r>
      <w:r w:rsidRPr="00903505">
        <w:rPr>
          <w:rFonts w:hint="eastAsia"/>
        </w:rPr>
        <w:t>power</w:t>
      </w:r>
      <w:r w:rsidRPr="00903505">
        <w:rPr>
          <w:rFonts w:hint="eastAsia"/>
        </w:rPr>
        <w:t>电费、</w:t>
      </w:r>
      <w:r w:rsidRPr="00903505">
        <w:rPr>
          <w:rFonts w:hint="eastAsia"/>
        </w:rPr>
        <w:t>date</w:t>
      </w:r>
      <w:r w:rsidRPr="00903505">
        <w:rPr>
          <w:rFonts w:hint="eastAsia"/>
        </w:rPr>
        <w:t>时间</w:t>
      </w:r>
      <w:r w:rsidR="00A75491" w:rsidRPr="0012658C">
        <w:t>。</w:t>
      </w:r>
      <w:r w:rsidR="000D2A60">
        <w:rPr>
          <w:rFonts w:hint="eastAsia"/>
        </w:rPr>
        <w:t>缴费</w:t>
      </w:r>
      <w:r w:rsidR="00A04D4F" w:rsidRPr="0012658C">
        <w:t>实体如图</w:t>
      </w:r>
      <w:r w:rsidR="00A04D4F" w:rsidRPr="0012658C">
        <w:t xml:space="preserve"> 4-</w:t>
      </w:r>
      <w:r w:rsidR="00E86F38">
        <w:t>1</w:t>
      </w:r>
      <w:r w:rsidR="008A2A7F">
        <w:t>5</w:t>
      </w:r>
      <w:r w:rsidR="00A04D4F" w:rsidRPr="0012658C">
        <w:t>所示。</w:t>
      </w:r>
    </w:p>
    <w:p w14:paraId="71A19AEB" w14:textId="594C95CD" w:rsidR="00A04D4F" w:rsidRPr="0012658C" w:rsidRDefault="00597D46" w:rsidP="00903505">
      <w:pPr>
        <w:pStyle w:val="a1"/>
        <w:ind w:firstLineChars="0" w:firstLine="0"/>
        <w:jc w:val="center"/>
      </w:pPr>
      <w:r>
        <w:pict w14:anchorId="798EB864">
          <v:shape id="_x0000_i1028" type="#_x0000_t75" style="width:388.2pt;height:191.4pt">
            <v:imagedata r:id="rId39" o:title="s (8)"/>
          </v:shape>
        </w:pict>
      </w:r>
    </w:p>
    <w:p w14:paraId="5FC12CCB" w14:textId="5F9A9439" w:rsidR="00A04D4F" w:rsidRPr="0012658C" w:rsidRDefault="00A04D4F" w:rsidP="00A04D4F">
      <w:pPr>
        <w:pStyle w:val="a1"/>
        <w:ind w:firstLineChars="0" w:firstLine="0"/>
        <w:jc w:val="center"/>
      </w:pPr>
    </w:p>
    <w:p w14:paraId="10E058AB" w14:textId="2341DC54" w:rsidR="00A04D4F" w:rsidRPr="0012658C" w:rsidRDefault="00A04D4F" w:rsidP="00A04D4F">
      <w:pPr>
        <w:pStyle w:val="a5"/>
      </w:pPr>
      <w:r w:rsidRPr="0012658C">
        <w:t>图</w:t>
      </w:r>
      <w:r w:rsidRPr="0012658C">
        <w:t>4-</w:t>
      </w:r>
      <w:r w:rsidR="00E86F38">
        <w:t>1</w:t>
      </w:r>
      <w:r w:rsidR="008A2A7F">
        <w:t>5</w:t>
      </w:r>
      <w:r w:rsidRPr="0012658C">
        <w:t xml:space="preserve"> </w:t>
      </w:r>
      <w:r w:rsidR="000D2A60">
        <w:rPr>
          <w:rFonts w:hint="eastAsia"/>
        </w:rPr>
        <w:t>缴费</w:t>
      </w:r>
      <w:r w:rsidRPr="0012658C">
        <w:t>实体图</w:t>
      </w:r>
    </w:p>
    <w:p w14:paraId="09B64156" w14:textId="1B3FF6BA" w:rsidR="00A04D4F" w:rsidRPr="00FD56E6" w:rsidRDefault="00A04D4F" w:rsidP="00FD56E6">
      <w:pPr>
        <w:pStyle w:val="4"/>
        <w:ind w:firstLineChars="200" w:firstLine="480"/>
        <w:rPr>
          <w:rFonts w:ascii="宋体" w:eastAsia="宋体" w:hAnsi="宋体"/>
          <w:b w:val="0"/>
        </w:rPr>
      </w:pPr>
      <w:r w:rsidRPr="00FD56E6">
        <w:rPr>
          <w:rFonts w:ascii="宋体" w:eastAsia="宋体" w:hAnsi="宋体"/>
          <w:b w:val="0"/>
        </w:rPr>
        <w:t>3.</w:t>
      </w:r>
      <w:r w:rsidR="000D2A60">
        <w:rPr>
          <w:rFonts w:ascii="宋体" w:eastAsia="宋体" w:hAnsi="宋体" w:hint="eastAsia"/>
          <w:b w:val="0"/>
        </w:rPr>
        <w:t>维修记录</w:t>
      </w:r>
      <w:r w:rsidRPr="00FD56E6">
        <w:rPr>
          <w:rFonts w:ascii="宋体" w:eastAsia="宋体" w:hAnsi="宋体" w:hint="eastAsia"/>
          <w:b w:val="0"/>
        </w:rPr>
        <w:t>实</w:t>
      </w:r>
      <w:r w:rsidRPr="00FD56E6">
        <w:rPr>
          <w:rFonts w:ascii="宋体" w:eastAsia="宋体" w:hAnsi="宋体"/>
          <w:b w:val="0"/>
        </w:rPr>
        <w:t>体模型</w:t>
      </w:r>
    </w:p>
    <w:p w14:paraId="2FF52FF9" w14:textId="344FBBC7" w:rsidR="00A04D4F" w:rsidRPr="0012658C" w:rsidRDefault="00903505" w:rsidP="00A42952">
      <w:pPr>
        <w:pStyle w:val="a1"/>
        <w:ind w:firstLine="480"/>
      </w:pPr>
      <w:r>
        <w:rPr>
          <w:rFonts w:hint="eastAsia"/>
        </w:rPr>
        <w:t>维修记录</w:t>
      </w:r>
      <w:r w:rsidR="00380D3B">
        <w:t>实体</w:t>
      </w:r>
      <w:r w:rsidR="00A75491" w:rsidRPr="0012658C">
        <w:t>包括</w:t>
      </w:r>
      <w:r w:rsidRPr="00903505">
        <w:rPr>
          <w:rFonts w:hint="eastAsia"/>
        </w:rPr>
        <w:t>id</w:t>
      </w:r>
      <w:r w:rsidRPr="00903505">
        <w:rPr>
          <w:rFonts w:hint="eastAsia"/>
        </w:rPr>
        <w:t>编号</w:t>
      </w:r>
      <w:r w:rsidRPr="00903505">
        <w:rPr>
          <w:rFonts w:hint="eastAsia"/>
        </w:rPr>
        <w:t>ID</w:t>
      </w:r>
      <w:r w:rsidRPr="00903505">
        <w:rPr>
          <w:rFonts w:hint="eastAsia"/>
        </w:rPr>
        <w:t>、</w:t>
      </w:r>
      <w:r w:rsidRPr="00903505">
        <w:rPr>
          <w:rFonts w:hint="eastAsia"/>
        </w:rPr>
        <w:t>repairId</w:t>
      </w:r>
      <w:r w:rsidRPr="00903505">
        <w:rPr>
          <w:rFonts w:hint="eastAsia"/>
        </w:rPr>
        <w:t>该维修记录对应的报修单编号、</w:t>
      </w:r>
      <w:r w:rsidRPr="00903505">
        <w:rPr>
          <w:rFonts w:hint="eastAsia"/>
        </w:rPr>
        <w:t>technicianId</w:t>
      </w:r>
      <w:r w:rsidRPr="00903505">
        <w:rPr>
          <w:rFonts w:hint="eastAsia"/>
        </w:rPr>
        <w:t>维修人员的编号、</w:t>
      </w:r>
      <w:r w:rsidRPr="00903505">
        <w:rPr>
          <w:rFonts w:hint="eastAsia"/>
        </w:rPr>
        <w:t>startTime</w:t>
      </w:r>
      <w:r w:rsidRPr="00903505">
        <w:rPr>
          <w:rFonts w:hint="eastAsia"/>
        </w:rPr>
        <w:t>维修开始的时间</w:t>
      </w:r>
      <w:r w:rsidR="00A75491" w:rsidRPr="0012658C">
        <w:t>。</w:t>
      </w:r>
      <w:r w:rsidR="000D2A60">
        <w:rPr>
          <w:rFonts w:hint="eastAsia"/>
        </w:rPr>
        <w:t>维修记录</w:t>
      </w:r>
      <w:r w:rsidR="00A04D4F" w:rsidRPr="0012658C">
        <w:t>实体如图</w:t>
      </w:r>
      <w:r w:rsidR="00A04D4F" w:rsidRPr="0012658C">
        <w:t xml:space="preserve"> 4-</w:t>
      </w:r>
      <w:r w:rsidR="00E86F38">
        <w:t>1</w:t>
      </w:r>
      <w:r w:rsidR="008A2A7F">
        <w:t>6</w:t>
      </w:r>
      <w:r w:rsidR="00A04D4F" w:rsidRPr="0012658C">
        <w:t>所示。</w:t>
      </w:r>
    </w:p>
    <w:p w14:paraId="6C3E31FB" w14:textId="6BDA5F0E" w:rsidR="00A04D4F" w:rsidRPr="0012658C" w:rsidRDefault="00DB124F" w:rsidP="00A04D4F">
      <w:pPr>
        <w:pStyle w:val="a1"/>
        <w:ind w:firstLineChars="0" w:firstLine="0"/>
        <w:jc w:val="center"/>
      </w:pPr>
      <w:r>
        <w:rPr>
          <w:noProof/>
        </w:rPr>
        <w:pict w14:anchorId="337D82BD">
          <v:shape id="_x0000_i1029" type="#_x0000_t75" style="width:342.6pt;height:174.6pt">
            <v:imagedata r:id="rId40" o:title="s (9)"/>
          </v:shape>
        </w:pict>
      </w:r>
    </w:p>
    <w:p w14:paraId="291051D0" w14:textId="5F118096" w:rsidR="00A04D4F" w:rsidRPr="0012658C" w:rsidRDefault="00A04D4F" w:rsidP="00A04D4F">
      <w:pPr>
        <w:pStyle w:val="a5"/>
      </w:pPr>
      <w:r w:rsidRPr="0012658C">
        <w:t>图</w:t>
      </w:r>
      <w:r w:rsidRPr="0012658C">
        <w:t>4-</w:t>
      </w:r>
      <w:r w:rsidR="00E86F38">
        <w:t>1</w:t>
      </w:r>
      <w:r w:rsidR="008A2A7F">
        <w:t>6</w:t>
      </w:r>
      <w:r w:rsidRPr="0012658C">
        <w:t xml:space="preserve"> </w:t>
      </w:r>
      <w:r w:rsidR="000D2A60">
        <w:rPr>
          <w:rFonts w:hint="eastAsia"/>
        </w:rPr>
        <w:t>维修记录</w:t>
      </w:r>
      <w:r w:rsidRPr="0012658C">
        <w:t>实体图</w:t>
      </w:r>
    </w:p>
    <w:p w14:paraId="3D566D60" w14:textId="1DFB62B5" w:rsidR="00FD56E6" w:rsidRPr="0012658C" w:rsidRDefault="00FD56E6" w:rsidP="00FD56E6">
      <w:pPr>
        <w:pStyle w:val="4"/>
        <w:ind w:firstLineChars="200" w:firstLine="480"/>
      </w:pPr>
      <w:r>
        <w:rPr>
          <w:rFonts w:ascii="宋体" w:eastAsia="宋体" w:hAnsi="宋体" w:hint="eastAsia"/>
          <w:b w:val="0"/>
        </w:rPr>
        <w:t>4</w:t>
      </w:r>
      <w:r w:rsidRPr="00FD56E6">
        <w:rPr>
          <w:rFonts w:ascii="宋体" w:eastAsia="宋体" w:hAnsi="宋体"/>
          <w:b w:val="0"/>
        </w:rPr>
        <w:t>.</w:t>
      </w:r>
      <w:r w:rsidR="000D2A60">
        <w:rPr>
          <w:rFonts w:ascii="宋体" w:eastAsia="宋体" w:hAnsi="宋体" w:hint="eastAsia"/>
          <w:b w:val="0"/>
        </w:rPr>
        <w:t>维修</w:t>
      </w:r>
      <w:r w:rsidR="00A04D4F" w:rsidRPr="00FD56E6">
        <w:rPr>
          <w:rFonts w:ascii="宋体" w:eastAsia="宋体" w:hAnsi="宋体"/>
          <w:b w:val="0"/>
        </w:rPr>
        <w:t>实体模型</w:t>
      </w:r>
    </w:p>
    <w:p w14:paraId="36EB5F57" w14:textId="4892F5C0" w:rsidR="00A04D4F" w:rsidRPr="0012658C" w:rsidRDefault="00903505" w:rsidP="00A42952">
      <w:pPr>
        <w:pStyle w:val="a1"/>
        <w:ind w:firstLine="480"/>
      </w:pPr>
      <w:r>
        <w:rPr>
          <w:rFonts w:hint="eastAsia"/>
        </w:rPr>
        <w:t>维修</w:t>
      </w:r>
      <w:r w:rsidR="00380D3B">
        <w:rPr>
          <w:rFonts w:hint="eastAsia"/>
        </w:rPr>
        <w:t>实体</w:t>
      </w:r>
      <w:r w:rsidR="00A75491">
        <w:rPr>
          <w:rFonts w:hint="eastAsia"/>
        </w:rPr>
        <w:t>包括</w:t>
      </w:r>
      <w:r w:rsidRPr="00903505">
        <w:rPr>
          <w:rFonts w:hint="eastAsia"/>
        </w:rPr>
        <w:t>id</w:t>
      </w:r>
      <w:r w:rsidRPr="00903505">
        <w:rPr>
          <w:rFonts w:hint="eastAsia"/>
        </w:rPr>
        <w:t>编号</w:t>
      </w:r>
      <w:r w:rsidRPr="00903505">
        <w:rPr>
          <w:rFonts w:hint="eastAsia"/>
        </w:rPr>
        <w:t>ID</w:t>
      </w:r>
      <w:r w:rsidRPr="00903505">
        <w:rPr>
          <w:rFonts w:hint="eastAsia"/>
        </w:rPr>
        <w:t>、</w:t>
      </w:r>
      <w:r w:rsidRPr="00903505">
        <w:rPr>
          <w:rFonts w:hint="eastAsia"/>
        </w:rPr>
        <w:t>status</w:t>
      </w:r>
      <w:r w:rsidRPr="00903505">
        <w:rPr>
          <w:rFonts w:hint="eastAsia"/>
        </w:rPr>
        <w:t>报修单状态：</w:t>
      </w:r>
      <w:r w:rsidRPr="00903505">
        <w:rPr>
          <w:rFonts w:hint="eastAsia"/>
        </w:rPr>
        <w:t>0</w:t>
      </w:r>
      <w:r w:rsidRPr="00903505">
        <w:rPr>
          <w:rFonts w:hint="eastAsia"/>
        </w:rPr>
        <w:t>为被学生删除，</w:t>
      </w:r>
      <w:r w:rsidRPr="00903505">
        <w:rPr>
          <w:rFonts w:hint="eastAsia"/>
        </w:rPr>
        <w:t>1</w:t>
      </w:r>
      <w:r w:rsidRPr="00903505">
        <w:rPr>
          <w:rFonts w:hint="eastAsia"/>
        </w:rPr>
        <w:t>为未安排检修，</w:t>
      </w:r>
      <w:r w:rsidRPr="00903505">
        <w:rPr>
          <w:rFonts w:hint="eastAsia"/>
        </w:rPr>
        <w:t>2</w:t>
      </w:r>
      <w:r w:rsidRPr="00903505">
        <w:rPr>
          <w:rFonts w:hint="eastAsia"/>
        </w:rPr>
        <w:t>为已安排检修，</w:t>
      </w:r>
      <w:r w:rsidRPr="00903505">
        <w:rPr>
          <w:rFonts w:hint="eastAsia"/>
        </w:rPr>
        <w:t>3</w:t>
      </w:r>
      <w:r w:rsidRPr="00903505">
        <w:rPr>
          <w:rFonts w:hint="eastAsia"/>
        </w:rPr>
        <w:t>为待同意取消，</w:t>
      </w:r>
      <w:r w:rsidRPr="00903505">
        <w:rPr>
          <w:rFonts w:hint="eastAsia"/>
        </w:rPr>
        <w:t xml:space="preserve"> 4</w:t>
      </w:r>
      <w:r w:rsidRPr="00903505">
        <w:rPr>
          <w:rFonts w:hint="eastAsia"/>
        </w:rPr>
        <w:t>为已同意取消，</w:t>
      </w:r>
      <w:r w:rsidRPr="00903505">
        <w:rPr>
          <w:rFonts w:hint="eastAsia"/>
        </w:rPr>
        <w:t>5</w:t>
      </w:r>
      <w:r w:rsidRPr="00903505">
        <w:rPr>
          <w:rFonts w:hint="eastAsia"/>
        </w:rPr>
        <w:t>为待验收，</w:t>
      </w:r>
      <w:r w:rsidRPr="00903505">
        <w:rPr>
          <w:rFonts w:hint="eastAsia"/>
        </w:rPr>
        <w:t>6</w:t>
      </w:r>
      <w:r w:rsidRPr="00903505">
        <w:rPr>
          <w:rFonts w:hint="eastAsia"/>
        </w:rPr>
        <w:t>为已验收，默认为被学生删除、</w:t>
      </w:r>
      <w:r w:rsidRPr="00903505">
        <w:rPr>
          <w:rFonts w:hint="eastAsia"/>
        </w:rPr>
        <w:t>detail</w:t>
      </w:r>
      <w:r w:rsidRPr="00903505">
        <w:rPr>
          <w:rFonts w:hint="eastAsia"/>
        </w:rPr>
        <w:t>问题详情、</w:t>
      </w:r>
      <w:r w:rsidRPr="00903505">
        <w:rPr>
          <w:rFonts w:hint="eastAsia"/>
        </w:rPr>
        <w:t>place</w:t>
      </w:r>
      <w:r w:rsidRPr="00903505">
        <w:rPr>
          <w:rFonts w:hint="eastAsia"/>
        </w:rPr>
        <w:t>发生故障的物业的地点、</w:t>
      </w:r>
      <w:r w:rsidRPr="00903505">
        <w:rPr>
          <w:rFonts w:hint="eastAsia"/>
        </w:rPr>
        <w:t>picMD5</w:t>
      </w:r>
      <w:r w:rsidRPr="00903505">
        <w:rPr>
          <w:rFonts w:hint="eastAsia"/>
        </w:rPr>
        <w:t>现场照片、</w:t>
      </w:r>
      <w:r w:rsidRPr="00903505">
        <w:rPr>
          <w:rFonts w:hint="eastAsia"/>
        </w:rPr>
        <w:t>submitTime</w:t>
      </w:r>
      <w:r w:rsidRPr="00903505">
        <w:rPr>
          <w:rFonts w:hint="eastAsia"/>
        </w:rPr>
        <w:tab/>
      </w:r>
      <w:r w:rsidRPr="00903505">
        <w:rPr>
          <w:rFonts w:hint="eastAsia"/>
        </w:rPr>
        <w:t>提交报修单的时间、</w:t>
      </w:r>
      <w:r w:rsidRPr="00903505">
        <w:rPr>
          <w:rFonts w:hint="eastAsia"/>
        </w:rPr>
        <w:t>studentId</w:t>
      </w:r>
      <w:r w:rsidRPr="00903505">
        <w:rPr>
          <w:rFonts w:hint="eastAsia"/>
        </w:rPr>
        <w:t>提交该报修单的学生的编号</w:t>
      </w:r>
      <w:r w:rsidR="00A75491">
        <w:t>。</w:t>
      </w:r>
      <w:r w:rsidR="000D2A60">
        <w:rPr>
          <w:rFonts w:hint="eastAsia"/>
        </w:rPr>
        <w:t>维修</w:t>
      </w:r>
      <w:r w:rsidR="00A04D4F" w:rsidRPr="0012658C">
        <w:t>实体如图</w:t>
      </w:r>
      <w:r w:rsidR="00A04D4F" w:rsidRPr="0012658C">
        <w:t xml:space="preserve"> 4-</w:t>
      </w:r>
      <w:r w:rsidR="00D35AF9" w:rsidRPr="0012658C">
        <w:t>1</w:t>
      </w:r>
      <w:r w:rsidR="008A2A7F">
        <w:t>7</w:t>
      </w:r>
      <w:r w:rsidR="00A04D4F" w:rsidRPr="0012658C">
        <w:t>所示。</w:t>
      </w:r>
    </w:p>
    <w:p w14:paraId="7EB54F10" w14:textId="0F445BB9" w:rsidR="00A04D4F" w:rsidRPr="0012658C" w:rsidRDefault="00DB124F" w:rsidP="00903505">
      <w:pPr>
        <w:pStyle w:val="a1"/>
        <w:ind w:firstLineChars="0" w:firstLine="0"/>
        <w:jc w:val="center"/>
      </w:pPr>
      <w:r>
        <w:lastRenderedPageBreak/>
        <w:pict w14:anchorId="4C7F8E1E">
          <v:shape id="_x0000_i1030" type="#_x0000_t75" style="width:387pt;height:217.8pt">
            <v:imagedata r:id="rId41" o:title="s (10)"/>
          </v:shape>
        </w:pict>
      </w:r>
    </w:p>
    <w:p w14:paraId="0CA71D70" w14:textId="113D5966" w:rsidR="00A04D4F" w:rsidRPr="0012658C" w:rsidRDefault="00A04D4F" w:rsidP="00A04D4F">
      <w:pPr>
        <w:pStyle w:val="a5"/>
      </w:pPr>
      <w:r w:rsidRPr="0012658C">
        <w:t>图</w:t>
      </w:r>
      <w:r w:rsidRPr="0012658C">
        <w:t>4-</w:t>
      </w:r>
      <w:r w:rsidR="00D35AF9" w:rsidRPr="0012658C">
        <w:t>1</w:t>
      </w:r>
      <w:r w:rsidR="008A2A7F">
        <w:t>7</w:t>
      </w:r>
      <w:r w:rsidRPr="0012658C">
        <w:t xml:space="preserve"> </w:t>
      </w:r>
      <w:r w:rsidR="000D2A60">
        <w:rPr>
          <w:rFonts w:hint="eastAsia"/>
        </w:rPr>
        <w:t>维修</w:t>
      </w:r>
      <w:r w:rsidRPr="0012658C">
        <w:t>实体图</w:t>
      </w:r>
    </w:p>
    <w:p w14:paraId="022118A6" w14:textId="28598846" w:rsidR="00A04D4F" w:rsidRPr="00FD56E6" w:rsidRDefault="00FD56E6" w:rsidP="00FD56E6">
      <w:pPr>
        <w:pStyle w:val="4"/>
        <w:ind w:firstLineChars="200" w:firstLine="480"/>
        <w:rPr>
          <w:rFonts w:ascii="宋体" w:eastAsia="宋体" w:hAnsi="宋体"/>
          <w:b w:val="0"/>
        </w:rPr>
      </w:pPr>
      <w:r>
        <w:rPr>
          <w:rFonts w:ascii="宋体" w:eastAsia="宋体" w:hAnsi="宋体" w:hint="eastAsia"/>
          <w:b w:val="0"/>
        </w:rPr>
        <w:t>5</w:t>
      </w:r>
      <w:r w:rsidRPr="00FD56E6">
        <w:rPr>
          <w:rFonts w:ascii="宋体" w:eastAsia="宋体" w:hAnsi="宋体"/>
          <w:b w:val="0"/>
        </w:rPr>
        <w:t>.</w:t>
      </w:r>
      <w:r w:rsidR="000D2A60">
        <w:rPr>
          <w:rFonts w:ascii="宋体" w:eastAsia="宋体" w:hAnsi="宋体" w:hint="eastAsia"/>
          <w:b w:val="0"/>
        </w:rPr>
        <w:t>学生</w:t>
      </w:r>
      <w:r w:rsidR="00A04D4F" w:rsidRPr="00FD56E6">
        <w:rPr>
          <w:rFonts w:ascii="宋体" w:eastAsia="宋体" w:hAnsi="宋体"/>
          <w:b w:val="0"/>
        </w:rPr>
        <w:t>实体模型</w:t>
      </w:r>
    </w:p>
    <w:p w14:paraId="4ABB4C4E" w14:textId="29487924" w:rsidR="00A04D4F" w:rsidRDefault="00903505" w:rsidP="00C94E5E">
      <w:pPr>
        <w:pStyle w:val="a1"/>
        <w:ind w:firstLine="480"/>
      </w:pPr>
      <w:r>
        <w:rPr>
          <w:rFonts w:hint="eastAsia"/>
          <w:szCs w:val="24"/>
        </w:rPr>
        <w:t>学生</w:t>
      </w:r>
      <w:r w:rsidR="00380D3B">
        <w:rPr>
          <w:szCs w:val="24"/>
        </w:rPr>
        <w:t>实体</w:t>
      </w:r>
      <w:r w:rsidR="00A75491" w:rsidRPr="0012658C">
        <w:rPr>
          <w:szCs w:val="24"/>
        </w:rPr>
        <w:t>包括</w:t>
      </w:r>
      <w:r w:rsidRPr="00903505">
        <w:rPr>
          <w:rFonts w:hint="eastAsia"/>
          <w:szCs w:val="24"/>
        </w:rPr>
        <w:t>id</w:t>
      </w:r>
      <w:r w:rsidRPr="00903505">
        <w:rPr>
          <w:rFonts w:hint="eastAsia"/>
          <w:szCs w:val="24"/>
        </w:rPr>
        <w:t>学生</w:t>
      </w:r>
      <w:r w:rsidRPr="00903505">
        <w:rPr>
          <w:rFonts w:hint="eastAsia"/>
          <w:szCs w:val="24"/>
        </w:rPr>
        <w:t>ID</w:t>
      </w:r>
      <w:r w:rsidRPr="00903505">
        <w:rPr>
          <w:rFonts w:hint="eastAsia"/>
          <w:szCs w:val="24"/>
        </w:rPr>
        <w:t>、</w:t>
      </w:r>
      <w:r w:rsidRPr="00903505">
        <w:rPr>
          <w:rFonts w:hint="eastAsia"/>
          <w:szCs w:val="24"/>
        </w:rPr>
        <w:t>name</w:t>
      </w:r>
      <w:r w:rsidRPr="00903505">
        <w:rPr>
          <w:rFonts w:hint="eastAsia"/>
          <w:szCs w:val="24"/>
        </w:rPr>
        <w:t>学生姓名、</w:t>
      </w:r>
      <w:r w:rsidRPr="00903505">
        <w:rPr>
          <w:rFonts w:hint="eastAsia"/>
          <w:szCs w:val="24"/>
        </w:rPr>
        <w:t>password</w:t>
      </w:r>
      <w:r w:rsidRPr="00903505">
        <w:rPr>
          <w:rFonts w:hint="eastAsia"/>
          <w:szCs w:val="24"/>
        </w:rPr>
        <w:t>密码、</w:t>
      </w:r>
      <w:r w:rsidRPr="00903505">
        <w:rPr>
          <w:rFonts w:hint="eastAsia"/>
          <w:szCs w:val="24"/>
        </w:rPr>
        <w:t>sexual</w:t>
      </w:r>
      <w:r w:rsidRPr="00903505">
        <w:rPr>
          <w:rFonts w:hint="eastAsia"/>
          <w:szCs w:val="24"/>
        </w:rPr>
        <w:t>性别：</w:t>
      </w:r>
      <w:r w:rsidRPr="00903505">
        <w:rPr>
          <w:rFonts w:hint="eastAsia"/>
          <w:szCs w:val="24"/>
        </w:rPr>
        <w:t>0</w:t>
      </w:r>
      <w:r w:rsidRPr="00903505">
        <w:rPr>
          <w:rFonts w:hint="eastAsia"/>
          <w:szCs w:val="24"/>
        </w:rPr>
        <w:t>为男</w:t>
      </w:r>
      <w:r w:rsidRPr="00903505">
        <w:rPr>
          <w:rFonts w:hint="eastAsia"/>
          <w:szCs w:val="24"/>
        </w:rPr>
        <w:t>1</w:t>
      </w:r>
      <w:r w:rsidRPr="00903505">
        <w:rPr>
          <w:rFonts w:hint="eastAsia"/>
          <w:szCs w:val="24"/>
        </w:rPr>
        <w:t>为女，默认为男、</w:t>
      </w:r>
      <w:r w:rsidRPr="00903505">
        <w:rPr>
          <w:rFonts w:hint="eastAsia"/>
          <w:szCs w:val="24"/>
        </w:rPr>
        <w:t>email</w:t>
      </w:r>
      <w:r w:rsidRPr="00903505">
        <w:rPr>
          <w:rFonts w:hint="eastAsia"/>
          <w:szCs w:val="24"/>
        </w:rPr>
        <w:t>邮箱、</w:t>
      </w:r>
      <w:r w:rsidRPr="00903505">
        <w:rPr>
          <w:rFonts w:hint="eastAsia"/>
          <w:szCs w:val="24"/>
        </w:rPr>
        <w:t>phone</w:t>
      </w:r>
      <w:r w:rsidRPr="00903505">
        <w:rPr>
          <w:rFonts w:hint="eastAsia"/>
          <w:szCs w:val="24"/>
        </w:rPr>
        <w:t>电话、</w:t>
      </w:r>
      <w:r w:rsidRPr="00903505">
        <w:rPr>
          <w:rFonts w:hint="eastAsia"/>
          <w:szCs w:val="24"/>
        </w:rPr>
        <w:t>door</w:t>
      </w:r>
      <w:r w:rsidRPr="00903505">
        <w:rPr>
          <w:rFonts w:hint="eastAsia"/>
          <w:szCs w:val="24"/>
        </w:rPr>
        <w:tab/>
      </w:r>
      <w:r w:rsidRPr="00903505">
        <w:rPr>
          <w:rFonts w:hint="eastAsia"/>
          <w:szCs w:val="24"/>
        </w:rPr>
        <w:t>宿舍</w:t>
      </w:r>
      <w:r w:rsidR="00A04D4F" w:rsidRPr="0012658C">
        <w:t>。</w:t>
      </w:r>
      <w:r w:rsidR="000D2A60">
        <w:rPr>
          <w:rFonts w:hint="eastAsia"/>
        </w:rPr>
        <w:t>学生</w:t>
      </w:r>
      <w:r w:rsidR="00A04D4F" w:rsidRPr="0012658C">
        <w:t>实体如图</w:t>
      </w:r>
      <w:r w:rsidR="00A04D4F" w:rsidRPr="0012658C">
        <w:t xml:space="preserve"> 4-1</w:t>
      </w:r>
      <w:r w:rsidR="008A2A7F">
        <w:t>8</w:t>
      </w:r>
      <w:r w:rsidR="00A04D4F" w:rsidRPr="0012658C">
        <w:t>所示。</w:t>
      </w:r>
    </w:p>
    <w:p w14:paraId="2705F1FC" w14:textId="1C3B6894" w:rsidR="00C94E5E" w:rsidRPr="0012658C" w:rsidRDefault="00DB124F" w:rsidP="00903505">
      <w:pPr>
        <w:pStyle w:val="a1"/>
        <w:ind w:firstLineChars="0" w:firstLine="0"/>
        <w:jc w:val="center"/>
      </w:pPr>
      <w:r>
        <w:pict w14:anchorId="2E27BBD3">
          <v:shape id="_x0000_i1031" type="#_x0000_t75" style="width:387pt;height:217.8pt">
            <v:imagedata r:id="rId42" o:title="s (11)"/>
          </v:shape>
        </w:pict>
      </w:r>
    </w:p>
    <w:p w14:paraId="3FFAB125" w14:textId="6B2E48C0" w:rsidR="00A04D4F" w:rsidRDefault="00A04D4F" w:rsidP="00891A21">
      <w:pPr>
        <w:pStyle w:val="a5"/>
      </w:pPr>
      <w:r w:rsidRPr="0012658C">
        <w:t>图</w:t>
      </w:r>
      <w:r w:rsidRPr="0012658C">
        <w:t>4-1</w:t>
      </w:r>
      <w:r w:rsidR="008A2A7F">
        <w:t>8</w:t>
      </w:r>
      <w:r w:rsidRPr="0012658C">
        <w:t xml:space="preserve"> </w:t>
      </w:r>
      <w:r w:rsidR="000D2A60">
        <w:rPr>
          <w:rFonts w:hint="eastAsia"/>
        </w:rPr>
        <w:t>学生</w:t>
      </w:r>
      <w:r w:rsidRPr="0012658C">
        <w:t>实体图</w:t>
      </w:r>
    </w:p>
    <w:p w14:paraId="215F7FF7" w14:textId="45847E95" w:rsidR="00FD56E6" w:rsidRDefault="00FD56E6" w:rsidP="00FD56E6">
      <w:pPr>
        <w:pStyle w:val="4"/>
        <w:ind w:firstLineChars="200" w:firstLine="480"/>
        <w:rPr>
          <w:rFonts w:ascii="宋体" w:eastAsia="宋体" w:hAnsi="宋体"/>
          <w:b w:val="0"/>
        </w:rPr>
      </w:pPr>
      <w:r>
        <w:rPr>
          <w:rFonts w:ascii="宋体" w:eastAsia="宋体" w:hAnsi="宋体" w:hint="eastAsia"/>
          <w:b w:val="0"/>
        </w:rPr>
        <w:t>6</w:t>
      </w:r>
      <w:r w:rsidRPr="00FD56E6">
        <w:rPr>
          <w:rFonts w:ascii="宋体" w:eastAsia="宋体" w:hAnsi="宋体"/>
          <w:b w:val="0"/>
        </w:rPr>
        <w:t>.</w:t>
      </w:r>
      <w:r w:rsidR="000D2A60">
        <w:rPr>
          <w:rFonts w:ascii="宋体" w:eastAsia="宋体" w:hAnsi="宋体" w:hint="eastAsia"/>
          <w:b w:val="0"/>
        </w:rPr>
        <w:t>维修人员</w:t>
      </w:r>
      <w:r w:rsidRPr="00FD56E6">
        <w:rPr>
          <w:rFonts w:ascii="宋体" w:eastAsia="宋体" w:hAnsi="宋体"/>
          <w:b w:val="0"/>
        </w:rPr>
        <w:t>实体模型</w:t>
      </w:r>
    </w:p>
    <w:p w14:paraId="4D1D073A" w14:textId="6B4F7A38" w:rsidR="00A75491" w:rsidRDefault="00903505" w:rsidP="00646703">
      <w:pPr>
        <w:pStyle w:val="a1"/>
        <w:ind w:firstLine="480"/>
      </w:pPr>
      <w:r>
        <w:rPr>
          <w:rFonts w:hint="eastAsia"/>
        </w:rPr>
        <w:t>维修人员</w:t>
      </w:r>
      <w:r w:rsidR="00380D3B">
        <w:t>实体</w:t>
      </w:r>
      <w:r w:rsidR="00A75491" w:rsidRPr="0012658C">
        <w:t>包括</w:t>
      </w:r>
      <w:r w:rsidRPr="00903505">
        <w:rPr>
          <w:rFonts w:hint="eastAsia"/>
        </w:rPr>
        <w:t>id</w:t>
      </w:r>
      <w:r w:rsidRPr="00903505">
        <w:rPr>
          <w:rFonts w:hint="eastAsia"/>
        </w:rPr>
        <w:t>编号</w:t>
      </w:r>
      <w:r w:rsidRPr="00903505">
        <w:rPr>
          <w:rFonts w:hint="eastAsia"/>
        </w:rPr>
        <w:t>ID</w:t>
      </w:r>
      <w:r w:rsidRPr="00903505">
        <w:rPr>
          <w:rFonts w:hint="eastAsia"/>
        </w:rPr>
        <w:t>、</w:t>
      </w:r>
      <w:r w:rsidRPr="00903505">
        <w:rPr>
          <w:rFonts w:hint="eastAsia"/>
        </w:rPr>
        <w:t>name</w:t>
      </w:r>
      <w:r w:rsidRPr="00903505">
        <w:rPr>
          <w:rFonts w:hint="eastAsia"/>
        </w:rPr>
        <w:t>姓名、</w:t>
      </w:r>
      <w:r w:rsidRPr="00903505">
        <w:rPr>
          <w:rFonts w:hint="eastAsia"/>
        </w:rPr>
        <w:t>number</w:t>
      </w:r>
      <w:r w:rsidRPr="00903505">
        <w:rPr>
          <w:rFonts w:hint="eastAsia"/>
        </w:rPr>
        <w:t>电话、</w:t>
      </w:r>
      <w:r w:rsidRPr="00903505">
        <w:rPr>
          <w:rFonts w:hint="eastAsia"/>
        </w:rPr>
        <w:t>phone</w:t>
      </w:r>
      <w:r w:rsidRPr="00903505">
        <w:rPr>
          <w:rFonts w:hint="eastAsia"/>
        </w:rPr>
        <w:t>手机号</w:t>
      </w:r>
      <w:r w:rsidR="00A75491">
        <w:t>。</w:t>
      </w:r>
      <w:r w:rsidR="000D2A60">
        <w:rPr>
          <w:rFonts w:hint="eastAsia"/>
        </w:rPr>
        <w:t>维修人员</w:t>
      </w:r>
      <w:r w:rsidR="00A75491" w:rsidRPr="0012658C">
        <w:t>实体如图</w:t>
      </w:r>
      <w:r w:rsidR="00A75491" w:rsidRPr="0012658C">
        <w:t xml:space="preserve"> 4-1</w:t>
      </w:r>
      <w:r w:rsidR="008A2A7F">
        <w:t>9</w:t>
      </w:r>
      <w:r w:rsidR="00A75491" w:rsidRPr="0012658C">
        <w:t>所示。</w:t>
      </w:r>
    </w:p>
    <w:p w14:paraId="0F7732F4" w14:textId="1BBB54EF" w:rsidR="00755449" w:rsidRPr="00A75491" w:rsidRDefault="00DB124F" w:rsidP="00903505">
      <w:pPr>
        <w:pStyle w:val="a1"/>
        <w:ind w:firstLineChars="0" w:firstLine="0"/>
        <w:jc w:val="center"/>
      </w:pPr>
      <w:r>
        <w:lastRenderedPageBreak/>
        <w:pict w14:anchorId="7CB61FC0">
          <v:shape id="_x0000_i1032" type="#_x0000_t75" style="width:369.6pt;height:165pt">
            <v:imagedata r:id="rId43" o:title="s (13)"/>
          </v:shape>
        </w:pict>
      </w:r>
    </w:p>
    <w:p w14:paraId="3E52EBFB" w14:textId="4D1A1824" w:rsidR="00FD56E6" w:rsidRPr="00FD56E6" w:rsidRDefault="00FD56E6" w:rsidP="00755449">
      <w:pPr>
        <w:pStyle w:val="a5"/>
      </w:pPr>
      <w:r w:rsidRPr="0012658C">
        <w:t>图</w:t>
      </w:r>
      <w:r w:rsidRPr="0012658C">
        <w:t>4-1</w:t>
      </w:r>
      <w:r w:rsidR="008A2A7F">
        <w:t>9</w:t>
      </w:r>
      <w:r w:rsidRPr="0012658C">
        <w:t xml:space="preserve"> </w:t>
      </w:r>
      <w:r w:rsidR="000D2A60">
        <w:rPr>
          <w:rFonts w:hint="eastAsia"/>
        </w:rPr>
        <w:t>维修人员</w:t>
      </w:r>
      <w:r w:rsidRPr="0012658C">
        <w:t>实体图</w:t>
      </w:r>
    </w:p>
    <w:p w14:paraId="4ABC2D26" w14:textId="075792F9" w:rsidR="00FD56E6" w:rsidRDefault="00FD56E6" w:rsidP="00FD56E6">
      <w:pPr>
        <w:pStyle w:val="4"/>
        <w:ind w:firstLineChars="200" w:firstLine="480"/>
        <w:rPr>
          <w:rFonts w:ascii="宋体" w:eastAsia="宋体" w:hAnsi="宋体"/>
          <w:b w:val="0"/>
        </w:rPr>
      </w:pPr>
      <w:r>
        <w:rPr>
          <w:rFonts w:ascii="宋体" w:eastAsia="宋体" w:hAnsi="宋体" w:hint="eastAsia"/>
          <w:b w:val="0"/>
        </w:rPr>
        <w:t>7</w:t>
      </w:r>
      <w:r w:rsidRPr="00FD56E6">
        <w:rPr>
          <w:rFonts w:ascii="宋体" w:eastAsia="宋体" w:hAnsi="宋体"/>
          <w:b w:val="0"/>
        </w:rPr>
        <w:t>.</w:t>
      </w:r>
      <w:r w:rsidR="000D2A60">
        <w:rPr>
          <w:rFonts w:ascii="宋体" w:eastAsia="宋体" w:hAnsi="宋体" w:hint="eastAsia"/>
          <w:b w:val="0"/>
        </w:rPr>
        <w:t>催单</w:t>
      </w:r>
      <w:r w:rsidRPr="00FD56E6">
        <w:rPr>
          <w:rFonts w:ascii="宋体" w:eastAsia="宋体" w:hAnsi="宋体"/>
          <w:b w:val="0"/>
        </w:rPr>
        <w:t>实体模型</w:t>
      </w:r>
    </w:p>
    <w:p w14:paraId="79B7CDEC" w14:textId="200BAA15" w:rsidR="00755449" w:rsidRDefault="00903505" w:rsidP="00380D3B">
      <w:pPr>
        <w:pStyle w:val="a1"/>
        <w:ind w:firstLine="480"/>
      </w:pPr>
      <w:r>
        <w:rPr>
          <w:rFonts w:hint="eastAsia"/>
        </w:rPr>
        <w:t>催单</w:t>
      </w:r>
      <w:r w:rsidR="00380D3B">
        <w:rPr>
          <w:rFonts w:hint="eastAsia"/>
        </w:rPr>
        <w:t>实体包括</w:t>
      </w:r>
      <w:r w:rsidRPr="003A30A6">
        <w:rPr>
          <w:rFonts w:hint="eastAsia"/>
          <w:szCs w:val="24"/>
        </w:rPr>
        <w:t>id</w:t>
      </w:r>
      <w:r w:rsidRPr="003A30A6">
        <w:rPr>
          <w:rFonts w:hint="eastAsia"/>
          <w:szCs w:val="24"/>
        </w:rPr>
        <w:t>编号</w:t>
      </w:r>
      <w:r w:rsidRPr="003A30A6">
        <w:rPr>
          <w:rFonts w:hint="eastAsia"/>
          <w:szCs w:val="24"/>
        </w:rPr>
        <w:t>ID</w:t>
      </w:r>
      <w:r>
        <w:rPr>
          <w:rFonts w:hint="eastAsia"/>
          <w:szCs w:val="24"/>
        </w:rPr>
        <w:t>、</w:t>
      </w:r>
      <w:r w:rsidRPr="003A30A6">
        <w:rPr>
          <w:rFonts w:hint="eastAsia"/>
          <w:szCs w:val="24"/>
        </w:rPr>
        <w:t>status</w:t>
      </w:r>
      <w:r w:rsidRPr="003A30A6">
        <w:rPr>
          <w:rFonts w:hint="eastAsia"/>
          <w:szCs w:val="24"/>
        </w:rPr>
        <w:t>状态：</w:t>
      </w:r>
      <w:r w:rsidRPr="003A30A6">
        <w:rPr>
          <w:rFonts w:hint="eastAsia"/>
          <w:szCs w:val="24"/>
        </w:rPr>
        <w:t>0</w:t>
      </w:r>
      <w:r w:rsidRPr="003A30A6">
        <w:rPr>
          <w:rFonts w:hint="eastAsia"/>
          <w:szCs w:val="24"/>
        </w:rPr>
        <w:t>为待查看，</w:t>
      </w:r>
      <w:r w:rsidRPr="003A30A6">
        <w:rPr>
          <w:rFonts w:hint="eastAsia"/>
          <w:szCs w:val="24"/>
        </w:rPr>
        <w:t>1</w:t>
      </w:r>
      <w:r w:rsidRPr="003A30A6">
        <w:rPr>
          <w:rFonts w:hint="eastAsia"/>
          <w:szCs w:val="24"/>
        </w:rPr>
        <w:t>为已查看，</w:t>
      </w:r>
      <w:r w:rsidRPr="003A30A6">
        <w:rPr>
          <w:rFonts w:hint="eastAsia"/>
          <w:szCs w:val="24"/>
        </w:rPr>
        <w:t>2</w:t>
      </w:r>
      <w:r w:rsidRPr="003A30A6">
        <w:rPr>
          <w:rFonts w:hint="eastAsia"/>
          <w:szCs w:val="24"/>
        </w:rPr>
        <w:t>为被学生取消，默认为待查看</w:t>
      </w:r>
      <w:r>
        <w:rPr>
          <w:rFonts w:hint="eastAsia"/>
          <w:szCs w:val="24"/>
        </w:rPr>
        <w:t>、</w:t>
      </w:r>
      <w:r w:rsidRPr="003A30A6">
        <w:rPr>
          <w:rFonts w:hint="eastAsia"/>
          <w:szCs w:val="24"/>
        </w:rPr>
        <w:t>repairId</w:t>
      </w:r>
      <w:r w:rsidRPr="003A30A6">
        <w:rPr>
          <w:rFonts w:hint="eastAsia"/>
          <w:szCs w:val="24"/>
        </w:rPr>
        <w:t>该催单对应的报修单编号</w:t>
      </w:r>
      <w:r>
        <w:rPr>
          <w:rFonts w:hint="eastAsia"/>
          <w:szCs w:val="24"/>
        </w:rPr>
        <w:t>、</w:t>
      </w:r>
      <w:r w:rsidRPr="003A30A6">
        <w:rPr>
          <w:rFonts w:hint="eastAsia"/>
          <w:szCs w:val="24"/>
        </w:rPr>
        <w:t>studentId</w:t>
      </w:r>
      <w:r w:rsidRPr="003A30A6">
        <w:rPr>
          <w:rFonts w:hint="eastAsia"/>
          <w:szCs w:val="24"/>
        </w:rPr>
        <w:t>发起该催单的学生的编号</w:t>
      </w:r>
      <w:r>
        <w:rPr>
          <w:rFonts w:hint="eastAsia"/>
          <w:szCs w:val="24"/>
        </w:rPr>
        <w:t>、</w:t>
      </w:r>
      <w:r w:rsidRPr="003A30A6">
        <w:rPr>
          <w:rFonts w:hint="eastAsia"/>
          <w:szCs w:val="24"/>
        </w:rPr>
        <w:t>createTime</w:t>
      </w:r>
      <w:r w:rsidRPr="003A30A6">
        <w:rPr>
          <w:rFonts w:hint="eastAsia"/>
          <w:szCs w:val="24"/>
        </w:rPr>
        <w:tab/>
      </w:r>
      <w:r w:rsidRPr="003A30A6">
        <w:rPr>
          <w:rFonts w:hint="eastAsia"/>
          <w:szCs w:val="24"/>
        </w:rPr>
        <w:t>催单的创建时间</w:t>
      </w:r>
      <w:r w:rsidR="00380D3B">
        <w:t>。</w:t>
      </w:r>
      <w:r w:rsidR="000D2A60">
        <w:rPr>
          <w:rFonts w:hint="eastAsia"/>
        </w:rPr>
        <w:t>催单</w:t>
      </w:r>
      <w:r w:rsidR="00755449" w:rsidRPr="0012658C">
        <w:t>实体如图</w:t>
      </w:r>
      <w:r w:rsidR="00755449" w:rsidRPr="0012658C">
        <w:t xml:space="preserve"> 4-</w:t>
      </w:r>
      <w:r w:rsidR="008A2A7F">
        <w:t>20</w:t>
      </w:r>
      <w:r w:rsidR="00755449" w:rsidRPr="0012658C">
        <w:t>所示。</w:t>
      </w:r>
    </w:p>
    <w:p w14:paraId="30564C3F" w14:textId="034D2FBB" w:rsidR="00755449" w:rsidRPr="00755449" w:rsidRDefault="00DB124F" w:rsidP="00903505">
      <w:pPr>
        <w:pStyle w:val="a1"/>
        <w:ind w:firstLineChars="0" w:firstLine="0"/>
        <w:jc w:val="center"/>
      </w:pPr>
      <w:r>
        <w:pict w14:anchorId="432CC19F">
          <v:shape id="_x0000_i1033" type="#_x0000_t75" style="width:369pt;height:181.2pt">
            <v:imagedata r:id="rId44" o:title="s (14)"/>
          </v:shape>
        </w:pict>
      </w:r>
    </w:p>
    <w:p w14:paraId="6D60396D" w14:textId="79636B4F" w:rsidR="00FD56E6" w:rsidRPr="00FD56E6" w:rsidRDefault="00FD56E6" w:rsidP="00380D3B">
      <w:pPr>
        <w:pStyle w:val="a5"/>
      </w:pPr>
      <w:r w:rsidRPr="0012658C">
        <w:t>图</w:t>
      </w:r>
      <w:r w:rsidRPr="0012658C">
        <w:t>4-</w:t>
      </w:r>
      <w:r w:rsidR="008A2A7F">
        <w:t>20</w:t>
      </w:r>
      <w:r w:rsidRPr="0012658C">
        <w:t xml:space="preserve"> </w:t>
      </w:r>
      <w:r w:rsidR="000D2A60">
        <w:rPr>
          <w:rFonts w:hint="eastAsia"/>
        </w:rPr>
        <w:t>催单</w:t>
      </w:r>
      <w:r w:rsidRPr="0012658C">
        <w:t>实体图</w:t>
      </w:r>
    </w:p>
    <w:p w14:paraId="0F6AA03A" w14:textId="77777777" w:rsidR="00A04D4F" w:rsidRPr="0012658C" w:rsidRDefault="00A04D4F" w:rsidP="00A04D4F">
      <w:pPr>
        <w:pStyle w:val="2"/>
      </w:pPr>
      <w:bookmarkStart w:id="47" w:name="_Toc101726021"/>
      <w:r w:rsidRPr="0012658C">
        <w:t>本章小结</w:t>
      </w:r>
      <w:bookmarkEnd w:id="47"/>
    </w:p>
    <w:p w14:paraId="08918500" w14:textId="77777777" w:rsidR="00A04D4F" w:rsidRPr="0012658C" w:rsidRDefault="001E5E7D" w:rsidP="00A04D4F">
      <w:pPr>
        <w:pStyle w:val="a1"/>
        <w:ind w:firstLineChars="0" w:firstLine="576"/>
        <w:jc w:val="left"/>
      </w:pPr>
      <w:r w:rsidRPr="0012658C">
        <w:t>本章首先显示系统的总体架构设计，并对系统的模块设计进行简要的分析和描述，以及一些结构图，最后给出整个系统的</w:t>
      </w:r>
      <w:r w:rsidRPr="0012658C">
        <w:t>E-R</w:t>
      </w:r>
      <w:r w:rsidRPr="0012658C">
        <w:t>图并描述每个实体。</w:t>
      </w:r>
    </w:p>
    <w:p w14:paraId="51A7FFC1" w14:textId="77777777" w:rsidR="00A04D4F" w:rsidRPr="0012658C" w:rsidRDefault="00A04D4F" w:rsidP="00A04D4F">
      <w:pPr>
        <w:pStyle w:val="1"/>
      </w:pPr>
      <w:bookmarkStart w:id="48" w:name="_Toc101726022"/>
      <w:r w:rsidRPr="0012658C">
        <w:lastRenderedPageBreak/>
        <w:t>系统详细设计</w:t>
      </w:r>
      <w:bookmarkEnd w:id="48"/>
    </w:p>
    <w:p w14:paraId="350B7624" w14:textId="77777777" w:rsidR="00A04D4F" w:rsidRPr="0012658C" w:rsidRDefault="00A04D4F" w:rsidP="00A04D4F">
      <w:pPr>
        <w:pStyle w:val="2"/>
      </w:pPr>
      <w:bookmarkStart w:id="49" w:name="_Toc101726023"/>
      <w:r w:rsidRPr="0012658C">
        <w:t>系统的详细设计</w:t>
      </w:r>
      <w:bookmarkEnd w:id="49"/>
    </w:p>
    <w:p w14:paraId="2B54D48D" w14:textId="77777777" w:rsidR="00C10C90" w:rsidRPr="00C10C90" w:rsidRDefault="00C10C90" w:rsidP="003B2979">
      <w:pPr>
        <w:ind w:firstLineChars="200" w:firstLine="480"/>
        <w:rPr>
          <w:rFonts w:eastAsia="黑体"/>
          <w:sz w:val="28"/>
        </w:rPr>
      </w:pPr>
      <w:bookmarkStart w:id="50" w:name="_Toc101726024"/>
      <w:r w:rsidRPr="00C10C90">
        <w:rPr>
          <w:rFonts w:hint="eastAsia"/>
          <w:u w:color="000000"/>
        </w:rPr>
        <w:t>详细的系统设计主要包括：学生模块和管理员模块。</w:t>
      </w:r>
    </w:p>
    <w:p w14:paraId="03DD4988" w14:textId="50F03CAF" w:rsidR="000221C7" w:rsidRPr="0012658C" w:rsidRDefault="00C27798" w:rsidP="00C10C90">
      <w:pPr>
        <w:pStyle w:val="3"/>
      </w:pPr>
      <w:r>
        <w:t>学生</w:t>
      </w:r>
      <w:r w:rsidR="000221C7" w:rsidRPr="0012658C">
        <w:t>模块</w:t>
      </w:r>
      <w:r w:rsidR="004A45BD" w:rsidRPr="0012658C">
        <w:t>详细设计</w:t>
      </w:r>
      <w:bookmarkEnd w:id="50"/>
    </w:p>
    <w:p w14:paraId="5B5AA56B" w14:textId="4A5F3A6D" w:rsidR="000221C7" w:rsidRPr="0012658C" w:rsidRDefault="000221C7" w:rsidP="000221C7">
      <w:pPr>
        <w:pStyle w:val="4"/>
        <w:ind w:firstLine="480"/>
        <w:rPr>
          <w:rFonts w:eastAsia="宋体"/>
          <w:b w:val="0"/>
          <w:bCs/>
        </w:rPr>
      </w:pPr>
      <w:r w:rsidRPr="0012658C">
        <w:rPr>
          <w:rFonts w:eastAsia="宋体"/>
          <w:b w:val="0"/>
          <w:bCs/>
        </w:rPr>
        <w:t>1.</w:t>
      </w:r>
      <w:r w:rsidRPr="0012658C">
        <w:rPr>
          <w:rFonts w:eastAsia="宋体"/>
          <w:b w:val="0"/>
          <w:bCs/>
        </w:rPr>
        <w:t>首页</w:t>
      </w:r>
    </w:p>
    <w:p w14:paraId="3F88F0DC" w14:textId="0BF14D96" w:rsidR="000221C7" w:rsidRPr="0012658C" w:rsidRDefault="00C27798" w:rsidP="004107C6">
      <w:pPr>
        <w:pStyle w:val="a1"/>
        <w:ind w:firstLineChars="0" w:firstLine="480"/>
        <w:rPr>
          <w:color w:val="FF0000"/>
        </w:rPr>
      </w:pPr>
      <w:r>
        <w:t>学生</w:t>
      </w:r>
      <w:r w:rsidR="008255BE" w:rsidRPr="0012658C">
        <w:t>点击首页，会调用获取公告接口，</w:t>
      </w:r>
      <w:r w:rsidR="007836E0">
        <w:t>后端会把</w:t>
      </w:r>
      <w:r>
        <w:t>校园报修</w:t>
      </w:r>
      <w:r w:rsidR="007836E0">
        <w:t>信息列表进行前端</w:t>
      </w:r>
      <w:r w:rsidR="00223FCC" w:rsidRPr="0012658C">
        <w:t>展示</w:t>
      </w:r>
      <w:r w:rsidR="000221C7" w:rsidRPr="0012658C">
        <w:t>。</w:t>
      </w:r>
      <w:r>
        <w:rPr>
          <w:rFonts w:hint="eastAsia"/>
        </w:rPr>
        <w:t>学生</w:t>
      </w:r>
      <w:r w:rsidR="007836E0">
        <w:rPr>
          <w:rFonts w:hint="eastAsia"/>
        </w:rPr>
        <w:t>首页</w:t>
      </w:r>
      <w:r w:rsidR="00887918">
        <w:rPr>
          <w:rFonts w:hint="eastAsia"/>
        </w:rPr>
        <w:t>展示流程图</w:t>
      </w:r>
      <w:r w:rsidR="000221C7" w:rsidRPr="0012658C">
        <w:t>如图</w:t>
      </w:r>
      <w:r w:rsidR="00887918">
        <w:t>5</w:t>
      </w:r>
      <w:r w:rsidR="000221C7" w:rsidRPr="0012658C">
        <w:t>-1</w:t>
      </w:r>
      <w:r w:rsidR="000221C7" w:rsidRPr="0012658C">
        <w:t>所示。</w:t>
      </w:r>
    </w:p>
    <w:p w14:paraId="038CEC7C" w14:textId="707F107A" w:rsidR="000221C7" w:rsidRPr="0012658C" w:rsidRDefault="00DB124F" w:rsidP="003F54F1">
      <w:pPr>
        <w:pStyle w:val="a1"/>
        <w:ind w:firstLineChars="0" w:firstLine="0"/>
        <w:jc w:val="center"/>
      </w:pPr>
      <w:r>
        <w:pict w14:anchorId="55A809D6">
          <v:shape id="_x0000_i1034" type="#_x0000_t75" style="width:190.8pt;height:382.2pt">
            <v:imagedata r:id="rId45" o:title="e-r实体 (24)"/>
          </v:shape>
        </w:pict>
      </w:r>
    </w:p>
    <w:p w14:paraId="50590C3D" w14:textId="2A6E58D3" w:rsidR="000221C7" w:rsidRPr="0012658C" w:rsidRDefault="000221C7" w:rsidP="000221C7">
      <w:pPr>
        <w:pStyle w:val="a5"/>
        <w:rPr>
          <w:szCs w:val="18"/>
        </w:rPr>
      </w:pPr>
      <w:r w:rsidRPr="0012658C">
        <w:rPr>
          <w:szCs w:val="18"/>
        </w:rPr>
        <w:t>图</w:t>
      </w:r>
      <w:r w:rsidR="00887918">
        <w:rPr>
          <w:szCs w:val="18"/>
        </w:rPr>
        <w:t>5</w:t>
      </w:r>
      <w:r w:rsidRPr="0012658C">
        <w:rPr>
          <w:szCs w:val="18"/>
        </w:rPr>
        <w:t xml:space="preserve">-1 </w:t>
      </w:r>
      <w:r w:rsidR="00C27798">
        <w:rPr>
          <w:szCs w:val="18"/>
        </w:rPr>
        <w:t>学生</w:t>
      </w:r>
      <w:r w:rsidR="00796865">
        <w:rPr>
          <w:rFonts w:hint="eastAsia"/>
          <w:szCs w:val="18"/>
        </w:rPr>
        <w:t>首页展示</w:t>
      </w:r>
      <w:r w:rsidR="00887918">
        <w:rPr>
          <w:rFonts w:hint="eastAsia"/>
          <w:szCs w:val="18"/>
        </w:rPr>
        <w:t>流程</w:t>
      </w:r>
      <w:r w:rsidRPr="0012658C">
        <w:rPr>
          <w:szCs w:val="18"/>
        </w:rPr>
        <w:t>图</w:t>
      </w:r>
    </w:p>
    <w:p w14:paraId="03376D09" w14:textId="3792107D" w:rsidR="000221C7" w:rsidRPr="0012658C" w:rsidRDefault="000221C7" w:rsidP="000221C7">
      <w:pPr>
        <w:pStyle w:val="4"/>
        <w:ind w:firstLine="480"/>
        <w:rPr>
          <w:rFonts w:eastAsia="宋体"/>
          <w:b w:val="0"/>
          <w:bCs/>
        </w:rPr>
      </w:pPr>
      <w:r w:rsidRPr="0012658C">
        <w:rPr>
          <w:rFonts w:eastAsia="宋体"/>
          <w:b w:val="0"/>
          <w:bCs/>
        </w:rPr>
        <w:lastRenderedPageBreak/>
        <w:t>2.</w:t>
      </w:r>
      <w:r w:rsidR="00C27798">
        <w:rPr>
          <w:rFonts w:eastAsia="宋体" w:hint="eastAsia"/>
          <w:b w:val="0"/>
          <w:bCs/>
        </w:rPr>
        <w:t>校园报修</w:t>
      </w:r>
      <w:r w:rsidR="007C4FE1">
        <w:rPr>
          <w:rFonts w:eastAsia="宋体" w:hint="eastAsia"/>
          <w:b w:val="0"/>
          <w:bCs/>
        </w:rPr>
        <w:t>信息</w:t>
      </w:r>
    </w:p>
    <w:p w14:paraId="005EA2D4" w14:textId="0651BBCD" w:rsidR="000221C7" w:rsidRPr="0012658C" w:rsidRDefault="00C27798" w:rsidP="000221C7">
      <w:pPr>
        <w:pStyle w:val="a1"/>
        <w:ind w:firstLine="480"/>
      </w:pPr>
      <w:r>
        <w:rPr>
          <w:rFonts w:hint="eastAsia"/>
        </w:rPr>
        <w:t>校园报修</w:t>
      </w:r>
      <w:r w:rsidR="00C91A8F">
        <w:rPr>
          <w:rFonts w:hint="eastAsia"/>
        </w:rPr>
        <w:t>信息查看与</w:t>
      </w:r>
      <w:r w:rsidR="003F54F1">
        <w:rPr>
          <w:rFonts w:hint="eastAsia"/>
        </w:rPr>
        <w:t>添加</w:t>
      </w:r>
      <w:r w:rsidR="0081123A" w:rsidRPr="0012658C">
        <w:t>主要通过</w:t>
      </w:r>
      <w:r w:rsidR="00644969">
        <w:t>登录</w:t>
      </w:r>
      <w:r w:rsidR="007836E0">
        <w:t>之后并正常登录的状态下，</w:t>
      </w:r>
      <w:r w:rsidR="00C91A8F">
        <w:rPr>
          <w:rFonts w:hint="eastAsia"/>
        </w:rPr>
        <w:t>能查看</w:t>
      </w:r>
      <w:r>
        <w:rPr>
          <w:rFonts w:hint="eastAsia"/>
        </w:rPr>
        <w:t>校园报修</w:t>
      </w:r>
      <w:r w:rsidR="003F54F1">
        <w:rPr>
          <w:rFonts w:hint="eastAsia"/>
        </w:rPr>
        <w:t>列表</w:t>
      </w:r>
      <w:r w:rsidR="00C91A8F">
        <w:rPr>
          <w:rFonts w:hint="eastAsia"/>
        </w:rPr>
        <w:t>、</w:t>
      </w:r>
      <w:r>
        <w:rPr>
          <w:rFonts w:hint="eastAsia"/>
        </w:rPr>
        <w:t>校园报修</w:t>
      </w:r>
      <w:r w:rsidR="003F54F1">
        <w:rPr>
          <w:rFonts w:hint="eastAsia"/>
        </w:rPr>
        <w:t>维护状态及添加</w:t>
      </w:r>
      <w:r w:rsidR="000221C7" w:rsidRPr="0012658C">
        <w:t>。</w:t>
      </w:r>
      <w:r>
        <w:rPr>
          <w:rFonts w:hint="eastAsia"/>
        </w:rPr>
        <w:t>校园报修</w:t>
      </w:r>
      <w:r w:rsidR="00C91A8F">
        <w:rPr>
          <w:rFonts w:hint="eastAsia"/>
        </w:rPr>
        <w:t>信息</w:t>
      </w:r>
      <w:r w:rsidR="00A04E33">
        <w:rPr>
          <w:rFonts w:hint="eastAsia"/>
        </w:rPr>
        <w:t>流程</w:t>
      </w:r>
      <w:r w:rsidR="00127360">
        <w:rPr>
          <w:rFonts w:hint="eastAsia"/>
        </w:rPr>
        <w:t>图</w:t>
      </w:r>
      <w:r w:rsidR="000221C7" w:rsidRPr="0012658C">
        <w:t>如图</w:t>
      </w:r>
      <w:r w:rsidR="00455961">
        <w:t>5</w:t>
      </w:r>
      <w:r w:rsidR="000221C7" w:rsidRPr="0012658C">
        <w:t>-2</w:t>
      </w:r>
      <w:r w:rsidR="000221C7" w:rsidRPr="0012658C">
        <w:t>所示。</w:t>
      </w:r>
    </w:p>
    <w:p w14:paraId="4999471B" w14:textId="365ECF15" w:rsidR="000221C7" w:rsidRPr="0012658C" w:rsidRDefault="00DB124F" w:rsidP="00C91A8F">
      <w:pPr>
        <w:pStyle w:val="a1"/>
        <w:ind w:firstLineChars="0" w:firstLine="0"/>
        <w:jc w:val="center"/>
      </w:pPr>
      <w:r>
        <w:pict w14:anchorId="6E3B2940">
          <v:shape id="_x0000_i1035" type="#_x0000_t75" style="width:90pt;height:307.8pt">
            <v:imagedata r:id="rId46" o:title="e-r实体 (25)"/>
          </v:shape>
        </w:pict>
      </w:r>
    </w:p>
    <w:p w14:paraId="1849A81A" w14:textId="4627C8BA" w:rsidR="000221C7" w:rsidRPr="0012658C" w:rsidRDefault="000221C7" w:rsidP="000221C7">
      <w:pPr>
        <w:pStyle w:val="a5"/>
        <w:rPr>
          <w:szCs w:val="18"/>
        </w:rPr>
      </w:pPr>
      <w:r w:rsidRPr="0012658C">
        <w:rPr>
          <w:szCs w:val="18"/>
        </w:rPr>
        <w:t>图</w:t>
      </w:r>
      <w:r w:rsidR="008431F2">
        <w:rPr>
          <w:szCs w:val="18"/>
        </w:rPr>
        <w:t>5</w:t>
      </w:r>
      <w:r w:rsidRPr="0012658C">
        <w:rPr>
          <w:szCs w:val="18"/>
        </w:rPr>
        <w:t>-2</w:t>
      </w:r>
      <w:r w:rsidR="00C27798">
        <w:rPr>
          <w:rFonts w:hint="eastAsia"/>
          <w:szCs w:val="18"/>
        </w:rPr>
        <w:t>校园报修</w:t>
      </w:r>
      <w:r w:rsidR="00C91A8F">
        <w:rPr>
          <w:rFonts w:hint="eastAsia"/>
          <w:szCs w:val="18"/>
        </w:rPr>
        <w:t>信息</w:t>
      </w:r>
      <w:r w:rsidR="008431F2">
        <w:rPr>
          <w:rFonts w:hint="eastAsia"/>
          <w:szCs w:val="18"/>
        </w:rPr>
        <w:t>流程</w:t>
      </w:r>
      <w:r w:rsidRPr="0012658C">
        <w:rPr>
          <w:szCs w:val="18"/>
        </w:rPr>
        <w:t>图</w:t>
      </w:r>
    </w:p>
    <w:p w14:paraId="5CC2BA18" w14:textId="51108479" w:rsidR="000221C7" w:rsidRPr="0012658C" w:rsidRDefault="000221C7" w:rsidP="000221C7">
      <w:pPr>
        <w:pStyle w:val="4"/>
        <w:ind w:firstLine="480"/>
        <w:rPr>
          <w:rFonts w:eastAsia="宋体"/>
          <w:b w:val="0"/>
          <w:bCs/>
        </w:rPr>
      </w:pPr>
      <w:r w:rsidRPr="0012658C">
        <w:rPr>
          <w:rFonts w:eastAsia="宋体"/>
          <w:b w:val="0"/>
          <w:bCs/>
        </w:rPr>
        <w:t>3.</w:t>
      </w:r>
      <w:r w:rsidR="00B05638">
        <w:rPr>
          <w:rFonts w:eastAsia="宋体" w:hint="eastAsia"/>
          <w:b w:val="0"/>
          <w:bCs/>
        </w:rPr>
        <w:t>催单</w:t>
      </w:r>
    </w:p>
    <w:p w14:paraId="356A23F4" w14:textId="73570AFD" w:rsidR="000221C7" w:rsidRPr="0012658C" w:rsidRDefault="003F54F1" w:rsidP="000221C7">
      <w:pPr>
        <w:pStyle w:val="a1"/>
        <w:ind w:firstLine="480"/>
        <w:rPr>
          <w:color w:val="FF0000"/>
        </w:rPr>
      </w:pPr>
      <w:r>
        <w:rPr>
          <w:rFonts w:hint="eastAsia"/>
        </w:rPr>
        <w:t>催单</w:t>
      </w:r>
      <w:r w:rsidR="00A83473">
        <w:t>通过验证之后能够正常登录到</w:t>
      </w:r>
      <w:r>
        <w:rPr>
          <w:rFonts w:hint="eastAsia"/>
        </w:rPr>
        <w:t>报修系统</w:t>
      </w:r>
      <w:r w:rsidR="00A83473">
        <w:t>，</w:t>
      </w:r>
      <w:r w:rsidR="00C91A8F">
        <w:rPr>
          <w:rFonts w:hint="eastAsia"/>
        </w:rPr>
        <w:t>对</w:t>
      </w:r>
      <w:r>
        <w:rPr>
          <w:rFonts w:hint="eastAsia"/>
        </w:rPr>
        <w:t>报修单信息进行催单操作或者取消操作。催单</w:t>
      </w:r>
      <w:r w:rsidR="00127360">
        <w:rPr>
          <w:rFonts w:hint="eastAsia"/>
        </w:rPr>
        <w:t>流程图</w:t>
      </w:r>
      <w:r w:rsidR="000221C7" w:rsidRPr="0012658C">
        <w:rPr>
          <w:rFonts w:hint="eastAsia"/>
        </w:rPr>
        <w:t>如</w:t>
      </w:r>
      <w:r w:rsidR="000221C7" w:rsidRPr="0012658C">
        <w:t>图</w:t>
      </w:r>
      <w:r w:rsidR="00127360">
        <w:t>5</w:t>
      </w:r>
      <w:r w:rsidR="000221C7" w:rsidRPr="0012658C">
        <w:t>-3</w:t>
      </w:r>
      <w:r w:rsidR="000221C7" w:rsidRPr="0012658C">
        <w:t>所示。</w:t>
      </w:r>
    </w:p>
    <w:p w14:paraId="43F21D6F" w14:textId="38A3B079" w:rsidR="000221C7" w:rsidRPr="0012658C" w:rsidRDefault="00DB124F" w:rsidP="0004767F">
      <w:pPr>
        <w:pStyle w:val="a1"/>
        <w:ind w:firstLineChars="0" w:firstLine="0"/>
        <w:jc w:val="center"/>
      </w:pPr>
      <w:r>
        <w:lastRenderedPageBreak/>
        <w:pict w14:anchorId="7AB5F6A8">
          <v:shape id="_x0000_i1036" type="#_x0000_t75" style="width:90pt;height:372.6pt">
            <v:imagedata r:id="rId47" o:title="e-r实体 (26)"/>
          </v:shape>
        </w:pict>
      </w:r>
    </w:p>
    <w:p w14:paraId="3A600457" w14:textId="226EADDA" w:rsidR="000221C7" w:rsidRDefault="000221C7" w:rsidP="000221C7">
      <w:pPr>
        <w:pStyle w:val="a5"/>
        <w:rPr>
          <w:szCs w:val="18"/>
        </w:rPr>
      </w:pPr>
      <w:r w:rsidRPr="0012658C">
        <w:rPr>
          <w:szCs w:val="18"/>
        </w:rPr>
        <w:t>图</w:t>
      </w:r>
      <w:r w:rsidR="00127360">
        <w:rPr>
          <w:szCs w:val="18"/>
        </w:rPr>
        <w:t>5</w:t>
      </w:r>
      <w:r w:rsidRPr="0012658C">
        <w:rPr>
          <w:szCs w:val="18"/>
        </w:rPr>
        <w:t>-3</w:t>
      </w:r>
      <w:r w:rsidR="003F54F1">
        <w:rPr>
          <w:rFonts w:hint="eastAsia"/>
          <w:szCs w:val="18"/>
        </w:rPr>
        <w:t>催单</w:t>
      </w:r>
      <w:r w:rsidR="00127360">
        <w:rPr>
          <w:rFonts w:hint="eastAsia"/>
          <w:szCs w:val="18"/>
        </w:rPr>
        <w:t>流程</w:t>
      </w:r>
      <w:r w:rsidRPr="0012658C">
        <w:rPr>
          <w:szCs w:val="18"/>
        </w:rPr>
        <w:t>图</w:t>
      </w:r>
    </w:p>
    <w:p w14:paraId="10934F5B" w14:textId="6014485A" w:rsidR="000221C7" w:rsidRPr="0012658C" w:rsidRDefault="000221C7" w:rsidP="000221C7">
      <w:pPr>
        <w:pStyle w:val="4"/>
        <w:ind w:firstLine="480"/>
        <w:rPr>
          <w:rFonts w:eastAsia="宋体"/>
          <w:b w:val="0"/>
          <w:bCs/>
        </w:rPr>
      </w:pPr>
      <w:r w:rsidRPr="0012658C">
        <w:rPr>
          <w:rFonts w:eastAsia="宋体"/>
          <w:b w:val="0"/>
          <w:bCs/>
        </w:rPr>
        <w:t>4.</w:t>
      </w:r>
      <w:r w:rsidR="00B05638">
        <w:rPr>
          <w:rFonts w:eastAsia="宋体" w:hint="eastAsia"/>
          <w:b w:val="0"/>
          <w:bCs/>
        </w:rPr>
        <w:t>水电费缴费</w:t>
      </w:r>
    </w:p>
    <w:p w14:paraId="7E58100D" w14:textId="619BA59B" w:rsidR="000221C7" w:rsidRDefault="003F54F1" w:rsidP="000221C7">
      <w:pPr>
        <w:pStyle w:val="a1"/>
        <w:ind w:firstLine="480"/>
      </w:pPr>
      <w:r>
        <w:rPr>
          <w:rFonts w:hint="eastAsia"/>
        </w:rPr>
        <w:t>学生登录报修系统之后，能够查看管理员发布的宿舍水电缴费新信息，并根据缴费信息进行添加操作。水电缴费流程图如图</w:t>
      </w:r>
      <w:r>
        <w:rPr>
          <w:rFonts w:hint="eastAsia"/>
        </w:rPr>
        <w:t>5</w:t>
      </w:r>
      <w:r>
        <w:t>-4</w:t>
      </w:r>
      <w:r>
        <w:rPr>
          <w:rFonts w:hint="eastAsia"/>
        </w:rPr>
        <w:t>所示。</w:t>
      </w:r>
    </w:p>
    <w:p w14:paraId="0DC67EE8" w14:textId="68A53950" w:rsidR="003F54F1" w:rsidRPr="003F54F1" w:rsidRDefault="00DB124F" w:rsidP="003F54F1">
      <w:pPr>
        <w:pStyle w:val="a5"/>
        <w:rPr>
          <w:szCs w:val="18"/>
        </w:rPr>
      </w:pPr>
      <w:r>
        <w:rPr>
          <w:szCs w:val="18"/>
        </w:rPr>
        <w:lastRenderedPageBreak/>
        <w:pict w14:anchorId="2594A348">
          <v:shape id="_x0000_i1037" type="#_x0000_t75" style="width:90pt;height:372.6pt">
            <v:imagedata r:id="rId48" o:title="e-r实体 (27)"/>
          </v:shape>
        </w:pict>
      </w:r>
    </w:p>
    <w:p w14:paraId="08EAF823" w14:textId="05E68FB2" w:rsidR="003F54F1" w:rsidRDefault="003F54F1" w:rsidP="003F54F1">
      <w:pPr>
        <w:pStyle w:val="a5"/>
        <w:rPr>
          <w:szCs w:val="18"/>
        </w:rPr>
      </w:pPr>
      <w:r w:rsidRPr="0012658C">
        <w:rPr>
          <w:szCs w:val="18"/>
        </w:rPr>
        <w:t>图</w:t>
      </w:r>
      <w:r>
        <w:rPr>
          <w:szCs w:val="18"/>
        </w:rPr>
        <w:t>5</w:t>
      </w:r>
      <w:r w:rsidRPr="0012658C">
        <w:rPr>
          <w:szCs w:val="18"/>
        </w:rPr>
        <w:t>-</w:t>
      </w:r>
      <w:r>
        <w:rPr>
          <w:szCs w:val="18"/>
        </w:rPr>
        <w:t>4</w:t>
      </w:r>
      <w:r>
        <w:rPr>
          <w:rFonts w:hint="eastAsia"/>
          <w:szCs w:val="18"/>
        </w:rPr>
        <w:t>水电缴费流程</w:t>
      </w:r>
      <w:r w:rsidRPr="0012658C">
        <w:rPr>
          <w:szCs w:val="18"/>
        </w:rPr>
        <w:t>图</w:t>
      </w:r>
    </w:p>
    <w:p w14:paraId="4DDF9F81" w14:textId="2301B40D" w:rsidR="00B05638" w:rsidRPr="0012658C" w:rsidRDefault="00B05638" w:rsidP="00B05638">
      <w:pPr>
        <w:pStyle w:val="4"/>
        <w:ind w:firstLine="480"/>
        <w:rPr>
          <w:rFonts w:eastAsia="宋体"/>
          <w:b w:val="0"/>
          <w:bCs/>
        </w:rPr>
      </w:pPr>
      <w:r>
        <w:rPr>
          <w:rFonts w:eastAsia="宋体"/>
          <w:b w:val="0"/>
          <w:bCs/>
        </w:rPr>
        <w:t>5</w:t>
      </w:r>
      <w:r w:rsidRPr="0012658C">
        <w:rPr>
          <w:rFonts w:eastAsia="宋体"/>
          <w:b w:val="0"/>
          <w:bCs/>
        </w:rPr>
        <w:t>.</w:t>
      </w:r>
      <w:r>
        <w:rPr>
          <w:rFonts w:eastAsia="宋体" w:hint="eastAsia"/>
          <w:b w:val="0"/>
          <w:bCs/>
        </w:rPr>
        <w:t>个人中心</w:t>
      </w:r>
    </w:p>
    <w:p w14:paraId="16F70410" w14:textId="21905EF4" w:rsidR="00B05638" w:rsidRDefault="00C24A3E" w:rsidP="00B05638">
      <w:pPr>
        <w:pStyle w:val="a1"/>
        <w:ind w:firstLine="480"/>
      </w:pPr>
      <w:r>
        <w:rPr>
          <w:rFonts w:hint="eastAsia"/>
        </w:rPr>
        <w:t>学生进入</w:t>
      </w:r>
      <w:r w:rsidR="003B2979">
        <w:rPr>
          <w:rFonts w:hint="eastAsia"/>
        </w:rPr>
        <w:t>到系统之后，在右上角点击登录之后的用户名，在内部界面进行个人信息修改</w:t>
      </w:r>
      <w:r w:rsidR="00B05638" w:rsidRPr="0012658C">
        <w:t>。</w:t>
      </w:r>
      <w:r w:rsidR="003F54F1">
        <w:rPr>
          <w:rFonts w:hint="eastAsia"/>
        </w:rPr>
        <w:t>个人中心流程图如图</w:t>
      </w:r>
      <w:r w:rsidR="003F54F1">
        <w:rPr>
          <w:rFonts w:hint="eastAsia"/>
        </w:rPr>
        <w:t>5</w:t>
      </w:r>
      <w:r w:rsidR="003F54F1">
        <w:t>-5</w:t>
      </w:r>
      <w:r w:rsidR="003F54F1">
        <w:rPr>
          <w:rFonts w:hint="eastAsia"/>
        </w:rPr>
        <w:t>所示。</w:t>
      </w:r>
    </w:p>
    <w:p w14:paraId="417B8C8E" w14:textId="5627BC1F" w:rsidR="00C24A3E" w:rsidRPr="0012658C" w:rsidRDefault="00DB124F" w:rsidP="00C24A3E">
      <w:pPr>
        <w:pStyle w:val="a1"/>
        <w:ind w:firstLineChars="0" w:firstLine="0"/>
        <w:jc w:val="center"/>
        <w:rPr>
          <w:szCs w:val="18"/>
        </w:rPr>
      </w:pPr>
      <w:r>
        <w:rPr>
          <w:szCs w:val="18"/>
        </w:rPr>
        <w:lastRenderedPageBreak/>
        <w:pict w14:anchorId="4D68D404">
          <v:shape id="_x0000_i1038" type="#_x0000_t75" style="width:90pt;height:372.6pt">
            <v:imagedata r:id="rId49" o:title="e-r实体 (28)"/>
          </v:shape>
        </w:pict>
      </w:r>
    </w:p>
    <w:p w14:paraId="0FE098E1" w14:textId="22035668" w:rsidR="00C24A3E" w:rsidRDefault="00C24A3E" w:rsidP="00C24A3E">
      <w:pPr>
        <w:pStyle w:val="a5"/>
        <w:rPr>
          <w:szCs w:val="18"/>
        </w:rPr>
      </w:pPr>
      <w:r w:rsidRPr="0012658C">
        <w:rPr>
          <w:szCs w:val="18"/>
        </w:rPr>
        <w:t>图</w:t>
      </w:r>
      <w:r>
        <w:rPr>
          <w:szCs w:val="18"/>
        </w:rPr>
        <w:t>5</w:t>
      </w:r>
      <w:r w:rsidRPr="0012658C">
        <w:rPr>
          <w:szCs w:val="18"/>
        </w:rPr>
        <w:t>-</w:t>
      </w:r>
      <w:r>
        <w:rPr>
          <w:szCs w:val="18"/>
        </w:rPr>
        <w:t>5</w:t>
      </w:r>
      <w:r>
        <w:rPr>
          <w:rFonts w:hint="eastAsia"/>
          <w:szCs w:val="18"/>
        </w:rPr>
        <w:t>个人信息流程</w:t>
      </w:r>
      <w:r w:rsidRPr="0012658C">
        <w:rPr>
          <w:szCs w:val="18"/>
        </w:rPr>
        <w:t>图</w:t>
      </w:r>
    </w:p>
    <w:p w14:paraId="28D86D04" w14:textId="77777777" w:rsidR="00B05638" w:rsidRPr="00B05638" w:rsidRDefault="00B05638" w:rsidP="00C24A3E">
      <w:pPr>
        <w:pStyle w:val="a1"/>
        <w:ind w:firstLineChars="0" w:firstLine="0"/>
        <w:rPr>
          <w:szCs w:val="18"/>
        </w:rPr>
      </w:pPr>
    </w:p>
    <w:p w14:paraId="3895F1A6" w14:textId="38B2ED96" w:rsidR="000221C7" w:rsidRPr="0012658C" w:rsidRDefault="000221C7" w:rsidP="000221C7">
      <w:pPr>
        <w:pStyle w:val="3"/>
      </w:pPr>
      <w:bookmarkStart w:id="51" w:name="_Toc101726025"/>
      <w:r w:rsidRPr="0012658C">
        <w:t>管理员模块</w:t>
      </w:r>
      <w:r w:rsidR="00D445C6" w:rsidRPr="0012658C">
        <w:t>详细设计</w:t>
      </w:r>
      <w:bookmarkEnd w:id="51"/>
    </w:p>
    <w:p w14:paraId="6B64450B" w14:textId="5A83AE82" w:rsidR="000221C7" w:rsidRPr="0012658C" w:rsidRDefault="000221C7" w:rsidP="000221C7">
      <w:pPr>
        <w:pStyle w:val="4"/>
        <w:ind w:firstLine="480"/>
        <w:rPr>
          <w:rFonts w:eastAsia="宋体"/>
          <w:b w:val="0"/>
          <w:bCs/>
        </w:rPr>
      </w:pPr>
      <w:r w:rsidRPr="0012658C">
        <w:rPr>
          <w:rFonts w:eastAsia="宋体"/>
          <w:b w:val="0"/>
          <w:bCs/>
        </w:rPr>
        <w:t>1.</w:t>
      </w:r>
      <w:r w:rsidRPr="0012658C">
        <w:rPr>
          <w:rFonts w:eastAsia="宋体"/>
          <w:b w:val="0"/>
          <w:bCs/>
        </w:rPr>
        <w:t>首页功能</w:t>
      </w:r>
    </w:p>
    <w:p w14:paraId="00B9ABBD" w14:textId="640A909D" w:rsidR="000221C7" w:rsidRPr="0012658C" w:rsidRDefault="003B2979" w:rsidP="000221C7">
      <w:pPr>
        <w:pStyle w:val="a1"/>
        <w:ind w:firstLine="480"/>
      </w:pPr>
      <w:r w:rsidRPr="003B2979">
        <w:rPr>
          <w:rFonts w:hint="eastAsia"/>
        </w:rPr>
        <w:t>管理员登录后，信息将被管理并返回到前端，该前端将显示在主页上。</w:t>
      </w:r>
      <w:r w:rsidR="006F5849">
        <w:rPr>
          <w:rFonts w:hint="eastAsia"/>
        </w:rPr>
        <w:t>管理员首页</w:t>
      </w:r>
      <w:r w:rsidR="00EE2669">
        <w:rPr>
          <w:rFonts w:hint="eastAsia"/>
        </w:rPr>
        <w:t>流程图</w:t>
      </w:r>
      <w:r w:rsidR="000221C7" w:rsidRPr="0012658C">
        <w:t>如图</w:t>
      </w:r>
      <w:r w:rsidR="00EE2669">
        <w:t>5</w:t>
      </w:r>
      <w:r w:rsidR="000221C7" w:rsidRPr="0012658C">
        <w:t>-</w:t>
      </w:r>
      <w:r w:rsidR="00282DBC">
        <w:t>6</w:t>
      </w:r>
      <w:r w:rsidR="000221C7" w:rsidRPr="0012658C">
        <w:t>所示。</w:t>
      </w:r>
    </w:p>
    <w:p w14:paraId="6DFE2522" w14:textId="4F254561" w:rsidR="000221C7" w:rsidRPr="0012658C" w:rsidRDefault="00DB124F" w:rsidP="000221C7">
      <w:pPr>
        <w:pStyle w:val="a1"/>
        <w:ind w:firstLineChars="0" w:firstLine="0"/>
        <w:jc w:val="center"/>
      </w:pPr>
      <w:r>
        <w:rPr>
          <w:noProof/>
        </w:rPr>
        <w:lastRenderedPageBreak/>
        <w:pict w14:anchorId="63E380E3">
          <v:shape id="_x0000_i1039" type="#_x0000_t75" style="width:90pt;height:325.8pt">
            <v:imagedata r:id="rId50" o:title="管理员首页流程图"/>
          </v:shape>
        </w:pict>
      </w:r>
    </w:p>
    <w:p w14:paraId="49E38163" w14:textId="3B0DE159" w:rsidR="000221C7" w:rsidRPr="0012658C" w:rsidRDefault="000221C7" w:rsidP="000221C7">
      <w:pPr>
        <w:pStyle w:val="a5"/>
        <w:rPr>
          <w:szCs w:val="18"/>
        </w:rPr>
      </w:pPr>
      <w:r w:rsidRPr="0012658C">
        <w:rPr>
          <w:szCs w:val="18"/>
        </w:rPr>
        <w:t>图</w:t>
      </w:r>
      <w:r w:rsidR="00EE2669">
        <w:rPr>
          <w:szCs w:val="18"/>
        </w:rPr>
        <w:t>5</w:t>
      </w:r>
      <w:r w:rsidR="006F5849">
        <w:rPr>
          <w:szCs w:val="18"/>
        </w:rPr>
        <w:t>-</w:t>
      </w:r>
      <w:r w:rsidR="00282DBC">
        <w:rPr>
          <w:szCs w:val="18"/>
        </w:rPr>
        <w:t>6</w:t>
      </w:r>
      <w:r w:rsidR="006F5849">
        <w:rPr>
          <w:szCs w:val="18"/>
        </w:rPr>
        <w:t>管理员首页</w:t>
      </w:r>
      <w:r w:rsidR="00EE2669">
        <w:rPr>
          <w:rFonts w:hint="eastAsia"/>
          <w:szCs w:val="18"/>
        </w:rPr>
        <w:t>流程图</w:t>
      </w:r>
    </w:p>
    <w:p w14:paraId="37E797E5" w14:textId="754C6C5F" w:rsidR="000221C7" w:rsidRPr="0012658C" w:rsidRDefault="000221C7" w:rsidP="000221C7">
      <w:pPr>
        <w:pStyle w:val="4"/>
        <w:ind w:firstLine="480"/>
        <w:rPr>
          <w:rFonts w:eastAsia="宋体"/>
          <w:b w:val="0"/>
          <w:bCs/>
        </w:rPr>
      </w:pPr>
      <w:r w:rsidRPr="0012658C">
        <w:rPr>
          <w:rFonts w:eastAsia="宋体"/>
          <w:b w:val="0"/>
          <w:bCs/>
        </w:rPr>
        <w:t>2.</w:t>
      </w:r>
      <w:r w:rsidR="00C27798">
        <w:rPr>
          <w:rFonts w:eastAsia="宋体"/>
          <w:b w:val="0"/>
          <w:bCs/>
        </w:rPr>
        <w:t>学生</w:t>
      </w:r>
      <w:r w:rsidRPr="0012658C">
        <w:rPr>
          <w:rFonts w:eastAsia="宋体"/>
          <w:b w:val="0"/>
          <w:bCs/>
        </w:rPr>
        <w:t>管理</w:t>
      </w:r>
    </w:p>
    <w:p w14:paraId="01FD6870" w14:textId="4616099A" w:rsidR="000221C7" w:rsidRDefault="0034633B" w:rsidP="00880169">
      <w:pPr>
        <w:pStyle w:val="a5"/>
        <w:ind w:firstLine="480"/>
        <w:jc w:val="both"/>
        <w:rPr>
          <w:sz w:val="24"/>
          <w:szCs w:val="24"/>
        </w:rPr>
      </w:pPr>
      <w:r w:rsidRPr="0012658C">
        <w:rPr>
          <w:sz w:val="24"/>
          <w:szCs w:val="24"/>
        </w:rPr>
        <w:t>添加</w:t>
      </w:r>
      <w:r w:rsidR="00C27798">
        <w:rPr>
          <w:sz w:val="24"/>
          <w:szCs w:val="24"/>
        </w:rPr>
        <w:t>学生</w:t>
      </w:r>
      <w:r w:rsidR="006F5849">
        <w:rPr>
          <w:sz w:val="24"/>
          <w:szCs w:val="24"/>
        </w:rPr>
        <w:t>或是</w:t>
      </w:r>
      <w:r w:rsidR="00C27798">
        <w:rPr>
          <w:sz w:val="24"/>
          <w:szCs w:val="24"/>
        </w:rPr>
        <w:t>学生</w:t>
      </w:r>
      <w:r w:rsidR="00282DBC">
        <w:rPr>
          <w:rFonts w:hint="eastAsia"/>
          <w:sz w:val="24"/>
          <w:szCs w:val="24"/>
        </w:rPr>
        <w:t>就</w:t>
      </w:r>
      <w:r w:rsidRPr="0012658C">
        <w:rPr>
          <w:sz w:val="24"/>
          <w:szCs w:val="24"/>
        </w:rPr>
        <w:t>是表单操作，在表单中填写姓名、年龄、性别、</w:t>
      </w:r>
      <w:r w:rsidR="006F5849">
        <w:rPr>
          <w:sz w:val="24"/>
          <w:szCs w:val="24"/>
        </w:rPr>
        <w:t>手机号码</w:t>
      </w:r>
      <w:r w:rsidR="00282DBC">
        <w:rPr>
          <w:rFonts w:hint="eastAsia"/>
          <w:sz w:val="24"/>
          <w:szCs w:val="24"/>
        </w:rPr>
        <w:t>、密码</w:t>
      </w:r>
      <w:r w:rsidRPr="0012658C">
        <w:rPr>
          <w:sz w:val="24"/>
          <w:szCs w:val="24"/>
        </w:rPr>
        <w:t>等表单项，每一项都会进行校验，通过前端校验以后，会将表单内容发送给后端，后端进行入库操作，并把结果返回给前端</w:t>
      </w:r>
      <w:r w:rsidR="000221C7" w:rsidRPr="0012658C">
        <w:rPr>
          <w:sz w:val="24"/>
          <w:szCs w:val="24"/>
        </w:rPr>
        <w:t>。</w:t>
      </w:r>
      <w:r w:rsidR="00C27798">
        <w:rPr>
          <w:rFonts w:hint="eastAsia"/>
          <w:sz w:val="24"/>
          <w:szCs w:val="24"/>
        </w:rPr>
        <w:t>学生</w:t>
      </w:r>
      <w:r w:rsidR="00880169">
        <w:rPr>
          <w:rFonts w:hint="eastAsia"/>
          <w:sz w:val="24"/>
          <w:szCs w:val="24"/>
        </w:rPr>
        <w:t>管理</w:t>
      </w:r>
      <w:r w:rsidR="00F567B8">
        <w:rPr>
          <w:rFonts w:hint="eastAsia"/>
          <w:sz w:val="24"/>
          <w:szCs w:val="24"/>
        </w:rPr>
        <w:t>流程</w:t>
      </w:r>
      <w:r w:rsidR="000221C7" w:rsidRPr="0012658C">
        <w:rPr>
          <w:rFonts w:hint="eastAsia"/>
          <w:sz w:val="24"/>
          <w:szCs w:val="24"/>
        </w:rPr>
        <w:t>图</w:t>
      </w:r>
      <w:r w:rsidR="000221C7" w:rsidRPr="0012658C">
        <w:rPr>
          <w:sz w:val="24"/>
          <w:szCs w:val="24"/>
        </w:rPr>
        <w:t>如图</w:t>
      </w:r>
      <w:r w:rsidR="00F567B8">
        <w:rPr>
          <w:sz w:val="24"/>
          <w:szCs w:val="24"/>
        </w:rPr>
        <w:t>5</w:t>
      </w:r>
      <w:r w:rsidR="000221C7" w:rsidRPr="0012658C">
        <w:rPr>
          <w:sz w:val="24"/>
          <w:szCs w:val="24"/>
        </w:rPr>
        <w:t>-</w:t>
      </w:r>
      <w:r w:rsidR="00282DBC">
        <w:rPr>
          <w:sz w:val="24"/>
          <w:szCs w:val="24"/>
        </w:rPr>
        <w:t>7</w:t>
      </w:r>
      <w:r w:rsidR="000221C7" w:rsidRPr="0012658C">
        <w:rPr>
          <w:sz w:val="24"/>
          <w:szCs w:val="24"/>
        </w:rPr>
        <w:t>所示。</w:t>
      </w:r>
    </w:p>
    <w:p w14:paraId="10964215" w14:textId="44159401" w:rsidR="00880169" w:rsidRPr="0012658C" w:rsidRDefault="00DB124F" w:rsidP="00880169">
      <w:pPr>
        <w:pStyle w:val="a5"/>
        <w:rPr>
          <w:sz w:val="24"/>
          <w:szCs w:val="24"/>
        </w:rPr>
      </w:pPr>
      <w:r>
        <w:rPr>
          <w:sz w:val="24"/>
          <w:szCs w:val="24"/>
        </w:rPr>
        <w:lastRenderedPageBreak/>
        <w:pict w14:anchorId="0ADBB662">
          <v:shape id="_x0000_i1040" type="#_x0000_t75" style="width:90pt;height:336pt">
            <v:imagedata r:id="rId51" o:title="e-r实体 (8)"/>
          </v:shape>
        </w:pict>
      </w:r>
    </w:p>
    <w:p w14:paraId="719C49A1" w14:textId="43F0A6FB" w:rsidR="000221C7" w:rsidRPr="0012658C" w:rsidRDefault="000221C7" w:rsidP="000221C7">
      <w:pPr>
        <w:pStyle w:val="a5"/>
        <w:rPr>
          <w:sz w:val="24"/>
          <w:szCs w:val="24"/>
        </w:rPr>
      </w:pPr>
      <w:r w:rsidRPr="0012658C">
        <w:rPr>
          <w:szCs w:val="18"/>
        </w:rPr>
        <w:t>图</w:t>
      </w:r>
      <w:r w:rsidR="00B74079">
        <w:rPr>
          <w:szCs w:val="18"/>
        </w:rPr>
        <w:t>5</w:t>
      </w:r>
      <w:r w:rsidRPr="0012658C">
        <w:rPr>
          <w:szCs w:val="18"/>
        </w:rPr>
        <w:t>-</w:t>
      </w:r>
      <w:r w:rsidR="00282DBC">
        <w:rPr>
          <w:szCs w:val="18"/>
        </w:rPr>
        <w:t>7</w:t>
      </w:r>
      <w:r w:rsidRPr="0012658C">
        <w:rPr>
          <w:szCs w:val="18"/>
        </w:rPr>
        <w:t xml:space="preserve"> </w:t>
      </w:r>
      <w:r w:rsidR="00C27798">
        <w:rPr>
          <w:rFonts w:hint="eastAsia"/>
          <w:szCs w:val="18"/>
        </w:rPr>
        <w:t>学生</w:t>
      </w:r>
      <w:r w:rsidR="00880169">
        <w:rPr>
          <w:rFonts w:hint="eastAsia"/>
          <w:szCs w:val="18"/>
        </w:rPr>
        <w:t>管理</w:t>
      </w:r>
      <w:r w:rsidR="00B74079">
        <w:rPr>
          <w:rFonts w:hint="eastAsia"/>
          <w:szCs w:val="18"/>
        </w:rPr>
        <w:t>流程</w:t>
      </w:r>
      <w:r w:rsidRPr="0012658C">
        <w:rPr>
          <w:szCs w:val="18"/>
        </w:rPr>
        <w:t>图</w:t>
      </w:r>
    </w:p>
    <w:p w14:paraId="13C1A77F" w14:textId="0D8F5E78" w:rsidR="000221C7" w:rsidRPr="0012658C" w:rsidRDefault="000221C7" w:rsidP="000221C7">
      <w:pPr>
        <w:pStyle w:val="4"/>
        <w:ind w:firstLine="480"/>
        <w:rPr>
          <w:rFonts w:eastAsia="宋体"/>
          <w:b w:val="0"/>
          <w:bCs/>
        </w:rPr>
      </w:pPr>
      <w:r w:rsidRPr="0012658C">
        <w:rPr>
          <w:rFonts w:eastAsia="宋体"/>
          <w:b w:val="0"/>
          <w:bCs/>
        </w:rPr>
        <w:t>3.</w:t>
      </w:r>
      <w:r w:rsidR="00C27798">
        <w:rPr>
          <w:rFonts w:eastAsia="宋体"/>
          <w:b w:val="0"/>
          <w:bCs/>
        </w:rPr>
        <w:t>校园报修</w:t>
      </w:r>
      <w:r w:rsidR="003F54F1">
        <w:rPr>
          <w:rFonts w:eastAsia="宋体"/>
          <w:b w:val="0"/>
          <w:bCs/>
        </w:rPr>
        <w:t>信</w:t>
      </w:r>
    </w:p>
    <w:p w14:paraId="07435CE0" w14:textId="6D3E6577" w:rsidR="000221C7" w:rsidRPr="0012658C" w:rsidRDefault="00C27798" w:rsidP="000221C7">
      <w:pPr>
        <w:pStyle w:val="a5"/>
        <w:ind w:firstLine="480"/>
        <w:jc w:val="both"/>
        <w:rPr>
          <w:sz w:val="24"/>
          <w:szCs w:val="24"/>
        </w:rPr>
      </w:pPr>
      <w:r>
        <w:rPr>
          <w:sz w:val="24"/>
          <w:szCs w:val="24"/>
        </w:rPr>
        <w:t>校园报修</w:t>
      </w:r>
      <w:r w:rsidR="00282DBC">
        <w:rPr>
          <w:rFonts w:hint="eastAsia"/>
          <w:sz w:val="24"/>
          <w:szCs w:val="24"/>
        </w:rPr>
        <w:t>是报修单的</w:t>
      </w:r>
      <w:r w:rsidR="006F5849">
        <w:rPr>
          <w:sz w:val="24"/>
          <w:szCs w:val="24"/>
        </w:rPr>
        <w:t>的添加、查询、修改、删除</w:t>
      </w:r>
      <w:r w:rsidR="00282DBC">
        <w:rPr>
          <w:rFonts w:hint="eastAsia"/>
          <w:sz w:val="24"/>
          <w:szCs w:val="24"/>
        </w:rPr>
        <w:t>操作，对维修人员及学生提交的信息进行查看，及时更新维修状态信息</w:t>
      </w:r>
      <w:r w:rsidR="006F5849">
        <w:rPr>
          <w:sz w:val="24"/>
          <w:szCs w:val="24"/>
        </w:rPr>
        <w:t>。</w:t>
      </w:r>
      <w:r>
        <w:rPr>
          <w:sz w:val="24"/>
          <w:szCs w:val="24"/>
        </w:rPr>
        <w:t>校园报修</w:t>
      </w:r>
      <w:r w:rsidR="00623031">
        <w:rPr>
          <w:rFonts w:hint="eastAsia"/>
          <w:sz w:val="24"/>
          <w:szCs w:val="24"/>
        </w:rPr>
        <w:t>流程图</w:t>
      </w:r>
      <w:r w:rsidR="000221C7" w:rsidRPr="0012658C">
        <w:rPr>
          <w:rFonts w:hint="eastAsia"/>
          <w:sz w:val="24"/>
          <w:szCs w:val="24"/>
        </w:rPr>
        <w:t>如</w:t>
      </w:r>
      <w:r w:rsidR="000221C7" w:rsidRPr="0012658C">
        <w:rPr>
          <w:sz w:val="24"/>
          <w:szCs w:val="24"/>
        </w:rPr>
        <w:t>图</w:t>
      </w:r>
      <w:r w:rsidR="00623031">
        <w:rPr>
          <w:sz w:val="24"/>
          <w:szCs w:val="24"/>
        </w:rPr>
        <w:t>5</w:t>
      </w:r>
      <w:r w:rsidR="000221C7" w:rsidRPr="0012658C">
        <w:rPr>
          <w:sz w:val="24"/>
          <w:szCs w:val="24"/>
        </w:rPr>
        <w:t>-</w:t>
      </w:r>
      <w:r w:rsidR="00282DBC">
        <w:rPr>
          <w:sz w:val="24"/>
          <w:szCs w:val="24"/>
        </w:rPr>
        <w:t>8</w:t>
      </w:r>
      <w:r w:rsidR="000221C7" w:rsidRPr="0012658C">
        <w:rPr>
          <w:sz w:val="24"/>
          <w:szCs w:val="24"/>
        </w:rPr>
        <w:t>所示。</w:t>
      </w:r>
    </w:p>
    <w:p w14:paraId="3E4EB785" w14:textId="384246FE" w:rsidR="000221C7" w:rsidRPr="0012658C" w:rsidRDefault="00DB124F" w:rsidP="00880169">
      <w:pPr>
        <w:pStyle w:val="a5"/>
        <w:rPr>
          <w:sz w:val="24"/>
          <w:szCs w:val="24"/>
        </w:rPr>
      </w:pPr>
      <w:r>
        <w:rPr>
          <w:sz w:val="24"/>
          <w:szCs w:val="24"/>
        </w:rPr>
        <w:lastRenderedPageBreak/>
        <w:pict w14:anchorId="61AA593C">
          <v:shape id="_x0000_i1041" type="#_x0000_t75" style="width:90pt;height:372.6pt">
            <v:imagedata r:id="rId52" o:title="e-r实体 (29)"/>
          </v:shape>
        </w:pict>
      </w:r>
    </w:p>
    <w:p w14:paraId="6CE3415B" w14:textId="3783EE97" w:rsidR="000221C7" w:rsidRPr="0012658C" w:rsidRDefault="000221C7" w:rsidP="000221C7">
      <w:pPr>
        <w:pStyle w:val="a5"/>
        <w:rPr>
          <w:szCs w:val="18"/>
        </w:rPr>
      </w:pPr>
      <w:r w:rsidRPr="0012658C">
        <w:rPr>
          <w:szCs w:val="18"/>
        </w:rPr>
        <w:t>图</w:t>
      </w:r>
      <w:r w:rsidR="00623031">
        <w:rPr>
          <w:szCs w:val="18"/>
        </w:rPr>
        <w:t>5</w:t>
      </w:r>
      <w:r w:rsidRPr="0012658C">
        <w:rPr>
          <w:szCs w:val="18"/>
        </w:rPr>
        <w:t>-</w:t>
      </w:r>
      <w:r w:rsidR="00282DBC">
        <w:rPr>
          <w:szCs w:val="18"/>
        </w:rPr>
        <w:t>8</w:t>
      </w:r>
      <w:r w:rsidRPr="0012658C">
        <w:rPr>
          <w:szCs w:val="18"/>
        </w:rPr>
        <w:t xml:space="preserve"> </w:t>
      </w:r>
      <w:r w:rsidR="00C27798">
        <w:rPr>
          <w:szCs w:val="18"/>
        </w:rPr>
        <w:t>校园报修</w:t>
      </w:r>
      <w:r w:rsidR="00EF134B">
        <w:rPr>
          <w:rFonts w:hint="eastAsia"/>
          <w:szCs w:val="18"/>
        </w:rPr>
        <w:t>流程</w:t>
      </w:r>
      <w:r w:rsidRPr="0012658C">
        <w:rPr>
          <w:szCs w:val="18"/>
        </w:rPr>
        <w:t>图</w:t>
      </w:r>
    </w:p>
    <w:p w14:paraId="654F2A4E" w14:textId="261909B2" w:rsidR="000221C7" w:rsidRPr="0012658C" w:rsidRDefault="000221C7" w:rsidP="000221C7">
      <w:pPr>
        <w:pStyle w:val="4"/>
        <w:ind w:firstLine="480"/>
        <w:rPr>
          <w:rFonts w:eastAsia="宋体"/>
          <w:b w:val="0"/>
          <w:bCs/>
        </w:rPr>
      </w:pPr>
      <w:r w:rsidRPr="0012658C">
        <w:rPr>
          <w:rFonts w:eastAsia="宋体"/>
          <w:b w:val="0"/>
          <w:bCs/>
        </w:rPr>
        <w:t>4.</w:t>
      </w:r>
      <w:r w:rsidR="003F54F1">
        <w:rPr>
          <w:rFonts w:eastAsia="宋体" w:hint="eastAsia"/>
          <w:b w:val="0"/>
          <w:bCs/>
        </w:rPr>
        <w:t>维修人员</w:t>
      </w:r>
    </w:p>
    <w:p w14:paraId="2916E20E" w14:textId="36A866A5" w:rsidR="000221C7" w:rsidRPr="0012658C" w:rsidRDefault="00C27798" w:rsidP="000221C7">
      <w:pPr>
        <w:pStyle w:val="a5"/>
        <w:ind w:firstLine="480"/>
        <w:jc w:val="both"/>
        <w:rPr>
          <w:sz w:val="24"/>
          <w:szCs w:val="24"/>
        </w:rPr>
      </w:pPr>
      <w:r>
        <w:rPr>
          <w:rFonts w:hint="eastAsia"/>
          <w:sz w:val="24"/>
          <w:szCs w:val="24"/>
        </w:rPr>
        <w:t>校园报修</w:t>
      </w:r>
      <w:r w:rsidR="007D5D82">
        <w:rPr>
          <w:rFonts w:hint="eastAsia"/>
          <w:sz w:val="24"/>
          <w:szCs w:val="24"/>
        </w:rPr>
        <w:t>需要管理人员</w:t>
      </w:r>
      <w:r w:rsidR="00282DBC">
        <w:rPr>
          <w:rFonts w:hint="eastAsia"/>
          <w:sz w:val="24"/>
          <w:szCs w:val="24"/>
        </w:rPr>
        <w:t>对报修的位置进行分工，需要录入维修人员，这里的维修人员都是需要管理人员进行添加，与学生类似</w:t>
      </w:r>
      <w:r w:rsidR="000221C7" w:rsidRPr="0012658C">
        <w:rPr>
          <w:sz w:val="24"/>
          <w:szCs w:val="24"/>
        </w:rPr>
        <w:t>。</w:t>
      </w:r>
      <w:r w:rsidR="00282DBC">
        <w:rPr>
          <w:rFonts w:hint="eastAsia"/>
          <w:sz w:val="24"/>
          <w:szCs w:val="24"/>
        </w:rPr>
        <w:t>维修人员</w:t>
      </w:r>
      <w:r w:rsidR="001605E0">
        <w:rPr>
          <w:rFonts w:hint="eastAsia"/>
          <w:sz w:val="24"/>
          <w:szCs w:val="24"/>
        </w:rPr>
        <w:t>流程图</w:t>
      </w:r>
      <w:r w:rsidR="000221C7" w:rsidRPr="0012658C">
        <w:rPr>
          <w:sz w:val="24"/>
          <w:szCs w:val="24"/>
        </w:rPr>
        <w:t>如图</w:t>
      </w:r>
      <w:r w:rsidR="001605E0">
        <w:rPr>
          <w:sz w:val="24"/>
          <w:szCs w:val="24"/>
        </w:rPr>
        <w:t>5</w:t>
      </w:r>
      <w:r w:rsidR="000221C7" w:rsidRPr="0012658C">
        <w:rPr>
          <w:sz w:val="24"/>
          <w:szCs w:val="24"/>
        </w:rPr>
        <w:t>-</w:t>
      </w:r>
      <w:r w:rsidR="00282DBC">
        <w:rPr>
          <w:sz w:val="24"/>
          <w:szCs w:val="24"/>
        </w:rPr>
        <w:t>9</w:t>
      </w:r>
      <w:r w:rsidR="000221C7" w:rsidRPr="0012658C">
        <w:rPr>
          <w:sz w:val="24"/>
          <w:szCs w:val="24"/>
        </w:rPr>
        <w:t>所示。</w:t>
      </w:r>
    </w:p>
    <w:p w14:paraId="6DEB0641" w14:textId="5406ABFD" w:rsidR="000221C7" w:rsidRPr="0012658C" w:rsidRDefault="00DB124F" w:rsidP="007D5D82">
      <w:pPr>
        <w:pStyle w:val="a5"/>
        <w:rPr>
          <w:sz w:val="24"/>
          <w:szCs w:val="24"/>
        </w:rPr>
      </w:pPr>
      <w:r>
        <w:rPr>
          <w:noProof/>
          <w:sz w:val="24"/>
          <w:szCs w:val="24"/>
        </w:rPr>
        <w:lastRenderedPageBreak/>
        <w:pict w14:anchorId="1F00EE71">
          <v:shape id="_x0000_i1042" type="#_x0000_t75" style="width:90pt;height:372.6pt">
            <v:imagedata r:id="rId53" o:title="e-r实体 (30)"/>
          </v:shape>
        </w:pict>
      </w:r>
    </w:p>
    <w:p w14:paraId="6C5BDD47" w14:textId="3A505C8C" w:rsidR="000221C7" w:rsidRPr="0012658C" w:rsidRDefault="000221C7" w:rsidP="000221C7">
      <w:pPr>
        <w:pStyle w:val="a5"/>
        <w:rPr>
          <w:szCs w:val="18"/>
        </w:rPr>
      </w:pPr>
      <w:r w:rsidRPr="0012658C">
        <w:rPr>
          <w:szCs w:val="18"/>
        </w:rPr>
        <w:t>图</w:t>
      </w:r>
      <w:r w:rsidR="001605E0">
        <w:rPr>
          <w:szCs w:val="18"/>
        </w:rPr>
        <w:t>5</w:t>
      </w:r>
      <w:r w:rsidRPr="0012658C">
        <w:rPr>
          <w:szCs w:val="18"/>
        </w:rPr>
        <w:t>-</w:t>
      </w:r>
      <w:r w:rsidR="00282DBC">
        <w:rPr>
          <w:szCs w:val="18"/>
        </w:rPr>
        <w:t>9</w:t>
      </w:r>
      <w:r w:rsidR="00282DBC">
        <w:rPr>
          <w:rFonts w:hint="eastAsia"/>
          <w:szCs w:val="18"/>
        </w:rPr>
        <w:t>维修人员</w:t>
      </w:r>
      <w:r w:rsidR="001605E0">
        <w:rPr>
          <w:rFonts w:hint="eastAsia"/>
          <w:szCs w:val="18"/>
        </w:rPr>
        <w:t>流程图</w:t>
      </w:r>
    </w:p>
    <w:p w14:paraId="1B44DBC4" w14:textId="0E5E9750" w:rsidR="000221C7" w:rsidRPr="0012658C" w:rsidRDefault="000221C7" w:rsidP="000221C7">
      <w:pPr>
        <w:pStyle w:val="4"/>
        <w:ind w:firstLine="480"/>
        <w:rPr>
          <w:rFonts w:eastAsia="宋体"/>
          <w:b w:val="0"/>
          <w:bCs/>
        </w:rPr>
      </w:pPr>
      <w:r w:rsidRPr="0012658C">
        <w:rPr>
          <w:rFonts w:eastAsia="宋体"/>
          <w:b w:val="0"/>
          <w:bCs/>
        </w:rPr>
        <w:t>5.</w:t>
      </w:r>
      <w:r w:rsidR="003F54F1">
        <w:rPr>
          <w:rFonts w:eastAsia="宋体" w:hint="eastAsia"/>
          <w:b w:val="0"/>
          <w:bCs/>
        </w:rPr>
        <w:t>催单</w:t>
      </w:r>
    </w:p>
    <w:p w14:paraId="3BAFA221" w14:textId="510B2C98" w:rsidR="000221C7" w:rsidRPr="0012658C" w:rsidRDefault="00282DBC" w:rsidP="000221C7">
      <w:pPr>
        <w:pStyle w:val="a5"/>
        <w:ind w:firstLine="480"/>
        <w:jc w:val="both"/>
        <w:rPr>
          <w:sz w:val="24"/>
          <w:szCs w:val="24"/>
        </w:rPr>
      </w:pPr>
      <w:r>
        <w:rPr>
          <w:rFonts w:hint="eastAsia"/>
          <w:sz w:val="24"/>
          <w:szCs w:val="24"/>
        </w:rPr>
        <w:t>催单是管理员对报修的进度</w:t>
      </w:r>
      <w:r w:rsidR="007D5D82">
        <w:rPr>
          <w:rFonts w:hint="eastAsia"/>
          <w:sz w:val="24"/>
          <w:szCs w:val="24"/>
        </w:rPr>
        <w:t>进行浏览与查看，在已经</w:t>
      </w:r>
      <w:r>
        <w:rPr>
          <w:rFonts w:hint="eastAsia"/>
          <w:sz w:val="24"/>
          <w:szCs w:val="24"/>
        </w:rPr>
        <w:t>维护中的或是未维护的项目中进行编辑与状态的查看，</w:t>
      </w:r>
      <w:r w:rsidR="003B2979">
        <w:rPr>
          <w:rFonts w:hint="eastAsia"/>
          <w:sz w:val="24"/>
          <w:szCs w:val="24"/>
        </w:rPr>
        <w:t>并对其进行删除</w:t>
      </w:r>
      <w:r w:rsidR="000221C7" w:rsidRPr="0012658C">
        <w:rPr>
          <w:sz w:val="24"/>
          <w:szCs w:val="24"/>
        </w:rPr>
        <w:t>。</w:t>
      </w:r>
      <w:r>
        <w:rPr>
          <w:rFonts w:hint="eastAsia"/>
          <w:sz w:val="24"/>
          <w:szCs w:val="24"/>
        </w:rPr>
        <w:t>催单</w:t>
      </w:r>
      <w:r w:rsidR="003307F2">
        <w:rPr>
          <w:rFonts w:hint="eastAsia"/>
          <w:sz w:val="24"/>
          <w:szCs w:val="24"/>
        </w:rPr>
        <w:t>流程</w:t>
      </w:r>
      <w:r w:rsidR="000221C7" w:rsidRPr="0012658C">
        <w:rPr>
          <w:sz w:val="24"/>
          <w:szCs w:val="24"/>
        </w:rPr>
        <w:t>图如图</w:t>
      </w:r>
      <w:r w:rsidR="003307F2">
        <w:rPr>
          <w:sz w:val="24"/>
          <w:szCs w:val="24"/>
        </w:rPr>
        <w:t>5</w:t>
      </w:r>
      <w:r w:rsidR="000221C7" w:rsidRPr="0012658C">
        <w:rPr>
          <w:sz w:val="24"/>
          <w:szCs w:val="24"/>
        </w:rPr>
        <w:t>-1</w:t>
      </w:r>
      <w:r>
        <w:rPr>
          <w:sz w:val="24"/>
          <w:szCs w:val="24"/>
        </w:rPr>
        <w:t>0</w:t>
      </w:r>
      <w:r w:rsidR="000221C7" w:rsidRPr="0012658C">
        <w:rPr>
          <w:sz w:val="24"/>
          <w:szCs w:val="24"/>
        </w:rPr>
        <w:t>所示。</w:t>
      </w:r>
    </w:p>
    <w:p w14:paraId="5BEBA11B" w14:textId="352DB9E4" w:rsidR="000221C7" w:rsidRPr="0012658C" w:rsidRDefault="00DB124F" w:rsidP="007D5D82">
      <w:pPr>
        <w:pStyle w:val="a5"/>
        <w:rPr>
          <w:sz w:val="24"/>
          <w:szCs w:val="24"/>
        </w:rPr>
      </w:pPr>
      <w:r>
        <w:rPr>
          <w:noProof/>
          <w:sz w:val="24"/>
          <w:szCs w:val="24"/>
        </w:rPr>
        <w:lastRenderedPageBreak/>
        <w:pict w14:anchorId="36413FE3">
          <v:shape id="_x0000_i1043" type="#_x0000_t75" style="width:90pt;height:372.6pt">
            <v:imagedata r:id="rId54" o:title="e-r实体 (31)"/>
          </v:shape>
        </w:pict>
      </w:r>
    </w:p>
    <w:p w14:paraId="0EEC0E4E" w14:textId="09850EF9" w:rsidR="001F575A" w:rsidRDefault="000221C7" w:rsidP="000221C7">
      <w:pPr>
        <w:pStyle w:val="a5"/>
        <w:rPr>
          <w:szCs w:val="18"/>
        </w:rPr>
      </w:pPr>
      <w:r w:rsidRPr="0012658C">
        <w:rPr>
          <w:szCs w:val="18"/>
        </w:rPr>
        <w:t>图</w:t>
      </w:r>
      <w:r w:rsidR="003307F2">
        <w:rPr>
          <w:szCs w:val="18"/>
        </w:rPr>
        <w:t>5</w:t>
      </w:r>
      <w:r w:rsidRPr="0012658C">
        <w:rPr>
          <w:szCs w:val="18"/>
        </w:rPr>
        <w:t>-1</w:t>
      </w:r>
      <w:r w:rsidR="00282DBC">
        <w:rPr>
          <w:szCs w:val="18"/>
        </w:rPr>
        <w:t>0</w:t>
      </w:r>
      <w:r w:rsidR="00282DBC">
        <w:rPr>
          <w:rFonts w:hint="eastAsia"/>
          <w:szCs w:val="18"/>
        </w:rPr>
        <w:t>催单</w:t>
      </w:r>
      <w:r w:rsidR="00CF37DA">
        <w:rPr>
          <w:rFonts w:hint="eastAsia"/>
          <w:szCs w:val="18"/>
        </w:rPr>
        <w:t>流程</w:t>
      </w:r>
      <w:r w:rsidRPr="0012658C">
        <w:rPr>
          <w:szCs w:val="18"/>
        </w:rPr>
        <w:t>图</w:t>
      </w:r>
    </w:p>
    <w:p w14:paraId="2B615835" w14:textId="2A221497" w:rsidR="007C4FE1" w:rsidRPr="0012658C" w:rsidRDefault="007C4FE1" w:rsidP="007C4FE1">
      <w:pPr>
        <w:pStyle w:val="4"/>
        <w:ind w:firstLine="480"/>
        <w:rPr>
          <w:rFonts w:eastAsia="宋体"/>
          <w:b w:val="0"/>
          <w:bCs/>
        </w:rPr>
      </w:pPr>
      <w:r>
        <w:rPr>
          <w:rFonts w:eastAsia="宋体"/>
          <w:b w:val="0"/>
          <w:bCs/>
        </w:rPr>
        <w:t>6</w:t>
      </w:r>
      <w:r w:rsidRPr="0012658C">
        <w:rPr>
          <w:rFonts w:eastAsia="宋体"/>
          <w:b w:val="0"/>
          <w:bCs/>
        </w:rPr>
        <w:t>.</w:t>
      </w:r>
      <w:r w:rsidR="003F54F1">
        <w:rPr>
          <w:rFonts w:eastAsia="宋体" w:hint="eastAsia"/>
          <w:b w:val="0"/>
          <w:bCs/>
        </w:rPr>
        <w:t>维修安排</w:t>
      </w:r>
    </w:p>
    <w:p w14:paraId="44053106" w14:textId="10BF4C4B" w:rsidR="007C4FE1" w:rsidRDefault="00E20516" w:rsidP="00880169">
      <w:pPr>
        <w:pStyle w:val="a5"/>
        <w:ind w:firstLine="480"/>
        <w:jc w:val="both"/>
        <w:rPr>
          <w:sz w:val="24"/>
          <w:szCs w:val="24"/>
        </w:rPr>
      </w:pPr>
      <w:r>
        <w:rPr>
          <w:rFonts w:hint="eastAsia"/>
          <w:sz w:val="24"/>
          <w:szCs w:val="24"/>
        </w:rPr>
        <w:t>维修安排是由管理员对学生提交的报修单进行指派维修人员的操作，在指派之后维修人员信息就会记录到系统中，方便在后续反馈到管理员</w:t>
      </w:r>
      <w:r w:rsidR="007C4FE1" w:rsidRPr="0012658C">
        <w:rPr>
          <w:sz w:val="24"/>
          <w:szCs w:val="24"/>
        </w:rPr>
        <w:t>。</w:t>
      </w:r>
      <w:r w:rsidR="00282DBC">
        <w:rPr>
          <w:rFonts w:hint="eastAsia"/>
          <w:sz w:val="24"/>
          <w:szCs w:val="24"/>
        </w:rPr>
        <w:t>维修安排流程图如图</w:t>
      </w:r>
      <w:r w:rsidR="00282DBC">
        <w:rPr>
          <w:rFonts w:hint="eastAsia"/>
          <w:sz w:val="24"/>
          <w:szCs w:val="24"/>
        </w:rPr>
        <w:t>5</w:t>
      </w:r>
      <w:r w:rsidR="00282DBC">
        <w:rPr>
          <w:sz w:val="24"/>
          <w:szCs w:val="24"/>
        </w:rPr>
        <w:t>-11</w:t>
      </w:r>
      <w:r w:rsidR="00282DBC">
        <w:rPr>
          <w:rFonts w:hint="eastAsia"/>
          <w:sz w:val="24"/>
          <w:szCs w:val="24"/>
        </w:rPr>
        <w:t>所示。</w:t>
      </w:r>
    </w:p>
    <w:p w14:paraId="678FE9BC" w14:textId="77777777" w:rsidR="00E20516" w:rsidRDefault="00E20516" w:rsidP="00E20516">
      <w:pPr>
        <w:pStyle w:val="a5"/>
        <w:jc w:val="both"/>
        <w:rPr>
          <w:sz w:val="24"/>
          <w:szCs w:val="24"/>
        </w:rPr>
      </w:pPr>
    </w:p>
    <w:p w14:paraId="1D01AA47" w14:textId="5DE84EBB" w:rsidR="00282DBC" w:rsidRDefault="00DB124F" w:rsidP="00E20516">
      <w:pPr>
        <w:pStyle w:val="a5"/>
        <w:rPr>
          <w:sz w:val="24"/>
          <w:szCs w:val="24"/>
        </w:rPr>
      </w:pPr>
      <w:r>
        <w:rPr>
          <w:sz w:val="24"/>
          <w:szCs w:val="24"/>
        </w:rPr>
        <w:lastRenderedPageBreak/>
        <w:pict w14:anchorId="34213A6B">
          <v:shape id="_x0000_i1044" type="#_x0000_t75" style="width:90pt;height:372.6pt">
            <v:imagedata r:id="rId55" o:title="e-r实体 (32)"/>
          </v:shape>
        </w:pict>
      </w:r>
    </w:p>
    <w:p w14:paraId="7F168662" w14:textId="52824E03" w:rsidR="00282DBC" w:rsidRDefault="00282DBC" w:rsidP="00282DBC">
      <w:pPr>
        <w:pStyle w:val="a5"/>
        <w:rPr>
          <w:szCs w:val="18"/>
        </w:rPr>
      </w:pPr>
      <w:r w:rsidRPr="0012658C">
        <w:rPr>
          <w:szCs w:val="18"/>
        </w:rPr>
        <w:t>图</w:t>
      </w:r>
      <w:r>
        <w:rPr>
          <w:szCs w:val="18"/>
        </w:rPr>
        <w:t>5</w:t>
      </w:r>
      <w:r w:rsidRPr="0012658C">
        <w:rPr>
          <w:szCs w:val="18"/>
        </w:rPr>
        <w:t>-1</w:t>
      </w:r>
      <w:r>
        <w:rPr>
          <w:rFonts w:hint="eastAsia"/>
          <w:szCs w:val="18"/>
        </w:rPr>
        <w:t>1</w:t>
      </w:r>
      <w:r>
        <w:rPr>
          <w:rFonts w:hint="eastAsia"/>
          <w:szCs w:val="18"/>
        </w:rPr>
        <w:t>维修安排流程</w:t>
      </w:r>
      <w:r w:rsidRPr="0012658C">
        <w:rPr>
          <w:szCs w:val="18"/>
        </w:rPr>
        <w:t>图</w:t>
      </w:r>
    </w:p>
    <w:p w14:paraId="4F059EDB" w14:textId="77777777" w:rsidR="00282DBC" w:rsidRPr="0012658C" w:rsidRDefault="00282DBC" w:rsidP="00282DBC">
      <w:pPr>
        <w:pStyle w:val="a5"/>
        <w:jc w:val="both"/>
        <w:rPr>
          <w:sz w:val="24"/>
          <w:szCs w:val="24"/>
        </w:rPr>
      </w:pPr>
    </w:p>
    <w:p w14:paraId="10ED71CC" w14:textId="3F98F137" w:rsidR="00A04D4F" w:rsidRPr="0012658C" w:rsidRDefault="00A04D4F" w:rsidP="00A04D4F">
      <w:pPr>
        <w:pStyle w:val="2"/>
      </w:pPr>
      <w:bookmarkStart w:id="52" w:name="_Toc101726026"/>
      <w:r w:rsidRPr="0012658C">
        <w:t>系统数据库的详细设计</w:t>
      </w:r>
      <w:bookmarkEnd w:id="52"/>
    </w:p>
    <w:p w14:paraId="00336014" w14:textId="2917E2AC" w:rsidR="00A04D4F" w:rsidRPr="0012658C" w:rsidRDefault="00E66717" w:rsidP="00A04D4F">
      <w:pPr>
        <w:ind w:firstLine="480"/>
      </w:pPr>
      <w:r w:rsidRPr="0012658C">
        <w:t>数据库的版本为</w:t>
      </w:r>
      <w:r w:rsidRPr="0012658C">
        <w:t>MySQL5.7</w:t>
      </w:r>
      <w:r w:rsidR="00A04D4F" w:rsidRPr="0012658C">
        <w:t>，一共包括</w:t>
      </w:r>
      <w:r w:rsidR="00F819CC">
        <w:t>7</w:t>
      </w:r>
      <w:r w:rsidR="00A04D4F" w:rsidRPr="0012658C">
        <w:t>张数据表</w:t>
      </w:r>
      <w:r w:rsidR="00194C8E">
        <w:rPr>
          <w:rFonts w:hint="eastAsia"/>
        </w:rPr>
        <w:t>，</w:t>
      </w:r>
      <w:r w:rsidR="00A04D4F" w:rsidRPr="0012658C">
        <w:t>分别是</w:t>
      </w:r>
      <w:r w:rsidR="00F819CC">
        <w:rPr>
          <w:rFonts w:hint="eastAsia"/>
        </w:rPr>
        <w:t>管理员</w:t>
      </w:r>
      <w:r w:rsidR="00A04D4F" w:rsidRPr="0012658C">
        <w:t>表</w:t>
      </w:r>
      <w:r w:rsidR="00A04D4F" w:rsidRPr="0012658C">
        <w:t>(</w:t>
      </w:r>
      <w:r w:rsidR="00F819CC">
        <w:rPr>
          <w:rFonts w:hint="eastAsia"/>
        </w:rPr>
        <w:t>admin</w:t>
      </w:r>
      <w:r w:rsidR="00A04D4F" w:rsidRPr="0012658C">
        <w:t>)</w:t>
      </w:r>
      <w:r w:rsidR="00A04D4F" w:rsidRPr="0012658C">
        <w:t>、</w:t>
      </w:r>
      <w:r w:rsidR="00F819CC">
        <w:rPr>
          <w:rFonts w:hint="eastAsia"/>
        </w:rPr>
        <w:t>缴费</w:t>
      </w:r>
      <w:r w:rsidR="00EC0E71">
        <w:t>表</w:t>
      </w:r>
      <w:r w:rsidR="00A04D4F" w:rsidRPr="0012658C">
        <w:t>(</w:t>
      </w:r>
      <w:r w:rsidR="00F819CC">
        <w:rPr>
          <w:rFonts w:hint="eastAsia"/>
        </w:rPr>
        <w:t>door</w:t>
      </w:r>
      <w:r w:rsidR="00A04D4F" w:rsidRPr="0012658C">
        <w:t>)</w:t>
      </w:r>
      <w:r w:rsidR="00A04D4F" w:rsidRPr="0012658C">
        <w:t>、</w:t>
      </w:r>
      <w:r w:rsidR="00F819CC">
        <w:rPr>
          <w:rFonts w:hint="eastAsia"/>
        </w:rPr>
        <w:t>维修记录</w:t>
      </w:r>
      <w:r w:rsidR="00EC0E71">
        <w:t>表</w:t>
      </w:r>
      <w:r w:rsidR="00A04D4F" w:rsidRPr="0012658C">
        <w:t>(</w:t>
      </w:r>
      <w:r w:rsidR="00F819CC" w:rsidRPr="00F819CC">
        <w:t>maintenance</w:t>
      </w:r>
      <w:r w:rsidR="00A04D4F" w:rsidRPr="0012658C">
        <w:t>)</w:t>
      </w:r>
      <w:r w:rsidR="00A04D4F" w:rsidRPr="0012658C">
        <w:t>、</w:t>
      </w:r>
      <w:r w:rsidR="00F819CC">
        <w:rPr>
          <w:rFonts w:hint="eastAsia"/>
        </w:rPr>
        <w:t>维修</w:t>
      </w:r>
      <w:r w:rsidR="00A04D4F" w:rsidRPr="0012658C">
        <w:t>表</w:t>
      </w:r>
      <w:r w:rsidR="00A04D4F" w:rsidRPr="0012658C">
        <w:t>(</w:t>
      </w:r>
      <w:r w:rsidR="00F819CC" w:rsidRPr="00F819CC">
        <w:t>repair</w:t>
      </w:r>
      <w:r w:rsidR="00A04D4F" w:rsidRPr="0012658C">
        <w:t>)</w:t>
      </w:r>
      <w:r w:rsidR="00A04D4F" w:rsidRPr="0012658C">
        <w:t>、</w:t>
      </w:r>
      <w:r w:rsidR="00C27798">
        <w:rPr>
          <w:rFonts w:hint="eastAsia"/>
        </w:rPr>
        <w:t>学生</w:t>
      </w:r>
      <w:r w:rsidR="00A04D4F" w:rsidRPr="0012658C">
        <w:t>表</w:t>
      </w:r>
      <w:r w:rsidR="00A04D4F" w:rsidRPr="0012658C">
        <w:t>(</w:t>
      </w:r>
      <w:r w:rsidR="00F819CC" w:rsidRPr="00F819CC">
        <w:t>student</w:t>
      </w:r>
      <w:r w:rsidR="00A04D4F" w:rsidRPr="0012658C">
        <w:t>)</w:t>
      </w:r>
      <w:r w:rsidR="00A04D4F" w:rsidRPr="0012658C">
        <w:t>、</w:t>
      </w:r>
      <w:r w:rsidR="00F819CC">
        <w:rPr>
          <w:rFonts w:hint="eastAsia"/>
        </w:rPr>
        <w:t>维修人</w:t>
      </w:r>
      <w:r w:rsidR="00194C8E">
        <w:rPr>
          <w:rFonts w:hint="eastAsia"/>
        </w:rPr>
        <w:t>员</w:t>
      </w:r>
      <w:r w:rsidR="00A04D4F" w:rsidRPr="0012658C">
        <w:t>表</w:t>
      </w:r>
      <w:r w:rsidR="00A04D4F" w:rsidRPr="0012658C">
        <w:t>(</w:t>
      </w:r>
      <w:r w:rsidR="00F819CC" w:rsidRPr="00F819CC">
        <w:t>technician</w:t>
      </w:r>
      <w:r w:rsidR="00A04D4F" w:rsidRPr="0012658C">
        <w:t>)</w:t>
      </w:r>
      <w:r w:rsidR="00570B65" w:rsidRPr="0012658C">
        <w:t>、</w:t>
      </w:r>
      <w:r w:rsidR="00F819CC">
        <w:rPr>
          <w:rFonts w:hint="eastAsia"/>
        </w:rPr>
        <w:t>催单</w:t>
      </w:r>
      <w:r w:rsidR="00570B65" w:rsidRPr="0012658C">
        <w:t>表</w:t>
      </w:r>
      <w:r w:rsidR="00570B65" w:rsidRPr="0012658C">
        <w:t>(</w:t>
      </w:r>
      <w:r w:rsidR="00F819CC" w:rsidRPr="00F819CC">
        <w:t>urgentrepair</w:t>
      </w:r>
      <w:r w:rsidR="00570B65" w:rsidRPr="0012658C">
        <w:t>)</w:t>
      </w:r>
      <w:r w:rsidR="00A04D4F" w:rsidRPr="0012658C">
        <w:t>。</w:t>
      </w:r>
    </w:p>
    <w:p w14:paraId="4DF97EE3" w14:textId="016633DC" w:rsidR="00A04D4F" w:rsidRPr="00EC0E71" w:rsidRDefault="00EC0E71" w:rsidP="00EC0E71">
      <w:pPr>
        <w:pStyle w:val="4"/>
        <w:ind w:firstLineChars="200" w:firstLine="480"/>
        <w:rPr>
          <w:rFonts w:ascii="宋体" w:eastAsia="宋体" w:hAnsi="宋体"/>
          <w:b w:val="0"/>
        </w:rPr>
      </w:pPr>
      <w:r>
        <w:rPr>
          <w:rFonts w:ascii="宋体" w:eastAsia="宋体" w:hAnsi="宋体" w:hint="eastAsia"/>
          <w:b w:val="0"/>
        </w:rPr>
        <w:t>1</w:t>
      </w:r>
      <w:r w:rsidR="00A04D4F" w:rsidRPr="00EC0E71">
        <w:rPr>
          <w:rFonts w:ascii="宋体" w:eastAsia="宋体" w:hAnsi="宋体"/>
          <w:b w:val="0"/>
        </w:rPr>
        <w:t>.</w:t>
      </w:r>
      <w:r w:rsidR="00F819CC">
        <w:rPr>
          <w:rFonts w:ascii="宋体" w:eastAsia="宋体" w:hAnsi="宋体" w:hint="eastAsia"/>
          <w:b w:val="0"/>
        </w:rPr>
        <w:t>管理员</w:t>
      </w:r>
      <w:r w:rsidR="00A04D4F" w:rsidRPr="00EC0E71">
        <w:rPr>
          <w:rFonts w:ascii="宋体" w:eastAsia="宋体" w:hAnsi="宋体"/>
          <w:b w:val="0"/>
        </w:rPr>
        <w:t>表</w:t>
      </w:r>
    </w:p>
    <w:p w14:paraId="778596F7" w14:textId="231AD83D" w:rsidR="00A04D4F" w:rsidRDefault="008F12E0" w:rsidP="008F12E0">
      <w:pPr>
        <w:pStyle w:val="a1"/>
        <w:ind w:firstLine="480"/>
      </w:pPr>
      <w:r>
        <w:rPr>
          <w:rFonts w:hint="eastAsia"/>
        </w:rPr>
        <w:t>管理员</w:t>
      </w:r>
      <w:r w:rsidR="0053224C">
        <w:rPr>
          <w:rFonts w:hint="eastAsia"/>
        </w:rPr>
        <w:t>表包含</w:t>
      </w:r>
      <w:r>
        <w:rPr>
          <w:rFonts w:hint="eastAsia"/>
        </w:rPr>
        <w:t>id</w:t>
      </w:r>
      <w:r>
        <w:rPr>
          <w:rFonts w:hint="eastAsia"/>
        </w:rPr>
        <w:t>编号</w:t>
      </w:r>
      <w:r>
        <w:rPr>
          <w:rFonts w:hint="eastAsia"/>
        </w:rPr>
        <w:t>ID</w:t>
      </w:r>
      <w:r>
        <w:rPr>
          <w:rFonts w:hint="eastAsia"/>
        </w:rPr>
        <w:t>、</w:t>
      </w:r>
      <w:r>
        <w:rPr>
          <w:rFonts w:hint="eastAsia"/>
        </w:rPr>
        <w:t>password</w:t>
      </w:r>
      <w:r>
        <w:rPr>
          <w:rFonts w:hint="eastAsia"/>
        </w:rPr>
        <w:t>密码、</w:t>
      </w:r>
      <w:r>
        <w:rPr>
          <w:rFonts w:hint="eastAsia"/>
        </w:rPr>
        <w:t>userName</w:t>
      </w:r>
      <w:r>
        <w:rPr>
          <w:rFonts w:hint="eastAsia"/>
        </w:rPr>
        <w:t>用户名</w:t>
      </w:r>
      <w:r w:rsidR="00A04D4F" w:rsidRPr="0012658C">
        <w:t>。</w:t>
      </w:r>
      <w:r w:rsidR="00194C8E">
        <w:rPr>
          <w:rFonts w:hint="eastAsia"/>
        </w:rPr>
        <w:t>论坛信息</w:t>
      </w:r>
      <w:r w:rsidR="00A04D4F" w:rsidRPr="0012658C">
        <w:t>表如表</w:t>
      </w:r>
      <w:r w:rsidR="00A04D4F" w:rsidRPr="0012658C">
        <w:t>5-1</w:t>
      </w:r>
      <w:r w:rsidR="00A04D4F" w:rsidRPr="0012658C">
        <w:t>所示。</w:t>
      </w:r>
    </w:p>
    <w:tbl>
      <w:tblPr>
        <w:tblW w:w="7260" w:type="dxa"/>
        <w:jc w:val="center"/>
        <w:tblLook w:val="04A0" w:firstRow="1" w:lastRow="0" w:firstColumn="1" w:lastColumn="0" w:noHBand="0" w:noVBand="1"/>
      </w:tblPr>
      <w:tblGrid>
        <w:gridCol w:w="2680"/>
        <w:gridCol w:w="1160"/>
        <w:gridCol w:w="740"/>
        <w:gridCol w:w="2680"/>
      </w:tblGrid>
      <w:tr w:rsidR="00F819CC" w:rsidRPr="00F819CC" w14:paraId="2EAF3AAB" w14:textId="77777777" w:rsidTr="00F819CC">
        <w:trPr>
          <w:trHeight w:val="288"/>
          <w:jc w:val="center"/>
        </w:trPr>
        <w:tc>
          <w:tcPr>
            <w:tcW w:w="2680" w:type="dxa"/>
            <w:tcBorders>
              <w:top w:val="single" w:sz="4" w:space="0" w:color="auto"/>
              <w:left w:val="nil"/>
              <w:bottom w:val="single" w:sz="4" w:space="0" w:color="auto"/>
              <w:right w:val="single" w:sz="4" w:space="0" w:color="auto"/>
            </w:tcBorders>
            <w:shd w:val="clear" w:color="auto" w:fill="auto"/>
            <w:noWrap/>
            <w:vAlign w:val="bottom"/>
            <w:hideMark/>
          </w:tcPr>
          <w:p w14:paraId="4DB5C789" w14:textId="77777777" w:rsidR="00F819CC" w:rsidRPr="00F819CC" w:rsidRDefault="00F819CC" w:rsidP="00F819CC">
            <w:pPr>
              <w:widowControl/>
              <w:jc w:val="center"/>
              <w:rPr>
                <w:rFonts w:ascii="宋体" w:hAnsi="宋体" w:cs="宋体"/>
                <w:color w:val="000000"/>
                <w:kern w:val="0"/>
                <w:sz w:val="21"/>
                <w:szCs w:val="21"/>
              </w:rPr>
            </w:pPr>
            <w:r w:rsidRPr="00F819CC">
              <w:rPr>
                <w:rFonts w:ascii="宋体" w:hAnsi="宋体" w:cs="宋体" w:hint="eastAsia"/>
                <w:color w:val="000000"/>
                <w:kern w:val="0"/>
                <w:sz w:val="21"/>
                <w:szCs w:val="21"/>
              </w:rPr>
              <w:t>字段名</w:t>
            </w:r>
          </w:p>
        </w:tc>
        <w:tc>
          <w:tcPr>
            <w:tcW w:w="1160" w:type="dxa"/>
            <w:tcBorders>
              <w:top w:val="single" w:sz="4" w:space="0" w:color="auto"/>
              <w:left w:val="nil"/>
              <w:bottom w:val="single" w:sz="4" w:space="0" w:color="auto"/>
              <w:right w:val="single" w:sz="4" w:space="0" w:color="auto"/>
            </w:tcBorders>
            <w:shd w:val="clear" w:color="auto" w:fill="auto"/>
            <w:vAlign w:val="center"/>
            <w:hideMark/>
          </w:tcPr>
          <w:p w14:paraId="51B4B287" w14:textId="77777777" w:rsidR="00F819CC" w:rsidRPr="00F819CC" w:rsidRDefault="00F819CC" w:rsidP="00F819CC">
            <w:pPr>
              <w:widowControl/>
              <w:jc w:val="center"/>
              <w:rPr>
                <w:rFonts w:ascii="宋体" w:hAnsi="宋体" w:cs="宋体"/>
                <w:color w:val="000000"/>
                <w:kern w:val="0"/>
                <w:sz w:val="21"/>
                <w:szCs w:val="21"/>
              </w:rPr>
            </w:pPr>
            <w:r w:rsidRPr="00F819CC">
              <w:rPr>
                <w:rFonts w:ascii="宋体" w:hAnsi="宋体" w:cs="宋体" w:hint="eastAsia"/>
                <w:color w:val="000000"/>
                <w:kern w:val="0"/>
                <w:sz w:val="21"/>
                <w:szCs w:val="21"/>
              </w:rPr>
              <w:t>数据类型</w:t>
            </w:r>
          </w:p>
        </w:tc>
        <w:tc>
          <w:tcPr>
            <w:tcW w:w="740" w:type="dxa"/>
            <w:tcBorders>
              <w:top w:val="single" w:sz="4" w:space="0" w:color="auto"/>
              <w:left w:val="nil"/>
              <w:bottom w:val="single" w:sz="4" w:space="0" w:color="auto"/>
              <w:right w:val="single" w:sz="4" w:space="0" w:color="auto"/>
            </w:tcBorders>
            <w:shd w:val="clear" w:color="auto" w:fill="auto"/>
            <w:vAlign w:val="center"/>
            <w:hideMark/>
          </w:tcPr>
          <w:p w14:paraId="1C31C421" w14:textId="77777777" w:rsidR="00F819CC" w:rsidRPr="00F819CC" w:rsidRDefault="00F819CC" w:rsidP="00F819CC">
            <w:pPr>
              <w:widowControl/>
              <w:jc w:val="center"/>
              <w:rPr>
                <w:rFonts w:ascii="宋体" w:hAnsi="宋体" w:cs="宋体"/>
                <w:color w:val="000000"/>
                <w:kern w:val="0"/>
                <w:sz w:val="21"/>
                <w:szCs w:val="21"/>
              </w:rPr>
            </w:pPr>
            <w:r w:rsidRPr="00F819CC">
              <w:rPr>
                <w:rFonts w:ascii="宋体" w:hAnsi="宋体" w:cs="宋体" w:hint="eastAsia"/>
                <w:color w:val="000000"/>
                <w:kern w:val="0"/>
                <w:sz w:val="21"/>
                <w:szCs w:val="21"/>
              </w:rPr>
              <w:t>长度</w:t>
            </w:r>
          </w:p>
        </w:tc>
        <w:tc>
          <w:tcPr>
            <w:tcW w:w="2680" w:type="dxa"/>
            <w:tcBorders>
              <w:top w:val="single" w:sz="4" w:space="0" w:color="auto"/>
              <w:left w:val="nil"/>
              <w:bottom w:val="single" w:sz="4" w:space="0" w:color="auto"/>
              <w:right w:val="nil"/>
            </w:tcBorders>
            <w:shd w:val="clear" w:color="auto" w:fill="auto"/>
            <w:vAlign w:val="center"/>
            <w:hideMark/>
          </w:tcPr>
          <w:p w14:paraId="3C3DECB9" w14:textId="77777777" w:rsidR="00F819CC" w:rsidRPr="00F819CC" w:rsidRDefault="00F819CC" w:rsidP="00F819CC">
            <w:pPr>
              <w:widowControl/>
              <w:jc w:val="center"/>
              <w:rPr>
                <w:rFonts w:ascii="宋体" w:hAnsi="宋体" w:cs="宋体"/>
                <w:color w:val="000000"/>
                <w:kern w:val="0"/>
                <w:sz w:val="21"/>
                <w:szCs w:val="21"/>
              </w:rPr>
            </w:pPr>
            <w:r w:rsidRPr="00F819CC">
              <w:rPr>
                <w:rFonts w:ascii="宋体" w:hAnsi="宋体" w:cs="宋体" w:hint="eastAsia"/>
                <w:color w:val="000000"/>
                <w:kern w:val="0"/>
                <w:sz w:val="21"/>
                <w:szCs w:val="21"/>
              </w:rPr>
              <w:t>注释</w:t>
            </w:r>
          </w:p>
        </w:tc>
      </w:tr>
      <w:tr w:rsidR="00F819CC" w:rsidRPr="00F819CC" w14:paraId="2D35DCA3" w14:textId="77777777" w:rsidTr="00F819CC">
        <w:trPr>
          <w:trHeight w:val="288"/>
          <w:jc w:val="center"/>
        </w:trPr>
        <w:tc>
          <w:tcPr>
            <w:tcW w:w="2680" w:type="dxa"/>
            <w:tcBorders>
              <w:top w:val="nil"/>
              <w:left w:val="nil"/>
              <w:bottom w:val="single" w:sz="4" w:space="0" w:color="auto"/>
              <w:right w:val="single" w:sz="4" w:space="0" w:color="auto"/>
            </w:tcBorders>
            <w:shd w:val="clear" w:color="auto" w:fill="auto"/>
            <w:noWrap/>
            <w:vAlign w:val="bottom"/>
            <w:hideMark/>
          </w:tcPr>
          <w:p w14:paraId="136A7436" w14:textId="77777777" w:rsidR="00F819CC" w:rsidRPr="00F819CC" w:rsidRDefault="00F819CC" w:rsidP="00F819CC">
            <w:pPr>
              <w:widowControl/>
              <w:jc w:val="center"/>
              <w:rPr>
                <w:color w:val="000000"/>
                <w:kern w:val="0"/>
                <w:sz w:val="21"/>
                <w:szCs w:val="21"/>
              </w:rPr>
            </w:pPr>
            <w:r w:rsidRPr="00F819CC">
              <w:rPr>
                <w:color w:val="000000"/>
                <w:kern w:val="0"/>
                <w:sz w:val="21"/>
                <w:szCs w:val="21"/>
              </w:rPr>
              <w:t>id</w:t>
            </w:r>
          </w:p>
        </w:tc>
        <w:tc>
          <w:tcPr>
            <w:tcW w:w="1160" w:type="dxa"/>
            <w:tcBorders>
              <w:top w:val="nil"/>
              <w:left w:val="nil"/>
              <w:bottom w:val="single" w:sz="4" w:space="0" w:color="auto"/>
              <w:right w:val="single" w:sz="4" w:space="0" w:color="auto"/>
            </w:tcBorders>
            <w:shd w:val="clear" w:color="auto" w:fill="auto"/>
            <w:noWrap/>
            <w:vAlign w:val="bottom"/>
            <w:hideMark/>
          </w:tcPr>
          <w:p w14:paraId="75F8F708" w14:textId="77777777" w:rsidR="00F819CC" w:rsidRPr="00F819CC" w:rsidRDefault="00F819CC" w:rsidP="00F819CC">
            <w:pPr>
              <w:widowControl/>
              <w:jc w:val="center"/>
              <w:rPr>
                <w:color w:val="000000"/>
                <w:kern w:val="0"/>
                <w:sz w:val="21"/>
                <w:szCs w:val="21"/>
              </w:rPr>
            </w:pPr>
            <w:r w:rsidRPr="00F819CC">
              <w:rPr>
                <w:color w:val="000000"/>
                <w:kern w:val="0"/>
                <w:sz w:val="21"/>
                <w:szCs w:val="21"/>
              </w:rPr>
              <w:t>int</w:t>
            </w:r>
          </w:p>
        </w:tc>
        <w:tc>
          <w:tcPr>
            <w:tcW w:w="740" w:type="dxa"/>
            <w:tcBorders>
              <w:top w:val="nil"/>
              <w:left w:val="nil"/>
              <w:bottom w:val="single" w:sz="4" w:space="0" w:color="auto"/>
              <w:right w:val="single" w:sz="4" w:space="0" w:color="auto"/>
            </w:tcBorders>
            <w:shd w:val="clear" w:color="auto" w:fill="auto"/>
            <w:noWrap/>
            <w:vAlign w:val="bottom"/>
            <w:hideMark/>
          </w:tcPr>
          <w:p w14:paraId="6B29EFAE" w14:textId="77777777" w:rsidR="00F819CC" w:rsidRPr="00F819CC" w:rsidRDefault="00F819CC" w:rsidP="00F819CC">
            <w:pPr>
              <w:widowControl/>
              <w:jc w:val="center"/>
              <w:rPr>
                <w:color w:val="000000"/>
                <w:kern w:val="0"/>
                <w:sz w:val="21"/>
                <w:szCs w:val="21"/>
              </w:rPr>
            </w:pPr>
            <w:r w:rsidRPr="00F819CC">
              <w:rPr>
                <w:color w:val="000000"/>
                <w:kern w:val="0"/>
                <w:sz w:val="21"/>
                <w:szCs w:val="21"/>
              </w:rPr>
              <w:t xml:space="preserve">　</w:t>
            </w:r>
          </w:p>
        </w:tc>
        <w:tc>
          <w:tcPr>
            <w:tcW w:w="2680" w:type="dxa"/>
            <w:tcBorders>
              <w:top w:val="nil"/>
              <w:left w:val="nil"/>
              <w:bottom w:val="single" w:sz="4" w:space="0" w:color="auto"/>
              <w:right w:val="nil"/>
            </w:tcBorders>
            <w:shd w:val="clear" w:color="auto" w:fill="auto"/>
            <w:noWrap/>
            <w:vAlign w:val="bottom"/>
            <w:hideMark/>
          </w:tcPr>
          <w:p w14:paraId="42DCD721" w14:textId="77777777" w:rsidR="00F819CC" w:rsidRPr="00F819CC" w:rsidRDefault="00F819CC" w:rsidP="00F819CC">
            <w:pPr>
              <w:widowControl/>
              <w:jc w:val="left"/>
              <w:rPr>
                <w:rFonts w:ascii="宋体" w:hAnsi="宋体" w:cs="宋体"/>
                <w:color w:val="000000"/>
                <w:kern w:val="0"/>
                <w:sz w:val="21"/>
                <w:szCs w:val="21"/>
              </w:rPr>
            </w:pPr>
            <w:r w:rsidRPr="00F819CC">
              <w:rPr>
                <w:rFonts w:ascii="宋体" w:hAnsi="宋体" w:cs="宋体" w:hint="eastAsia"/>
                <w:color w:val="000000"/>
                <w:kern w:val="0"/>
                <w:sz w:val="21"/>
                <w:szCs w:val="21"/>
              </w:rPr>
              <w:t>编号ID</w:t>
            </w:r>
          </w:p>
        </w:tc>
      </w:tr>
      <w:tr w:rsidR="00F819CC" w:rsidRPr="00F819CC" w14:paraId="0F8ACBFF" w14:textId="77777777" w:rsidTr="00F819CC">
        <w:trPr>
          <w:trHeight w:val="288"/>
          <w:jc w:val="center"/>
        </w:trPr>
        <w:tc>
          <w:tcPr>
            <w:tcW w:w="2680" w:type="dxa"/>
            <w:tcBorders>
              <w:top w:val="nil"/>
              <w:left w:val="nil"/>
              <w:bottom w:val="single" w:sz="4" w:space="0" w:color="auto"/>
              <w:right w:val="single" w:sz="4" w:space="0" w:color="auto"/>
            </w:tcBorders>
            <w:shd w:val="clear" w:color="auto" w:fill="auto"/>
            <w:noWrap/>
            <w:vAlign w:val="bottom"/>
            <w:hideMark/>
          </w:tcPr>
          <w:p w14:paraId="065E3648" w14:textId="77777777" w:rsidR="00F819CC" w:rsidRPr="00F819CC" w:rsidRDefault="00F819CC" w:rsidP="00F819CC">
            <w:pPr>
              <w:widowControl/>
              <w:jc w:val="center"/>
              <w:rPr>
                <w:color w:val="000000"/>
                <w:kern w:val="0"/>
                <w:sz w:val="21"/>
                <w:szCs w:val="21"/>
              </w:rPr>
            </w:pPr>
            <w:r w:rsidRPr="00F819CC">
              <w:rPr>
                <w:color w:val="000000"/>
                <w:kern w:val="0"/>
                <w:sz w:val="21"/>
                <w:szCs w:val="21"/>
              </w:rPr>
              <w:t>password</w:t>
            </w:r>
          </w:p>
        </w:tc>
        <w:tc>
          <w:tcPr>
            <w:tcW w:w="1160" w:type="dxa"/>
            <w:tcBorders>
              <w:top w:val="nil"/>
              <w:left w:val="nil"/>
              <w:bottom w:val="single" w:sz="4" w:space="0" w:color="auto"/>
              <w:right w:val="single" w:sz="4" w:space="0" w:color="auto"/>
            </w:tcBorders>
            <w:shd w:val="clear" w:color="auto" w:fill="auto"/>
            <w:noWrap/>
            <w:vAlign w:val="bottom"/>
            <w:hideMark/>
          </w:tcPr>
          <w:p w14:paraId="67550C32" w14:textId="77777777" w:rsidR="00F819CC" w:rsidRPr="00F819CC" w:rsidRDefault="00F819CC" w:rsidP="00F819CC">
            <w:pPr>
              <w:widowControl/>
              <w:jc w:val="center"/>
              <w:rPr>
                <w:color w:val="000000"/>
                <w:kern w:val="0"/>
                <w:sz w:val="21"/>
                <w:szCs w:val="21"/>
              </w:rPr>
            </w:pPr>
            <w:r w:rsidRPr="00F819CC">
              <w:rPr>
                <w:color w:val="000000"/>
                <w:kern w:val="0"/>
                <w:sz w:val="21"/>
                <w:szCs w:val="21"/>
              </w:rPr>
              <w:t>varchar</w:t>
            </w:r>
          </w:p>
        </w:tc>
        <w:tc>
          <w:tcPr>
            <w:tcW w:w="740" w:type="dxa"/>
            <w:tcBorders>
              <w:top w:val="nil"/>
              <w:left w:val="nil"/>
              <w:bottom w:val="single" w:sz="4" w:space="0" w:color="auto"/>
              <w:right w:val="single" w:sz="4" w:space="0" w:color="auto"/>
            </w:tcBorders>
            <w:shd w:val="clear" w:color="auto" w:fill="auto"/>
            <w:noWrap/>
            <w:vAlign w:val="bottom"/>
            <w:hideMark/>
          </w:tcPr>
          <w:p w14:paraId="44C1C22A" w14:textId="77777777" w:rsidR="00F819CC" w:rsidRPr="00F819CC" w:rsidRDefault="00F819CC" w:rsidP="00F819CC">
            <w:pPr>
              <w:widowControl/>
              <w:jc w:val="center"/>
              <w:rPr>
                <w:color w:val="000000"/>
                <w:kern w:val="0"/>
                <w:sz w:val="21"/>
                <w:szCs w:val="21"/>
              </w:rPr>
            </w:pPr>
            <w:r w:rsidRPr="00F819CC">
              <w:rPr>
                <w:color w:val="000000"/>
                <w:kern w:val="0"/>
                <w:sz w:val="21"/>
                <w:szCs w:val="21"/>
              </w:rPr>
              <w:t>50</w:t>
            </w:r>
          </w:p>
        </w:tc>
        <w:tc>
          <w:tcPr>
            <w:tcW w:w="2680" w:type="dxa"/>
            <w:tcBorders>
              <w:top w:val="nil"/>
              <w:left w:val="nil"/>
              <w:bottom w:val="single" w:sz="4" w:space="0" w:color="auto"/>
              <w:right w:val="nil"/>
            </w:tcBorders>
            <w:shd w:val="clear" w:color="auto" w:fill="auto"/>
            <w:noWrap/>
            <w:vAlign w:val="bottom"/>
            <w:hideMark/>
          </w:tcPr>
          <w:p w14:paraId="5842A397" w14:textId="77777777" w:rsidR="00F819CC" w:rsidRPr="00F819CC" w:rsidRDefault="00F819CC" w:rsidP="00F819CC">
            <w:pPr>
              <w:widowControl/>
              <w:jc w:val="left"/>
              <w:rPr>
                <w:rFonts w:ascii="宋体" w:hAnsi="宋体" w:cs="宋体"/>
                <w:color w:val="000000"/>
                <w:kern w:val="0"/>
                <w:sz w:val="21"/>
                <w:szCs w:val="21"/>
              </w:rPr>
            </w:pPr>
            <w:r w:rsidRPr="00F819CC">
              <w:rPr>
                <w:rFonts w:ascii="宋体" w:hAnsi="宋体" w:cs="宋体" w:hint="eastAsia"/>
                <w:color w:val="000000"/>
                <w:kern w:val="0"/>
                <w:sz w:val="21"/>
                <w:szCs w:val="21"/>
              </w:rPr>
              <w:t>密码</w:t>
            </w:r>
          </w:p>
        </w:tc>
      </w:tr>
      <w:tr w:rsidR="00F819CC" w:rsidRPr="00F819CC" w14:paraId="5872EAF4" w14:textId="77777777" w:rsidTr="00F819CC">
        <w:trPr>
          <w:trHeight w:val="288"/>
          <w:jc w:val="center"/>
        </w:trPr>
        <w:tc>
          <w:tcPr>
            <w:tcW w:w="2680" w:type="dxa"/>
            <w:tcBorders>
              <w:top w:val="nil"/>
              <w:left w:val="nil"/>
              <w:bottom w:val="single" w:sz="4" w:space="0" w:color="auto"/>
              <w:right w:val="single" w:sz="4" w:space="0" w:color="auto"/>
            </w:tcBorders>
            <w:shd w:val="clear" w:color="auto" w:fill="auto"/>
            <w:noWrap/>
            <w:vAlign w:val="bottom"/>
            <w:hideMark/>
          </w:tcPr>
          <w:p w14:paraId="5AC0BDF1" w14:textId="77777777" w:rsidR="00F819CC" w:rsidRPr="00F819CC" w:rsidRDefault="00F819CC" w:rsidP="00F819CC">
            <w:pPr>
              <w:widowControl/>
              <w:jc w:val="center"/>
              <w:rPr>
                <w:color w:val="000000"/>
                <w:kern w:val="0"/>
                <w:sz w:val="21"/>
                <w:szCs w:val="21"/>
              </w:rPr>
            </w:pPr>
            <w:r w:rsidRPr="00F819CC">
              <w:rPr>
                <w:color w:val="000000"/>
                <w:kern w:val="0"/>
                <w:sz w:val="21"/>
                <w:szCs w:val="21"/>
              </w:rPr>
              <w:t>userName</w:t>
            </w:r>
          </w:p>
        </w:tc>
        <w:tc>
          <w:tcPr>
            <w:tcW w:w="1160" w:type="dxa"/>
            <w:tcBorders>
              <w:top w:val="nil"/>
              <w:left w:val="nil"/>
              <w:bottom w:val="single" w:sz="4" w:space="0" w:color="auto"/>
              <w:right w:val="single" w:sz="4" w:space="0" w:color="auto"/>
            </w:tcBorders>
            <w:shd w:val="clear" w:color="auto" w:fill="auto"/>
            <w:noWrap/>
            <w:vAlign w:val="bottom"/>
            <w:hideMark/>
          </w:tcPr>
          <w:p w14:paraId="2F43AB41" w14:textId="77777777" w:rsidR="00F819CC" w:rsidRPr="00F819CC" w:rsidRDefault="00F819CC" w:rsidP="00F819CC">
            <w:pPr>
              <w:widowControl/>
              <w:jc w:val="center"/>
              <w:rPr>
                <w:color w:val="000000"/>
                <w:kern w:val="0"/>
                <w:sz w:val="21"/>
                <w:szCs w:val="21"/>
              </w:rPr>
            </w:pPr>
            <w:r w:rsidRPr="00F819CC">
              <w:rPr>
                <w:color w:val="000000"/>
                <w:kern w:val="0"/>
                <w:sz w:val="21"/>
                <w:szCs w:val="21"/>
              </w:rPr>
              <w:t>varchar</w:t>
            </w:r>
          </w:p>
        </w:tc>
        <w:tc>
          <w:tcPr>
            <w:tcW w:w="740" w:type="dxa"/>
            <w:tcBorders>
              <w:top w:val="nil"/>
              <w:left w:val="nil"/>
              <w:bottom w:val="single" w:sz="4" w:space="0" w:color="auto"/>
              <w:right w:val="single" w:sz="4" w:space="0" w:color="auto"/>
            </w:tcBorders>
            <w:shd w:val="clear" w:color="auto" w:fill="auto"/>
            <w:noWrap/>
            <w:vAlign w:val="bottom"/>
            <w:hideMark/>
          </w:tcPr>
          <w:p w14:paraId="520DBB3F" w14:textId="77777777" w:rsidR="00F819CC" w:rsidRPr="00F819CC" w:rsidRDefault="00F819CC" w:rsidP="00F819CC">
            <w:pPr>
              <w:widowControl/>
              <w:jc w:val="center"/>
              <w:rPr>
                <w:color w:val="000000"/>
                <w:kern w:val="0"/>
                <w:sz w:val="21"/>
                <w:szCs w:val="21"/>
              </w:rPr>
            </w:pPr>
            <w:r w:rsidRPr="00F819CC">
              <w:rPr>
                <w:color w:val="000000"/>
                <w:kern w:val="0"/>
                <w:sz w:val="21"/>
                <w:szCs w:val="21"/>
              </w:rPr>
              <w:t>50</w:t>
            </w:r>
          </w:p>
        </w:tc>
        <w:tc>
          <w:tcPr>
            <w:tcW w:w="2680" w:type="dxa"/>
            <w:tcBorders>
              <w:top w:val="nil"/>
              <w:left w:val="nil"/>
              <w:bottom w:val="single" w:sz="4" w:space="0" w:color="auto"/>
              <w:right w:val="nil"/>
            </w:tcBorders>
            <w:shd w:val="clear" w:color="auto" w:fill="auto"/>
            <w:noWrap/>
            <w:vAlign w:val="bottom"/>
            <w:hideMark/>
          </w:tcPr>
          <w:p w14:paraId="73D54988" w14:textId="77777777" w:rsidR="00F819CC" w:rsidRPr="00F819CC" w:rsidRDefault="00F819CC" w:rsidP="00F819CC">
            <w:pPr>
              <w:widowControl/>
              <w:jc w:val="left"/>
              <w:rPr>
                <w:rFonts w:ascii="宋体" w:hAnsi="宋体" w:cs="宋体"/>
                <w:color w:val="000000"/>
                <w:kern w:val="0"/>
                <w:sz w:val="21"/>
                <w:szCs w:val="21"/>
              </w:rPr>
            </w:pPr>
            <w:r w:rsidRPr="00F819CC">
              <w:rPr>
                <w:rFonts w:ascii="宋体" w:hAnsi="宋体" w:cs="宋体" w:hint="eastAsia"/>
                <w:color w:val="000000"/>
                <w:kern w:val="0"/>
                <w:sz w:val="21"/>
                <w:szCs w:val="21"/>
              </w:rPr>
              <w:t>用户名</w:t>
            </w:r>
          </w:p>
        </w:tc>
      </w:tr>
    </w:tbl>
    <w:p w14:paraId="502D352B" w14:textId="77777777" w:rsidR="0053224C" w:rsidRDefault="0053224C" w:rsidP="0053224C">
      <w:pPr>
        <w:pStyle w:val="a1"/>
        <w:ind w:firstLineChars="0" w:firstLine="0"/>
      </w:pPr>
    </w:p>
    <w:p w14:paraId="5AFD7B6A" w14:textId="47034332" w:rsidR="00A04D4F" w:rsidRPr="0012658C" w:rsidRDefault="00A04D4F" w:rsidP="00A04D4F">
      <w:pPr>
        <w:ind w:firstLine="420"/>
        <w:jc w:val="center"/>
        <w:rPr>
          <w:sz w:val="21"/>
          <w:szCs w:val="21"/>
        </w:rPr>
      </w:pPr>
      <w:r w:rsidRPr="0012658C">
        <w:rPr>
          <w:sz w:val="21"/>
          <w:szCs w:val="21"/>
        </w:rPr>
        <w:t>表</w:t>
      </w:r>
      <w:r w:rsidRPr="0012658C">
        <w:rPr>
          <w:sz w:val="21"/>
          <w:szCs w:val="21"/>
        </w:rPr>
        <w:t>5-1</w:t>
      </w:r>
      <w:r w:rsidR="00F819CC">
        <w:rPr>
          <w:rFonts w:hint="eastAsia"/>
          <w:sz w:val="21"/>
          <w:szCs w:val="21"/>
        </w:rPr>
        <w:t>管理员</w:t>
      </w:r>
      <w:r w:rsidRPr="0012658C">
        <w:rPr>
          <w:sz w:val="21"/>
          <w:szCs w:val="21"/>
        </w:rPr>
        <w:t>表</w:t>
      </w:r>
      <w:r w:rsidRPr="0012658C">
        <w:rPr>
          <w:sz w:val="21"/>
          <w:szCs w:val="21"/>
        </w:rPr>
        <w:t>(</w:t>
      </w:r>
      <w:r w:rsidR="00F819CC">
        <w:rPr>
          <w:rFonts w:hint="eastAsia"/>
          <w:sz w:val="21"/>
          <w:szCs w:val="21"/>
        </w:rPr>
        <w:t>admin)</w:t>
      </w:r>
    </w:p>
    <w:p w14:paraId="2D2DDB72" w14:textId="7D2A1A7E" w:rsidR="00EC0E71" w:rsidRPr="00EC0E71" w:rsidRDefault="00EC0E71" w:rsidP="00EC0E71">
      <w:pPr>
        <w:pStyle w:val="4"/>
        <w:ind w:firstLineChars="200" w:firstLine="480"/>
        <w:rPr>
          <w:rFonts w:ascii="宋体" w:eastAsia="宋体" w:hAnsi="宋体"/>
          <w:b w:val="0"/>
        </w:rPr>
      </w:pPr>
      <w:r>
        <w:rPr>
          <w:rFonts w:ascii="宋体" w:eastAsia="宋体" w:hAnsi="宋体" w:hint="eastAsia"/>
          <w:b w:val="0"/>
        </w:rPr>
        <w:t>2</w:t>
      </w:r>
      <w:r w:rsidRPr="00EC0E71">
        <w:rPr>
          <w:rFonts w:ascii="宋体" w:eastAsia="宋体" w:hAnsi="宋体"/>
          <w:b w:val="0"/>
        </w:rPr>
        <w:t>.</w:t>
      </w:r>
      <w:r w:rsidR="00F819CC">
        <w:rPr>
          <w:rFonts w:ascii="宋体" w:eastAsia="宋体" w:hAnsi="宋体" w:hint="eastAsia"/>
          <w:b w:val="0"/>
        </w:rPr>
        <w:t>缴费</w:t>
      </w:r>
      <w:r w:rsidRPr="00EC0E71">
        <w:rPr>
          <w:rFonts w:ascii="宋体" w:eastAsia="宋体" w:hAnsi="宋体"/>
          <w:b w:val="0"/>
        </w:rPr>
        <w:t>表</w:t>
      </w:r>
    </w:p>
    <w:p w14:paraId="2F9AEEDD" w14:textId="4B5A50FA" w:rsidR="00A04D4F" w:rsidRDefault="008F12E0" w:rsidP="008F12E0">
      <w:pPr>
        <w:ind w:firstLine="420"/>
      </w:pPr>
      <w:r>
        <w:rPr>
          <w:rFonts w:hint="eastAsia"/>
        </w:rPr>
        <w:t>缴费</w:t>
      </w:r>
      <w:r w:rsidR="00AF173E">
        <w:t>表</w:t>
      </w:r>
      <w:r w:rsidR="004475A8" w:rsidRPr="0012658C">
        <w:t>包括</w:t>
      </w:r>
      <w:r>
        <w:rPr>
          <w:rFonts w:hint="eastAsia"/>
        </w:rPr>
        <w:t>id</w:t>
      </w:r>
      <w:r>
        <w:rPr>
          <w:rFonts w:hint="eastAsia"/>
        </w:rPr>
        <w:t>宿舍</w:t>
      </w:r>
      <w:r>
        <w:rPr>
          <w:rFonts w:hint="eastAsia"/>
        </w:rPr>
        <w:t>id</w:t>
      </w:r>
      <w:r>
        <w:rPr>
          <w:rFonts w:hint="eastAsia"/>
        </w:rPr>
        <w:t>、</w:t>
      </w:r>
      <w:r>
        <w:rPr>
          <w:rFonts w:hint="eastAsia"/>
        </w:rPr>
        <w:t>name</w:t>
      </w:r>
      <w:r>
        <w:rPr>
          <w:rFonts w:hint="eastAsia"/>
        </w:rPr>
        <w:t>宿舍名称、</w:t>
      </w:r>
      <w:r>
        <w:rPr>
          <w:rFonts w:hint="eastAsia"/>
        </w:rPr>
        <w:t>water</w:t>
      </w:r>
      <w:r>
        <w:rPr>
          <w:rFonts w:hint="eastAsia"/>
        </w:rPr>
        <w:t>水费、</w:t>
      </w:r>
      <w:r>
        <w:rPr>
          <w:rFonts w:hint="eastAsia"/>
        </w:rPr>
        <w:t>power</w:t>
      </w:r>
      <w:r>
        <w:rPr>
          <w:rFonts w:hint="eastAsia"/>
        </w:rPr>
        <w:t>电费、</w:t>
      </w:r>
      <w:r>
        <w:rPr>
          <w:rFonts w:hint="eastAsia"/>
        </w:rPr>
        <w:t>date</w:t>
      </w:r>
      <w:r>
        <w:rPr>
          <w:rFonts w:hint="eastAsia"/>
        </w:rPr>
        <w:t>时间</w:t>
      </w:r>
      <w:r w:rsidR="00A04D4F" w:rsidRPr="0012658C">
        <w:t>。</w:t>
      </w:r>
      <w:r w:rsidR="00F819CC">
        <w:rPr>
          <w:rFonts w:hint="eastAsia"/>
        </w:rPr>
        <w:t>缴费</w:t>
      </w:r>
      <w:r w:rsidR="00A04D4F" w:rsidRPr="0012658C">
        <w:t>表如表</w:t>
      </w:r>
      <w:r w:rsidR="00A04D4F" w:rsidRPr="0012658C">
        <w:t>5-2</w:t>
      </w:r>
      <w:r w:rsidR="00A04D4F" w:rsidRPr="0012658C">
        <w:t>所示。</w:t>
      </w:r>
    </w:p>
    <w:tbl>
      <w:tblPr>
        <w:tblW w:w="7260" w:type="dxa"/>
        <w:jc w:val="center"/>
        <w:tblLook w:val="04A0" w:firstRow="1" w:lastRow="0" w:firstColumn="1" w:lastColumn="0" w:noHBand="0" w:noVBand="1"/>
      </w:tblPr>
      <w:tblGrid>
        <w:gridCol w:w="2680"/>
        <w:gridCol w:w="1160"/>
        <w:gridCol w:w="740"/>
        <w:gridCol w:w="2680"/>
      </w:tblGrid>
      <w:tr w:rsidR="00F819CC" w:rsidRPr="00F819CC" w14:paraId="124E594D" w14:textId="77777777" w:rsidTr="00F819CC">
        <w:trPr>
          <w:trHeight w:val="288"/>
          <w:jc w:val="center"/>
        </w:trPr>
        <w:tc>
          <w:tcPr>
            <w:tcW w:w="2680" w:type="dxa"/>
            <w:tcBorders>
              <w:top w:val="single" w:sz="4" w:space="0" w:color="auto"/>
              <w:left w:val="nil"/>
              <w:bottom w:val="single" w:sz="4" w:space="0" w:color="auto"/>
              <w:right w:val="single" w:sz="4" w:space="0" w:color="auto"/>
            </w:tcBorders>
            <w:shd w:val="clear" w:color="auto" w:fill="auto"/>
            <w:noWrap/>
            <w:vAlign w:val="bottom"/>
            <w:hideMark/>
          </w:tcPr>
          <w:p w14:paraId="42552704" w14:textId="77777777" w:rsidR="00F819CC" w:rsidRPr="00F819CC" w:rsidRDefault="00F819CC" w:rsidP="00F819CC">
            <w:pPr>
              <w:widowControl/>
              <w:jc w:val="center"/>
              <w:rPr>
                <w:rFonts w:ascii="宋体" w:hAnsi="宋体" w:cs="宋体"/>
                <w:color w:val="000000"/>
                <w:kern w:val="0"/>
                <w:sz w:val="21"/>
                <w:szCs w:val="21"/>
              </w:rPr>
            </w:pPr>
            <w:r w:rsidRPr="00F819CC">
              <w:rPr>
                <w:rFonts w:ascii="宋体" w:hAnsi="宋体" w:cs="宋体" w:hint="eastAsia"/>
                <w:color w:val="000000"/>
                <w:kern w:val="0"/>
                <w:sz w:val="21"/>
                <w:szCs w:val="21"/>
              </w:rPr>
              <w:t>字段名</w:t>
            </w:r>
          </w:p>
        </w:tc>
        <w:tc>
          <w:tcPr>
            <w:tcW w:w="1160" w:type="dxa"/>
            <w:tcBorders>
              <w:top w:val="single" w:sz="4" w:space="0" w:color="auto"/>
              <w:left w:val="nil"/>
              <w:bottom w:val="single" w:sz="4" w:space="0" w:color="auto"/>
              <w:right w:val="single" w:sz="4" w:space="0" w:color="auto"/>
            </w:tcBorders>
            <w:shd w:val="clear" w:color="auto" w:fill="auto"/>
            <w:vAlign w:val="center"/>
            <w:hideMark/>
          </w:tcPr>
          <w:p w14:paraId="57C697B3" w14:textId="77777777" w:rsidR="00F819CC" w:rsidRPr="00F819CC" w:rsidRDefault="00F819CC" w:rsidP="00F819CC">
            <w:pPr>
              <w:widowControl/>
              <w:jc w:val="center"/>
              <w:rPr>
                <w:rFonts w:ascii="宋体" w:hAnsi="宋体" w:cs="宋体"/>
                <w:color w:val="000000"/>
                <w:kern w:val="0"/>
                <w:sz w:val="21"/>
                <w:szCs w:val="21"/>
              </w:rPr>
            </w:pPr>
            <w:r w:rsidRPr="00F819CC">
              <w:rPr>
                <w:rFonts w:ascii="宋体" w:hAnsi="宋体" w:cs="宋体" w:hint="eastAsia"/>
                <w:color w:val="000000"/>
                <w:kern w:val="0"/>
                <w:sz w:val="21"/>
                <w:szCs w:val="21"/>
              </w:rPr>
              <w:t>数据类型</w:t>
            </w:r>
          </w:p>
        </w:tc>
        <w:tc>
          <w:tcPr>
            <w:tcW w:w="740" w:type="dxa"/>
            <w:tcBorders>
              <w:top w:val="single" w:sz="4" w:space="0" w:color="auto"/>
              <w:left w:val="nil"/>
              <w:bottom w:val="single" w:sz="4" w:space="0" w:color="auto"/>
              <w:right w:val="single" w:sz="4" w:space="0" w:color="auto"/>
            </w:tcBorders>
            <w:shd w:val="clear" w:color="auto" w:fill="auto"/>
            <w:vAlign w:val="center"/>
            <w:hideMark/>
          </w:tcPr>
          <w:p w14:paraId="78B6804C" w14:textId="77777777" w:rsidR="00F819CC" w:rsidRPr="00F819CC" w:rsidRDefault="00F819CC" w:rsidP="00F819CC">
            <w:pPr>
              <w:widowControl/>
              <w:jc w:val="center"/>
              <w:rPr>
                <w:rFonts w:ascii="宋体" w:hAnsi="宋体" w:cs="宋体"/>
                <w:color w:val="000000"/>
                <w:kern w:val="0"/>
                <w:sz w:val="21"/>
                <w:szCs w:val="21"/>
              </w:rPr>
            </w:pPr>
            <w:r w:rsidRPr="00F819CC">
              <w:rPr>
                <w:rFonts w:ascii="宋体" w:hAnsi="宋体" w:cs="宋体" w:hint="eastAsia"/>
                <w:color w:val="000000"/>
                <w:kern w:val="0"/>
                <w:sz w:val="21"/>
                <w:szCs w:val="21"/>
              </w:rPr>
              <w:t>长度</w:t>
            </w:r>
          </w:p>
        </w:tc>
        <w:tc>
          <w:tcPr>
            <w:tcW w:w="2680" w:type="dxa"/>
            <w:tcBorders>
              <w:top w:val="single" w:sz="4" w:space="0" w:color="auto"/>
              <w:left w:val="nil"/>
              <w:bottom w:val="single" w:sz="4" w:space="0" w:color="auto"/>
              <w:right w:val="nil"/>
            </w:tcBorders>
            <w:shd w:val="clear" w:color="auto" w:fill="auto"/>
            <w:vAlign w:val="center"/>
            <w:hideMark/>
          </w:tcPr>
          <w:p w14:paraId="0C64CE63" w14:textId="77777777" w:rsidR="00F819CC" w:rsidRPr="00F819CC" w:rsidRDefault="00F819CC" w:rsidP="00F819CC">
            <w:pPr>
              <w:widowControl/>
              <w:jc w:val="center"/>
              <w:rPr>
                <w:rFonts w:ascii="宋体" w:hAnsi="宋体" w:cs="宋体"/>
                <w:color w:val="000000"/>
                <w:kern w:val="0"/>
                <w:sz w:val="21"/>
                <w:szCs w:val="21"/>
              </w:rPr>
            </w:pPr>
            <w:r w:rsidRPr="00F819CC">
              <w:rPr>
                <w:rFonts w:ascii="宋体" w:hAnsi="宋体" w:cs="宋体" w:hint="eastAsia"/>
                <w:color w:val="000000"/>
                <w:kern w:val="0"/>
                <w:sz w:val="21"/>
                <w:szCs w:val="21"/>
              </w:rPr>
              <w:t>注释</w:t>
            </w:r>
          </w:p>
        </w:tc>
      </w:tr>
      <w:tr w:rsidR="00F819CC" w:rsidRPr="00F819CC" w14:paraId="3D0DDE4A" w14:textId="77777777" w:rsidTr="00F819CC">
        <w:trPr>
          <w:trHeight w:val="288"/>
          <w:jc w:val="center"/>
        </w:trPr>
        <w:tc>
          <w:tcPr>
            <w:tcW w:w="2680" w:type="dxa"/>
            <w:tcBorders>
              <w:top w:val="nil"/>
              <w:left w:val="nil"/>
              <w:bottom w:val="single" w:sz="4" w:space="0" w:color="auto"/>
              <w:right w:val="single" w:sz="4" w:space="0" w:color="auto"/>
            </w:tcBorders>
            <w:shd w:val="clear" w:color="auto" w:fill="auto"/>
            <w:noWrap/>
            <w:vAlign w:val="bottom"/>
            <w:hideMark/>
          </w:tcPr>
          <w:p w14:paraId="62C48E53" w14:textId="77777777" w:rsidR="00F819CC" w:rsidRPr="00F819CC" w:rsidRDefault="00F819CC" w:rsidP="00F819CC">
            <w:pPr>
              <w:widowControl/>
              <w:jc w:val="center"/>
              <w:rPr>
                <w:color w:val="000000"/>
                <w:kern w:val="0"/>
                <w:sz w:val="21"/>
                <w:szCs w:val="21"/>
              </w:rPr>
            </w:pPr>
            <w:r w:rsidRPr="00F819CC">
              <w:rPr>
                <w:color w:val="000000"/>
                <w:kern w:val="0"/>
                <w:sz w:val="21"/>
                <w:szCs w:val="21"/>
              </w:rPr>
              <w:t>id</w:t>
            </w:r>
          </w:p>
        </w:tc>
        <w:tc>
          <w:tcPr>
            <w:tcW w:w="1160" w:type="dxa"/>
            <w:tcBorders>
              <w:top w:val="nil"/>
              <w:left w:val="nil"/>
              <w:bottom w:val="single" w:sz="4" w:space="0" w:color="auto"/>
              <w:right w:val="single" w:sz="4" w:space="0" w:color="auto"/>
            </w:tcBorders>
            <w:shd w:val="clear" w:color="auto" w:fill="auto"/>
            <w:noWrap/>
            <w:vAlign w:val="bottom"/>
            <w:hideMark/>
          </w:tcPr>
          <w:p w14:paraId="2994FE90" w14:textId="77777777" w:rsidR="00F819CC" w:rsidRPr="00F819CC" w:rsidRDefault="00F819CC" w:rsidP="00F819CC">
            <w:pPr>
              <w:widowControl/>
              <w:jc w:val="center"/>
              <w:rPr>
                <w:color w:val="000000"/>
                <w:kern w:val="0"/>
                <w:sz w:val="21"/>
                <w:szCs w:val="21"/>
              </w:rPr>
            </w:pPr>
            <w:r w:rsidRPr="00F819CC">
              <w:rPr>
                <w:color w:val="000000"/>
                <w:kern w:val="0"/>
                <w:sz w:val="21"/>
                <w:szCs w:val="21"/>
              </w:rPr>
              <w:t>varchar</w:t>
            </w:r>
          </w:p>
        </w:tc>
        <w:tc>
          <w:tcPr>
            <w:tcW w:w="740" w:type="dxa"/>
            <w:tcBorders>
              <w:top w:val="nil"/>
              <w:left w:val="nil"/>
              <w:bottom w:val="single" w:sz="4" w:space="0" w:color="auto"/>
              <w:right w:val="single" w:sz="4" w:space="0" w:color="auto"/>
            </w:tcBorders>
            <w:shd w:val="clear" w:color="auto" w:fill="auto"/>
            <w:noWrap/>
            <w:vAlign w:val="bottom"/>
            <w:hideMark/>
          </w:tcPr>
          <w:p w14:paraId="53F6B02E" w14:textId="77777777" w:rsidR="00F819CC" w:rsidRPr="00F819CC" w:rsidRDefault="00F819CC" w:rsidP="00F819CC">
            <w:pPr>
              <w:widowControl/>
              <w:jc w:val="center"/>
              <w:rPr>
                <w:color w:val="000000"/>
                <w:kern w:val="0"/>
                <w:sz w:val="21"/>
                <w:szCs w:val="21"/>
              </w:rPr>
            </w:pPr>
            <w:r w:rsidRPr="00F819CC">
              <w:rPr>
                <w:color w:val="000000"/>
                <w:kern w:val="0"/>
                <w:sz w:val="21"/>
                <w:szCs w:val="21"/>
              </w:rPr>
              <w:t>45</w:t>
            </w:r>
          </w:p>
        </w:tc>
        <w:tc>
          <w:tcPr>
            <w:tcW w:w="2680" w:type="dxa"/>
            <w:tcBorders>
              <w:top w:val="nil"/>
              <w:left w:val="nil"/>
              <w:bottom w:val="single" w:sz="4" w:space="0" w:color="auto"/>
              <w:right w:val="nil"/>
            </w:tcBorders>
            <w:shd w:val="clear" w:color="auto" w:fill="auto"/>
            <w:noWrap/>
            <w:vAlign w:val="bottom"/>
            <w:hideMark/>
          </w:tcPr>
          <w:p w14:paraId="39D1B4B2" w14:textId="77777777" w:rsidR="00F819CC" w:rsidRPr="00F819CC" w:rsidRDefault="00F819CC" w:rsidP="00F819CC">
            <w:pPr>
              <w:widowControl/>
              <w:jc w:val="left"/>
              <w:rPr>
                <w:rFonts w:ascii="宋体" w:hAnsi="宋体" w:cs="宋体"/>
                <w:color w:val="000000"/>
                <w:kern w:val="0"/>
                <w:sz w:val="21"/>
                <w:szCs w:val="21"/>
              </w:rPr>
            </w:pPr>
            <w:r w:rsidRPr="00F819CC">
              <w:rPr>
                <w:rFonts w:ascii="宋体" w:hAnsi="宋体" w:cs="宋体" w:hint="eastAsia"/>
                <w:color w:val="000000"/>
                <w:kern w:val="0"/>
                <w:sz w:val="21"/>
                <w:szCs w:val="21"/>
              </w:rPr>
              <w:t>宿舍id</w:t>
            </w:r>
          </w:p>
        </w:tc>
      </w:tr>
      <w:tr w:rsidR="00F819CC" w:rsidRPr="00F819CC" w14:paraId="270630AF" w14:textId="77777777" w:rsidTr="00F819CC">
        <w:trPr>
          <w:trHeight w:val="288"/>
          <w:jc w:val="center"/>
        </w:trPr>
        <w:tc>
          <w:tcPr>
            <w:tcW w:w="2680" w:type="dxa"/>
            <w:tcBorders>
              <w:top w:val="nil"/>
              <w:left w:val="nil"/>
              <w:bottom w:val="single" w:sz="4" w:space="0" w:color="auto"/>
              <w:right w:val="single" w:sz="4" w:space="0" w:color="auto"/>
            </w:tcBorders>
            <w:shd w:val="clear" w:color="auto" w:fill="auto"/>
            <w:noWrap/>
            <w:vAlign w:val="bottom"/>
            <w:hideMark/>
          </w:tcPr>
          <w:p w14:paraId="58159D9D" w14:textId="77777777" w:rsidR="00F819CC" w:rsidRPr="00F819CC" w:rsidRDefault="00F819CC" w:rsidP="00F819CC">
            <w:pPr>
              <w:widowControl/>
              <w:jc w:val="center"/>
              <w:rPr>
                <w:color w:val="000000"/>
                <w:kern w:val="0"/>
                <w:sz w:val="21"/>
                <w:szCs w:val="21"/>
              </w:rPr>
            </w:pPr>
            <w:r w:rsidRPr="00F819CC">
              <w:rPr>
                <w:color w:val="000000"/>
                <w:kern w:val="0"/>
                <w:sz w:val="21"/>
                <w:szCs w:val="21"/>
              </w:rPr>
              <w:t>name</w:t>
            </w:r>
          </w:p>
        </w:tc>
        <w:tc>
          <w:tcPr>
            <w:tcW w:w="1160" w:type="dxa"/>
            <w:tcBorders>
              <w:top w:val="nil"/>
              <w:left w:val="nil"/>
              <w:bottom w:val="single" w:sz="4" w:space="0" w:color="auto"/>
              <w:right w:val="single" w:sz="4" w:space="0" w:color="auto"/>
            </w:tcBorders>
            <w:shd w:val="clear" w:color="auto" w:fill="auto"/>
            <w:noWrap/>
            <w:vAlign w:val="bottom"/>
            <w:hideMark/>
          </w:tcPr>
          <w:p w14:paraId="504C7CFB" w14:textId="77777777" w:rsidR="00F819CC" w:rsidRPr="00F819CC" w:rsidRDefault="00F819CC" w:rsidP="00F819CC">
            <w:pPr>
              <w:widowControl/>
              <w:jc w:val="center"/>
              <w:rPr>
                <w:color w:val="000000"/>
                <w:kern w:val="0"/>
                <w:sz w:val="21"/>
                <w:szCs w:val="21"/>
              </w:rPr>
            </w:pPr>
            <w:r w:rsidRPr="00F819CC">
              <w:rPr>
                <w:color w:val="000000"/>
                <w:kern w:val="0"/>
                <w:sz w:val="21"/>
                <w:szCs w:val="21"/>
              </w:rPr>
              <w:t>varchar</w:t>
            </w:r>
          </w:p>
        </w:tc>
        <w:tc>
          <w:tcPr>
            <w:tcW w:w="740" w:type="dxa"/>
            <w:tcBorders>
              <w:top w:val="nil"/>
              <w:left w:val="nil"/>
              <w:bottom w:val="single" w:sz="4" w:space="0" w:color="auto"/>
              <w:right w:val="single" w:sz="4" w:space="0" w:color="auto"/>
            </w:tcBorders>
            <w:shd w:val="clear" w:color="auto" w:fill="auto"/>
            <w:noWrap/>
            <w:vAlign w:val="bottom"/>
            <w:hideMark/>
          </w:tcPr>
          <w:p w14:paraId="21638712" w14:textId="77777777" w:rsidR="00F819CC" w:rsidRPr="00F819CC" w:rsidRDefault="00F819CC" w:rsidP="00F819CC">
            <w:pPr>
              <w:widowControl/>
              <w:jc w:val="center"/>
              <w:rPr>
                <w:color w:val="000000"/>
                <w:kern w:val="0"/>
                <w:sz w:val="21"/>
                <w:szCs w:val="21"/>
              </w:rPr>
            </w:pPr>
            <w:r w:rsidRPr="00F819CC">
              <w:rPr>
                <w:color w:val="000000"/>
                <w:kern w:val="0"/>
                <w:sz w:val="21"/>
                <w:szCs w:val="21"/>
              </w:rPr>
              <w:t>45</w:t>
            </w:r>
          </w:p>
        </w:tc>
        <w:tc>
          <w:tcPr>
            <w:tcW w:w="2680" w:type="dxa"/>
            <w:tcBorders>
              <w:top w:val="nil"/>
              <w:left w:val="nil"/>
              <w:bottom w:val="single" w:sz="4" w:space="0" w:color="auto"/>
              <w:right w:val="nil"/>
            </w:tcBorders>
            <w:shd w:val="clear" w:color="auto" w:fill="auto"/>
            <w:noWrap/>
            <w:vAlign w:val="bottom"/>
            <w:hideMark/>
          </w:tcPr>
          <w:p w14:paraId="024187DF" w14:textId="77777777" w:rsidR="00F819CC" w:rsidRPr="00F819CC" w:rsidRDefault="00F819CC" w:rsidP="00F819CC">
            <w:pPr>
              <w:widowControl/>
              <w:jc w:val="left"/>
              <w:rPr>
                <w:rFonts w:ascii="宋体" w:hAnsi="宋体" w:cs="宋体"/>
                <w:color w:val="000000"/>
                <w:kern w:val="0"/>
                <w:sz w:val="21"/>
                <w:szCs w:val="21"/>
              </w:rPr>
            </w:pPr>
            <w:r w:rsidRPr="00F819CC">
              <w:rPr>
                <w:rFonts w:ascii="宋体" w:hAnsi="宋体" w:cs="宋体" w:hint="eastAsia"/>
                <w:color w:val="000000"/>
                <w:kern w:val="0"/>
                <w:sz w:val="21"/>
                <w:szCs w:val="21"/>
              </w:rPr>
              <w:t>宿舍名称</w:t>
            </w:r>
          </w:p>
        </w:tc>
      </w:tr>
      <w:tr w:rsidR="00F819CC" w:rsidRPr="00F819CC" w14:paraId="0F5B6F00" w14:textId="77777777" w:rsidTr="00F819CC">
        <w:trPr>
          <w:trHeight w:val="288"/>
          <w:jc w:val="center"/>
        </w:trPr>
        <w:tc>
          <w:tcPr>
            <w:tcW w:w="2680" w:type="dxa"/>
            <w:tcBorders>
              <w:top w:val="nil"/>
              <w:left w:val="nil"/>
              <w:bottom w:val="single" w:sz="4" w:space="0" w:color="auto"/>
              <w:right w:val="single" w:sz="4" w:space="0" w:color="auto"/>
            </w:tcBorders>
            <w:shd w:val="clear" w:color="auto" w:fill="auto"/>
            <w:noWrap/>
            <w:vAlign w:val="bottom"/>
            <w:hideMark/>
          </w:tcPr>
          <w:p w14:paraId="338665AC" w14:textId="77777777" w:rsidR="00F819CC" w:rsidRPr="00F819CC" w:rsidRDefault="00F819CC" w:rsidP="00F819CC">
            <w:pPr>
              <w:widowControl/>
              <w:jc w:val="center"/>
              <w:rPr>
                <w:color w:val="000000"/>
                <w:kern w:val="0"/>
                <w:sz w:val="21"/>
                <w:szCs w:val="21"/>
              </w:rPr>
            </w:pPr>
            <w:r w:rsidRPr="00F819CC">
              <w:rPr>
                <w:color w:val="000000"/>
                <w:kern w:val="0"/>
                <w:sz w:val="21"/>
                <w:szCs w:val="21"/>
              </w:rPr>
              <w:t>water</w:t>
            </w:r>
          </w:p>
        </w:tc>
        <w:tc>
          <w:tcPr>
            <w:tcW w:w="1160" w:type="dxa"/>
            <w:tcBorders>
              <w:top w:val="nil"/>
              <w:left w:val="nil"/>
              <w:bottom w:val="single" w:sz="4" w:space="0" w:color="auto"/>
              <w:right w:val="single" w:sz="4" w:space="0" w:color="auto"/>
            </w:tcBorders>
            <w:shd w:val="clear" w:color="auto" w:fill="auto"/>
            <w:noWrap/>
            <w:vAlign w:val="bottom"/>
            <w:hideMark/>
          </w:tcPr>
          <w:p w14:paraId="45F73586" w14:textId="77777777" w:rsidR="00F819CC" w:rsidRPr="00F819CC" w:rsidRDefault="00F819CC" w:rsidP="00F819CC">
            <w:pPr>
              <w:widowControl/>
              <w:jc w:val="center"/>
              <w:rPr>
                <w:color w:val="000000"/>
                <w:kern w:val="0"/>
                <w:sz w:val="21"/>
                <w:szCs w:val="21"/>
              </w:rPr>
            </w:pPr>
            <w:r w:rsidRPr="00F819CC">
              <w:rPr>
                <w:color w:val="000000"/>
                <w:kern w:val="0"/>
                <w:sz w:val="21"/>
                <w:szCs w:val="21"/>
              </w:rPr>
              <w:t>varchar</w:t>
            </w:r>
          </w:p>
        </w:tc>
        <w:tc>
          <w:tcPr>
            <w:tcW w:w="740" w:type="dxa"/>
            <w:tcBorders>
              <w:top w:val="nil"/>
              <w:left w:val="nil"/>
              <w:bottom w:val="single" w:sz="4" w:space="0" w:color="auto"/>
              <w:right w:val="single" w:sz="4" w:space="0" w:color="auto"/>
            </w:tcBorders>
            <w:shd w:val="clear" w:color="auto" w:fill="auto"/>
            <w:noWrap/>
            <w:vAlign w:val="bottom"/>
            <w:hideMark/>
          </w:tcPr>
          <w:p w14:paraId="37CD3ECE" w14:textId="77777777" w:rsidR="00F819CC" w:rsidRPr="00F819CC" w:rsidRDefault="00F819CC" w:rsidP="00F819CC">
            <w:pPr>
              <w:widowControl/>
              <w:jc w:val="center"/>
              <w:rPr>
                <w:color w:val="000000"/>
                <w:kern w:val="0"/>
                <w:sz w:val="21"/>
                <w:szCs w:val="21"/>
              </w:rPr>
            </w:pPr>
            <w:r w:rsidRPr="00F819CC">
              <w:rPr>
                <w:color w:val="000000"/>
                <w:kern w:val="0"/>
                <w:sz w:val="21"/>
                <w:szCs w:val="21"/>
              </w:rPr>
              <w:t>45</w:t>
            </w:r>
          </w:p>
        </w:tc>
        <w:tc>
          <w:tcPr>
            <w:tcW w:w="2680" w:type="dxa"/>
            <w:tcBorders>
              <w:top w:val="nil"/>
              <w:left w:val="nil"/>
              <w:bottom w:val="single" w:sz="4" w:space="0" w:color="auto"/>
              <w:right w:val="nil"/>
            </w:tcBorders>
            <w:shd w:val="clear" w:color="auto" w:fill="auto"/>
            <w:noWrap/>
            <w:vAlign w:val="bottom"/>
            <w:hideMark/>
          </w:tcPr>
          <w:p w14:paraId="57EF389B" w14:textId="77777777" w:rsidR="00F819CC" w:rsidRPr="00F819CC" w:rsidRDefault="00F819CC" w:rsidP="00F819CC">
            <w:pPr>
              <w:widowControl/>
              <w:jc w:val="left"/>
              <w:rPr>
                <w:rFonts w:ascii="宋体" w:hAnsi="宋体" w:cs="宋体"/>
                <w:color w:val="000000"/>
                <w:kern w:val="0"/>
                <w:sz w:val="21"/>
                <w:szCs w:val="21"/>
              </w:rPr>
            </w:pPr>
            <w:r w:rsidRPr="00F819CC">
              <w:rPr>
                <w:rFonts w:ascii="宋体" w:hAnsi="宋体" w:cs="宋体" w:hint="eastAsia"/>
                <w:color w:val="000000"/>
                <w:kern w:val="0"/>
                <w:sz w:val="21"/>
                <w:szCs w:val="21"/>
              </w:rPr>
              <w:t>水费</w:t>
            </w:r>
          </w:p>
        </w:tc>
      </w:tr>
      <w:tr w:rsidR="00F819CC" w:rsidRPr="00F819CC" w14:paraId="1F6CEAB5" w14:textId="77777777" w:rsidTr="00F819CC">
        <w:trPr>
          <w:trHeight w:val="288"/>
          <w:jc w:val="center"/>
        </w:trPr>
        <w:tc>
          <w:tcPr>
            <w:tcW w:w="2680" w:type="dxa"/>
            <w:tcBorders>
              <w:top w:val="nil"/>
              <w:left w:val="nil"/>
              <w:bottom w:val="single" w:sz="4" w:space="0" w:color="auto"/>
              <w:right w:val="single" w:sz="4" w:space="0" w:color="auto"/>
            </w:tcBorders>
            <w:shd w:val="clear" w:color="auto" w:fill="auto"/>
            <w:noWrap/>
            <w:vAlign w:val="bottom"/>
            <w:hideMark/>
          </w:tcPr>
          <w:p w14:paraId="41BDFA90" w14:textId="77777777" w:rsidR="00F819CC" w:rsidRPr="00F819CC" w:rsidRDefault="00F819CC" w:rsidP="00F819CC">
            <w:pPr>
              <w:widowControl/>
              <w:jc w:val="center"/>
              <w:rPr>
                <w:color w:val="000000"/>
                <w:kern w:val="0"/>
                <w:sz w:val="21"/>
                <w:szCs w:val="21"/>
              </w:rPr>
            </w:pPr>
            <w:r w:rsidRPr="00F819CC">
              <w:rPr>
                <w:color w:val="000000"/>
                <w:kern w:val="0"/>
                <w:sz w:val="21"/>
                <w:szCs w:val="21"/>
              </w:rPr>
              <w:t>power</w:t>
            </w:r>
          </w:p>
        </w:tc>
        <w:tc>
          <w:tcPr>
            <w:tcW w:w="1160" w:type="dxa"/>
            <w:tcBorders>
              <w:top w:val="nil"/>
              <w:left w:val="nil"/>
              <w:bottom w:val="single" w:sz="4" w:space="0" w:color="auto"/>
              <w:right w:val="single" w:sz="4" w:space="0" w:color="auto"/>
            </w:tcBorders>
            <w:shd w:val="clear" w:color="auto" w:fill="auto"/>
            <w:noWrap/>
            <w:vAlign w:val="bottom"/>
            <w:hideMark/>
          </w:tcPr>
          <w:p w14:paraId="30423C8E" w14:textId="77777777" w:rsidR="00F819CC" w:rsidRPr="00F819CC" w:rsidRDefault="00F819CC" w:rsidP="00F819CC">
            <w:pPr>
              <w:widowControl/>
              <w:jc w:val="center"/>
              <w:rPr>
                <w:color w:val="000000"/>
                <w:kern w:val="0"/>
                <w:sz w:val="21"/>
                <w:szCs w:val="21"/>
              </w:rPr>
            </w:pPr>
            <w:r w:rsidRPr="00F819CC">
              <w:rPr>
                <w:color w:val="000000"/>
                <w:kern w:val="0"/>
                <w:sz w:val="21"/>
                <w:szCs w:val="21"/>
              </w:rPr>
              <w:t>varchar</w:t>
            </w:r>
          </w:p>
        </w:tc>
        <w:tc>
          <w:tcPr>
            <w:tcW w:w="740" w:type="dxa"/>
            <w:tcBorders>
              <w:top w:val="nil"/>
              <w:left w:val="nil"/>
              <w:bottom w:val="single" w:sz="4" w:space="0" w:color="auto"/>
              <w:right w:val="single" w:sz="4" w:space="0" w:color="auto"/>
            </w:tcBorders>
            <w:shd w:val="clear" w:color="auto" w:fill="auto"/>
            <w:noWrap/>
            <w:vAlign w:val="bottom"/>
            <w:hideMark/>
          </w:tcPr>
          <w:p w14:paraId="7819F00B" w14:textId="77777777" w:rsidR="00F819CC" w:rsidRPr="00F819CC" w:rsidRDefault="00F819CC" w:rsidP="00F819CC">
            <w:pPr>
              <w:widowControl/>
              <w:jc w:val="center"/>
              <w:rPr>
                <w:color w:val="000000"/>
                <w:kern w:val="0"/>
                <w:sz w:val="21"/>
                <w:szCs w:val="21"/>
              </w:rPr>
            </w:pPr>
            <w:r w:rsidRPr="00F819CC">
              <w:rPr>
                <w:color w:val="000000"/>
                <w:kern w:val="0"/>
                <w:sz w:val="21"/>
                <w:szCs w:val="21"/>
              </w:rPr>
              <w:t>45</w:t>
            </w:r>
          </w:p>
        </w:tc>
        <w:tc>
          <w:tcPr>
            <w:tcW w:w="2680" w:type="dxa"/>
            <w:tcBorders>
              <w:top w:val="nil"/>
              <w:left w:val="nil"/>
              <w:bottom w:val="single" w:sz="4" w:space="0" w:color="auto"/>
              <w:right w:val="nil"/>
            </w:tcBorders>
            <w:shd w:val="clear" w:color="auto" w:fill="auto"/>
            <w:noWrap/>
            <w:vAlign w:val="bottom"/>
            <w:hideMark/>
          </w:tcPr>
          <w:p w14:paraId="161ADBBF" w14:textId="77777777" w:rsidR="00F819CC" w:rsidRPr="00F819CC" w:rsidRDefault="00F819CC" w:rsidP="00F819CC">
            <w:pPr>
              <w:widowControl/>
              <w:jc w:val="left"/>
              <w:rPr>
                <w:rFonts w:ascii="宋体" w:hAnsi="宋体" w:cs="宋体"/>
                <w:color w:val="000000"/>
                <w:kern w:val="0"/>
                <w:sz w:val="21"/>
                <w:szCs w:val="21"/>
              </w:rPr>
            </w:pPr>
            <w:r w:rsidRPr="00F819CC">
              <w:rPr>
                <w:rFonts w:ascii="宋体" w:hAnsi="宋体" w:cs="宋体" w:hint="eastAsia"/>
                <w:color w:val="000000"/>
                <w:kern w:val="0"/>
                <w:sz w:val="21"/>
                <w:szCs w:val="21"/>
              </w:rPr>
              <w:t>电费</w:t>
            </w:r>
          </w:p>
        </w:tc>
      </w:tr>
      <w:tr w:rsidR="00F819CC" w:rsidRPr="00F819CC" w14:paraId="6B60318F" w14:textId="77777777" w:rsidTr="00F819CC">
        <w:trPr>
          <w:trHeight w:val="288"/>
          <w:jc w:val="center"/>
        </w:trPr>
        <w:tc>
          <w:tcPr>
            <w:tcW w:w="2680" w:type="dxa"/>
            <w:tcBorders>
              <w:top w:val="nil"/>
              <w:left w:val="nil"/>
              <w:bottom w:val="single" w:sz="4" w:space="0" w:color="auto"/>
              <w:right w:val="single" w:sz="4" w:space="0" w:color="auto"/>
            </w:tcBorders>
            <w:shd w:val="clear" w:color="auto" w:fill="auto"/>
            <w:noWrap/>
            <w:vAlign w:val="bottom"/>
            <w:hideMark/>
          </w:tcPr>
          <w:p w14:paraId="3074DDB3" w14:textId="77777777" w:rsidR="00F819CC" w:rsidRPr="00F819CC" w:rsidRDefault="00F819CC" w:rsidP="00F819CC">
            <w:pPr>
              <w:widowControl/>
              <w:jc w:val="center"/>
              <w:rPr>
                <w:color w:val="000000"/>
                <w:kern w:val="0"/>
                <w:sz w:val="21"/>
                <w:szCs w:val="21"/>
              </w:rPr>
            </w:pPr>
            <w:r w:rsidRPr="00F819CC">
              <w:rPr>
                <w:color w:val="000000"/>
                <w:kern w:val="0"/>
                <w:sz w:val="21"/>
                <w:szCs w:val="21"/>
              </w:rPr>
              <w:t>date</w:t>
            </w:r>
          </w:p>
        </w:tc>
        <w:tc>
          <w:tcPr>
            <w:tcW w:w="1160" w:type="dxa"/>
            <w:tcBorders>
              <w:top w:val="nil"/>
              <w:left w:val="nil"/>
              <w:bottom w:val="single" w:sz="4" w:space="0" w:color="auto"/>
              <w:right w:val="single" w:sz="4" w:space="0" w:color="auto"/>
            </w:tcBorders>
            <w:shd w:val="clear" w:color="auto" w:fill="auto"/>
            <w:noWrap/>
            <w:vAlign w:val="bottom"/>
            <w:hideMark/>
          </w:tcPr>
          <w:p w14:paraId="0E69DB7F" w14:textId="77777777" w:rsidR="00F819CC" w:rsidRPr="00F819CC" w:rsidRDefault="00F819CC" w:rsidP="00F819CC">
            <w:pPr>
              <w:widowControl/>
              <w:jc w:val="center"/>
              <w:rPr>
                <w:color w:val="000000"/>
                <w:kern w:val="0"/>
                <w:sz w:val="21"/>
                <w:szCs w:val="21"/>
              </w:rPr>
            </w:pPr>
            <w:r w:rsidRPr="00F819CC">
              <w:rPr>
                <w:color w:val="000000"/>
                <w:kern w:val="0"/>
                <w:sz w:val="21"/>
                <w:szCs w:val="21"/>
              </w:rPr>
              <w:t>date</w:t>
            </w:r>
          </w:p>
        </w:tc>
        <w:tc>
          <w:tcPr>
            <w:tcW w:w="740" w:type="dxa"/>
            <w:tcBorders>
              <w:top w:val="nil"/>
              <w:left w:val="nil"/>
              <w:bottom w:val="single" w:sz="4" w:space="0" w:color="auto"/>
              <w:right w:val="single" w:sz="4" w:space="0" w:color="auto"/>
            </w:tcBorders>
            <w:shd w:val="clear" w:color="auto" w:fill="auto"/>
            <w:noWrap/>
            <w:vAlign w:val="bottom"/>
            <w:hideMark/>
          </w:tcPr>
          <w:p w14:paraId="0E1644D9" w14:textId="77777777" w:rsidR="00F819CC" w:rsidRPr="00F819CC" w:rsidRDefault="00F819CC" w:rsidP="00F819CC">
            <w:pPr>
              <w:widowControl/>
              <w:jc w:val="center"/>
              <w:rPr>
                <w:color w:val="000000"/>
                <w:kern w:val="0"/>
                <w:sz w:val="21"/>
                <w:szCs w:val="21"/>
              </w:rPr>
            </w:pPr>
            <w:r w:rsidRPr="00F819CC">
              <w:rPr>
                <w:color w:val="000000"/>
                <w:kern w:val="0"/>
                <w:sz w:val="21"/>
                <w:szCs w:val="21"/>
              </w:rPr>
              <w:t xml:space="preserve">　</w:t>
            </w:r>
          </w:p>
        </w:tc>
        <w:tc>
          <w:tcPr>
            <w:tcW w:w="2680" w:type="dxa"/>
            <w:tcBorders>
              <w:top w:val="nil"/>
              <w:left w:val="nil"/>
              <w:bottom w:val="single" w:sz="4" w:space="0" w:color="auto"/>
              <w:right w:val="nil"/>
            </w:tcBorders>
            <w:shd w:val="clear" w:color="auto" w:fill="auto"/>
            <w:noWrap/>
            <w:vAlign w:val="bottom"/>
            <w:hideMark/>
          </w:tcPr>
          <w:p w14:paraId="075BE4AB" w14:textId="77777777" w:rsidR="00F819CC" w:rsidRPr="00F819CC" w:rsidRDefault="00F819CC" w:rsidP="00F819CC">
            <w:pPr>
              <w:widowControl/>
              <w:jc w:val="left"/>
              <w:rPr>
                <w:rFonts w:ascii="宋体" w:hAnsi="宋体" w:cs="宋体"/>
                <w:color w:val="000000"/>
                <w:kern w:val="0"/>
                <w:sz w:val="21"/>
                <w:szCs w:val="21"/>
              </w:rPr>
            </w:pPr>
            <w:r w:rsidRPr="00F819CC">
              <w:rPr>
                <w:rFonts w:ascii="宋体" w:hAnsi="宋体" w:cs="宋体" w:hint="eastAsia"/>
                <w:color w:val="000000"/>
                <w:kern w:val="0"/>
                <w:sz w:val="21"/>
                <w:szCs w:val="21"/>
              </w:rPr>
              <w:t>时间</w:t>
            </w:r>
          </w:p>
        </w:tc>
      </w:tr>
    </w:tbl>
    <w:p w14:paraId="1191EB4C" w14:textId="77777777" w:rsidR="00F819CC" w:rsidRPr="00F819CC" w:rsidRDefault="00F819CC" w:rsidP="00F819CC"/>
    <w:p w14:paraId="65CA614F" w14:textId="140AF683" w:rsidR="00A04D4F" w:rsidRPr="0012658C" w:rsidRDefault="00A04D4F" w:rsidP="00A04D4F">
      <w:pPr>
        <w:ind w:firstLine="420"/>
        <w:jc w:val="center"/>
        <w:rPr>
          <w:sz w:val="21"/>
          <w:szCs w:val="21"/>
        </w:rPr>
      </w:pPr>
      <w:r w:rsidRPr="0012658C">
        <w:rPr>
          <w:sz w:val="21"/>
          <w:szCs w:val="21"/>
        </w:rPr>
        <w:t>表</w:t>
      </w:r>
      <w:r w:rsidRPr="0012658C">
        <w:rPr>
          <w:sz w:val="21"/>
          <w:szCs w:val="21"/>
        </w:rPr>
        <w:t>5-2</w:t>
      </w:r>
      <w:r w:rsidR="00F819CC">
        <w:rPr>
          <w:rFonts w:hint="eastAsia"/>
          <w:sz w:val="21"/>
          <w:szCs w:val="21"/>
        </w:rPr>
        <w:t>缴费</w:t>
      </w:r>
      <w:r w:rsidRPr="0012658C">
        <w:rPr>
          <w:sz w:val="21"/>
          <w:szCs w:val="21"/>
        </w:rPr>
        <w:t>表</w:t>
      </w:r>
      <w:r w:rsidRPr="0012658C">
        <w:rPr>
          <w:sz w:val="21"/>
          <w:szCs w:val="21"/>
        </w:rPr>
        <w:t>(</w:t>
      </w:r>
      <w:r w:rsidR="00F819CC">
        <w:rPr>
          <w:rFonts w:hint="eastAsia"/>
          <w:sz w:val="21"/>
          <w:szCs w:val="21"/>
        </w:rPr>
        <w:t>door</w:t>
      </w:r>
      <w:r w:rsidR="00F819CC">
        <w:rPr>
          <w:sz w:val="21"/>
          <w:szCs w:val="21"/>
        </w:rPr>
        <w:t>’</w:t>
      </w:r>
      <w:r w:rsidRPr="0012658C">
        <w:rPr>
          <w:sz w:val="21"/>
          <w:szCs w:val="21"/>
        </w:rPr>
        <w:t>)</w:t>
      </w:r>
    </w:p>
    <w:p w14:paraId="5348648D" w14:textId="6F0B7E67" w:rsidR="00EC0E71" w:rsidRPr="00EC0E71" w:rsidRDefault="00EC0E71" w:rsidP="00EC0E71">
      <w:pPr>
        <w:pStyle w:val="4"/>
        <w:ind w:firstLineChars="200" w:firstLine="480"/>
        <w:rPr>
          <w:rFonts w:ascii="宋体" w:eastAsia="宋体" w:hAnsi="宋体"/>
          <w:b w:val="0"/>
        </w:rPr>
      </w:pPr>
      <w:r>
        <w:rPr>
          <w:rFonts w:ascii="宋体" w:eastAsia="宋体" w:hAnsi="宋体" w:hint="eastAsia"/>
          <w:b w:val="0"/>
        </w:rPr>
        <w:t>3</w:t>
      </w:r>
      <w:r w:rsidRPr="00EC0E71">
        <w:rPr>
          <w:rFonts w:ascii="宋体" w:eastAsia="宋体" w:hAnsi="宋体"/>
          <w:b w:val="0"/>
        </w:rPr>
        <w:t>.</w:t>
      </w:r>
      <w:r w:rsidR="00F819CC">
        <w:rPr>
          <w:rFonts w:ascii="宋体" w:eastAsia="宋体" w:hAnsi="宋体" w:hint="eastAsia"/>
          <w:b w:val="0"/>
        </w:rPr>
        <w:t>维修记录</w:t>
      </w:r>
      <w:r w:rsidRPr="00EC0E71">
        <w:rPr>
          <w:rFonts w:ascii="宋体" w:eastAsia="宋体" w:hAnsi="宋体"/>
          <w:b w:val="0"/>
        </w:rPr>
        <w:t>表</w:t>
      </w:r>
    </w:p>
    <w:p w14:paraId="4F1CCF39" w14:textId="1C424A5D" w:rsidR="00A04D4F" w:rsidRDefault="006D655F" w:rsidP="006D655F">
      <w:pPr>
        <w:ind w:firstLineChars="200" w:firstLine="480"/>
      </w:pPr>
      <w:r>
        <w:rPr>
          <w:rFonts w:hint="eastAsia"/>
        </w:rPr>
        <w:t>维修记录</w:t>
      </w:r>
      <w:r w:rsidR="00296BB2" w:rsidRPr="0012658C">
        <w:t>表包括</w:t>
      </w:r>
      <w:r>
        <w:rPr>
          <w:rFonts w:hint="eastAsia"/>
        </w:rPr>
        <w:t>id</w:t>
      </w:r>
      <w:r>
        <w:rPr>
          <w:rFonts w:hint="eastAsia"/>
        </w:rPr>
        <w:t>编号</w:t>
      </w:r>
      <w:r>
        <w:rPr>
          <w:rFonts w:hint="eastAsia"/>
        </w:rPr>
        <w:t>ID</w:t>
      </w:r>
      <w:r>
        <w:rPr>
          <w:rFonts w:hint="eastAsia"/>
        </w:rPr>
        <w:t>、</w:t>
      </w:r>
      <w:r>
        <w:rPr>
          <w:rFonts w:hint="eastAsia"/>
        </w:rPr>
        <w:t>repairId</w:t>
      </w:r>
      <w:r>
        <w:rPr>
          <w:rFonts w:hint="eastAsia"/>
        </w:rPr>
        <w:t>该维修记录对应的报修单编号、</w:t>
      </w:r>
      <w:r>
        <w:rPr>
          <w:rFonts w:hint="eastAsia"/>
        </w:rPr>
        <w:t>technicianId</w:t>
      </w:r>
      <w:r>
        <w:rPr>
          <w:rFonts w:hint="eastAsia"/>
        </w:rPr>
        <w:t>维修人员的编号、</w:t>
      </w:r>
      <w:r>
        <w:rPr>
          <w:rFonts w:hint="eastAsia"/>
        </w:rPr>
        <w:t>startTime</w:t>
      </w:r>
      <w:r>
        <w:rPr>
          <w:rFonts w:hint="eastAsia"/>
        </w:rPr>
        <w:t>维修开始的时间</w:t>
      </w:r>
      <w:r w:rsidR="00A04D4F" w:rsidRPr="0012658C">
        <w:t>。</w:t>
      </w:r>
      <w:r w:rsidR="00F819CC">
        <w:rPr>
          <w:rFonts w:hint="eastAsia"/>
        </w:rPr>
        <w:t>维修记录</w:t>
      </w:r>
      <w:r w:rsidR="00A04D4F" w:rsidRPr="0012658C">
        <w:t>表如表</w:t>
      </w:r>
      <w:r w:rsidR="00A04D4F" w:rsidRPr="0012658C">
        <w:t>5-3</w:t>
      </w:r>
      <w:r w:rsidR="00A04D4F" w:rsidRPr="0012658C">
        <w:t>所示。</w:t>
      </w:r>
    </w:p>
    <w:tbl>
      <w:tblPr>
        <w:tblW w:w="7260" w:type="dxa"/>
        <w:jc w:val="center"/>
        <w:tblLook w:val="04A0" w:firstRow="1" w:lastRow="0" w:firstColumn="1" w:lastColumn="0" w:noHBand="0" w:noVBand="1"/>
      </w:tblPr>
      <w:tblGrid>
        <w:gridCol w:w="2680"/>
        <w:gridCol w:w="1160"/>
        <w:gridCol w:w="740"/>
        <w:gridCol w:w="2680"/>
      </w:tblGrid>
      <w:tr w:rsidR="00F819CC" w:rsidRPr="00F819CC" w14:paraId="091B5C3C" w14:textId="77777777" w:rsidTr="00F819CC">
        <w:trPr>
          <w:trHeight w:val="288"/>
          <w:jc w:val="center"/>
        </w:trPr>
        <w:tc>
          <w:tcPr>
            <w:tcW w:w="2680" w:type="dxa"/>
            <w:tcBorders>
              <w:top w:val="single" w:sz="4" w:space="0" w:color="auto"/>
              <w:left w:val="nil"/>
              <w:bottom w:val="single" w:sz="4" w:space="0" w:color="auto"/>
              <w:right w:val="single" w:sz="4" w:space="0" w:color="auto"/>
            </w:tcBorders>
            <w:shd w:val="clear" w:color="auto" w:fill="auto"/>
            <w:noWrap/>
            <w:vAlign w:val="bottom"/>
            <w:hideMark/>
          </w:tcPr>
          <w:p w14:paraId="6CC72AA1" w14:textId="77777777" w:rsidR="00F819CC" w:rsidRPr="00F819CC" w:rsidRDefault="00F819CC" w:rsidP="00F819CC">
            <w:pPr>
              <w:widowControl/>
              <w:jc w:val="center"/>
              <w:rPr>
                <w:rFonts w:ascii="宋体" w:hAnsi="宋体" w:cs="宋体"/>
                <w:color w:val="000000"/>
                <w:kern w:val="0"/>
                <w:sz w:val="21"/>
                <w:szCs w:val="21"/>
              </w:rPr>
            </w:pPr>
            <w:r w:rsidRPr="00F819CC">
              <w:rPr>
                <w:rFonts w:ascii="宋体" w:hAnsi="宋体" w:cs="宋体" w:hint="eastAsia"/>
                <w:color w:val="000000"/>
                <w:kern w:val="0"/>
                <w:sz w:val="21"/>
                <w:szCs w:val="21"/>
              </w:rPr>
              <w:t>字段名</w:t>
            </w:r>
          </w:p>
        </w:tc>
        <w:tc>
          <w:tcPr>
            <w:tcW w:w="1160" w:type="dxa"/>
            <w:tcBorders>
              <w:top w:val="single" w:sz="4" w:space="0" w:color="auto"/>
              <w:left w:val="nil"/>
              <w:bottom w:val="single" w:sz="4" w:space="0" w:color="auto"/>
              <w:right w:val="single" w:sz="4" w:space="0" w:color="auto"/>
            </w:tcBorders>
            <w:shd w:val="clear" w:color="auto" w:fill="auto"/>
            <w:vAlign w:val="center"/>
            <w:hideMark/>
          </w:tcPr>
          <w:p w14:paraId="2FBB41F3" w14:textId="77777777" w:rsidR="00F819CC" w:rsidRPr="00F819CC" w:rsidRDefault="00F819CC" w:rsidP="00F819CC">
            <w:pPr>
              <w:widowControl/>
              <w:jc w:val="center"/>
              <w:rPr>
                <w:rFonts w:ascii="宋体" w:hAnsi="宋体" w:cs="宋体"/>
                <w:color w:val="000000"/>
                <w:kern w:val="0"/>
                <w:sz w:val="21"/>
                <w:szCs w:val="21"/>
              </w:rPr>
            </w:pPr>
            <w:r w:rsidRPr="00F819CC">
              <w:rPr>
                <w:rFonts w:ascii="宋体" w:hAnsi="宋体" w:cs="宋体" w:hint="eastAsia"/>
                <w:color w:val="000000"/>
                <w:kern w:val="0"/>
                <w:sz w:val="21"/>
                <w:szCs w:val="21"/>
              </w:rPr>
              <w:t>数据类型</w:t>
            </w:r>
          </w:p>
        </w:tc>
        <w:tc>
          <w:tcPr>
            <w:tcW w:w="740" w:type="dxa"/>
            <w:tcBorders>
              <w:top w:val="single" w:sz="4" w:space="0" w:color="auto"/>
              <w:left w:val="nil"/>
              <w:bottom w:val="single" w:sz="4" w:space="0" w:color="auto"/>
              <w:right w:val="single" w:sz="4" w:space="0" w:color="auto"/>
            </w:tcBorders>
            <w:shd w:val="clear" w:color="auto" w:fill="auto"/>
            <w:vAlign w:val="center"/>
            <w:hideMark/>
          </w:tcPr>
          <w:p w14:paraId="3DDDCAA3" w14:textId="77777777" w:rsidR="00F819CC" w:rsidRPr="00F819CC" w:rsidRDefault="00F819CC" w:rsidP="00F819CC">
            <w:pPr>
              <w:widowControl/>
              <w:jc w:val="center"/>
              <w:rPr>
                <w:rFonts w:ascii="宋体" w:hAnsi="宋体" w:cs="宋体"/>
                <w:color w:val="000000"/>
                <w:kern w:val="0"/>
                <w:sz w:val="21"/>
                <w:szCs w:val="21"/>
              </w:rPr>
            </w:pPr>
            <w:r w:rsidRPr="00F819CC">
              <w:rPr>
                <w:rFonts w:ascii="宋体" w:hAnsi="宋体" w:cs="宋体" w:hint="eastAsia"/>
                <w:color w:val="000000"/>
                <w:kern w:val="0"/>
                <w:sz w:val="21"/>
                <w:szCs w:val="21"/>
              </w:rPr>
              <w:t>长度</w:t>
            </w:r>
          </w:p>
        </w:tc>
        <w:tc>
          <w:tcPr>
            <w:tcW w:w="2680" w:type="dxa"/>
            <w:tcBorders>
              <w:top w:val="single" w:sz="4" w:space="0" w:color="auto"/>
              <w:left w:val="nil"/>
              <w:bottom w:val="single" w:sz="4" w:space="0" w:color="auto"/>
              <w:right w:val="nil"/>
            </w:tcBorders>
            <w:shd w:val="clear" w:color="auto" w:fill="auto"/>
            <w:vAlign w:val="center"/>
            <w:hideMark/>
          </w:tcPr>
          <w:p w14:paraId="00B3B45F" w14:textId="77777777" w:rsidR="00F819CC" w:rsidRPr="00F819CC" w:rsidRDefault="00F819CC" w:rsidP="00F819CC">
            <w:pPr>
              <w:widowControl/>
              <w:jc w:val="center"/>
              <w:rPr>
                <w:rFonts w:ascii="宋体" w:hAnsi="宋体" w:cs="宋体"/>
                <w:color w:val="000000"/>
                <w:kern w:val="0"/>
                <w:sz w:val="21"/>
                <w:szCs w:val="21"/>
              </w:rPr>
            </w:pPr>
            <w:r w:rsidRPr="00F819CC">
              <w:rPr>
                <w:rFonts w:ascii="宋体" w:hAnsi="宋体" w:cs="宋体" w:hint="eastAsia"/>
                <w:color w:val="000000"/>
                <w:kern w:val="0"/>
                <w:sz w:val="21"/>
                <w:szCs w:val="21"/>
              </w:rPr>
              <w:t>注释</w:t>
            </w:r>
          </w:p>
        </w:tc>
      </w:tr>
      <w:tr w:rsidR="00F819CC" w:rsidRPr="00F819CC" w14:paraId="2BE8F7E6" w14:textId="77777777" w:rsidTr="00F819CC">
        <w:trPr>
          <w:trHeight w:val="288"/>
          <w:jc w:val="center"/>
        </w:trPr>
        <w:tc>
          <w:tcPr>
            <w:tcW w:w="2680" w:type="dxa"/>
            <w:tcBorders>
              <w:top w:val="nil"/>
              <w:left w:val="nil"/>
              <w:bottom w:val="single" w:sz="4" w:space="0" w:color="auto"/>
              <w:right w:val="single" w:sz="4" w:space="0" w:color="auto"/>
            </w:tcBorders>
            <w:shd w:val="clear" w:color="auto" w:fill="auto"/>
            <w:noWrap/>
            <w:vAlign w:val="bottom"/>
            <w:hideMark/>
          </w:tcPr>
          <w:p w14:paraId="79AE145B" w14:textId="77777777" w:rsidR="00F819CC" w:rsidRPr="00F819CC" w:rsidRDefault="00F819CC" w:rsidP="00F819CC">
            <w:pPr>
              <w:widowControl/>
              <w:jc w:val="center"/>
              <w:rPr>
                <w:color w:val="000000"/>
                <w:kern w:val="0"/>
                <w:sz w:val="21"/>
                <w:szCs w:val="21"/>
              </w:rPr>
            </w:pPr>
            <w:r w:rsidRPr="00F819CC">
              <w:rPr>
                <w:color w:val="000000"/>
                <w:kern w:val="0"/>
                <w:sz w:val="21"/>
                <w:szCs w:val="21"/>
              </w:rPr>
              <w:t>id</w:t>
            </w:r>
          </w:p>
        </w:tc>
        <w:tc>
          <w:tcPr>
            <w:tcW w:w="1160" w:type="dxa"/>
            <w:tcBorders>
              <w:top w:val="nil"/>
              <w:left w:val="nil"/>
              <w:bottom w:val="single" w:sz="4" w:space="0" w:color="auto"/>
              <w:right w:val="single" w:sz="4" w:space="0" w:color="auto"/>
            </w:tcBorders>
            <w:shd w:val="clear" w:color="auto" w:fill="auto"/>
            <w:noWrap/>
            <w:vAlign w:val="bottom"/>
            <w:hideMark/>
          </w:tcPr>
          <w:p w14:paraId="264FD2FF" w14:textId="77777777" w:rsidR="00F819CC" w:rsidRPr="00F819CC" w:rsidRDefault="00F819CC" w:rsidP="00F819CC">
            <w:pPr>
              <w:widowControl/>
              <w:jc w:val="center"/>
              <w:rPr>
                <w:color w:val="000000"/>
                <w:kern w:val="0"/>
                <w:sz w:val="21"/>
                <w:szCs w:val="21"/>
              </w:rPr>
            </w:pPr>
            <w:r w:rsidRPr="00F819CC">
              <w:rPr>
                <w:color w:val="000000"/>
                <w:kern w:val="0"/>
                <w:sz w:val="21"/>
                <w:szCs w:val="21"/>
              </w:rPr>
              <w:t>int</w:t>
            </w:r>
          </w:p>
        </w:tc>
        <w:tc>
          <w:tcPr>
            <w:tcW w:w="740" w:type="dxa"/>
            <w:tcBorders>
              <w:top w:val="nil"/>
              <w:left w:val="nil"/>
              <w:bottom w:val="single" w:sz="4" w:space="0" w:color="auto"/>
              <w:right w:val="single" w:sz="4" w:space="0" w:color="auto"/>
            </w:tcBorders>
            <w:shd w:val="clear" w:color="auto" w:fill="auto"/>
            <w:noWrap/>
            <w:vAlign w:val="bottom"/>
            <w:hideMark/>
          </w:tcPr>
          <w:p w14:paraId="5F5E3A1B" w14:textId="77777777" w:rsidR="00F819CC" w:rsidRPr="00F819CC" w:rsidRDefault="00F819CC" w:rsidP="00F819CC">
            <w:pPr>
              <w:widowControl/>
              <w:jc w:val="center"/>
              <w:rPr>
                <w:color w:val="000000"/>
                <w:kern w:val="0"/>
                <w:sz w:val="21"/>
                <w:szCs w:val="21"/>
              </w:rPr>
            </w:pPr>
            <w:r w:rsidRPr="00F819CC">
              <w:rPr>
                <w:color w:val="000000"/>
                <w:kern w:val="0"/>
                <w:sz w:val="21"/>
                <w:szCs w:val="21"/>
              </w:rPr>
              <w:t xml:space="preserve">　</w:t>
            </w:r>
          </w:p>
        </w:tc>
        <w:tc>
          <w:tcPr>
            <w:tcW w:w="2680" w:type="dxa"/>
            <w:tcBorders>
              <w:top w:val="nil"/>
              <w:left w:val="nil"/>
              <w:bottom w:val="single" w:sz="4" w:space="0" w:color="auto"/>
              <w:right w:val="nil"/>
            </w:tcBorders>
            <w:shd w:val="clear" w:color="auto" w:fill="auto"/>
            <w:noWrap/>
            <w:vAlign w:val="bottom"/>
            <w:hideMark/>
          </w:tcPr>
          <w:p w14:paraId="3CE803DD" w14:textId="77777777" w:rsidR="00F819CC" w:rsidRPr="00F819CC" w:rsidRDefault="00F819CC" w:rsidP="00F819CC">
            <w:pPr>
              <w:widowControl/>
              <w:jc w:val="left"/>
              <w:rPr>
                <w:rFonts w:ascii="宋体" w:hAnsi="宋体" w:cs="宋体"/>
                <w:color w:val="000000"/>
                <w:kern w:val="0"/>
                <w:sz w:val="21"/>
                <w:szCs w:val="21"/>
              </w:rPr>
            </w:pPr>
            <w:r w:rsidRPr="00F819CC">
              <w:rPr>
                <w:rFonts w:ascii="宋体" w:hAnsi="宋体" w:cs="宋体" w:hint="eastAsia"/>
                <w:color w:val="000000"/>
                <w:kern w:val="0"/>
                <w:sz w:val="21"/>
                <w:szCs w:val="21"/>
              </w:rPr>
              <w:t>编号ID</w:t>
            </w:r>
          </w:p>
        </w:tc>
      </w:tr>
      <w:tr w:rsidR="00F819CC" w:rsidRPr="00F819CC" w14:paraId="672570A2" w14:textId="77777777" w:rsidTr="00F819CC">
        <w:trPr>
          <w:trHeight w:val="288"/>
          <w:jc w:val="center"/>
        </w:trPr>
        <w:tc>
          <w:tcPr>
            <w:tcW w:w="2680" w:type="dxa"/>
            <w:tcBorders>
              <w:top w:val="nil"/>
              <w:left w:val="nil"/>
              <w:bottom w:val="single" w:sz="4" w:space="0" w:color="auto"/>
              <w:right w:val="single" w:sz="4" w:space="0" w:color="auto"/>
            </w:tcBorders>
            <w:shd w:val="clear" w:color="auto" w:fill="auto"/>
            <w:noWrap/>
            <w:vAlign w:val="bottom"/>
            <w:hideMark/>
          </w:tcPr>
          <w:p w14:paraId="237AF864" w14:textId="77777777" w:rsidR="00F819CC" w:rsidRPr="00F819CC" w:rsidRDefault="00F819CC" w:rsidP="00F819CC">
            <w:pPr>
              <w:widowControl/>
              <w:jc w:val="center"/>
              <w:rPr>
                <w:color w:val="000000"/>
                <w:kern w:val="0"/>
                <w:sz w:val="21"/>
                <w:szCs w:val="21"/>
              </w:rPr>
            </w:pPr>
            <w:r w:rsidRPr="00F819CC">
              <w:rPr>
                <w:color w:val="000000"/>
                <w:kern w:val="0"/>
                <w:sz w:val="21"/>
                <w:szCs w:val="21"/>
              </w:rPr>
              <w:t>repairId</w:t>
            </w:r>
          </w:p>
        </w:tc>
        <w:tc>
          <w:tcPr>
            <w:tcW w:w="1160" w:type="dxa"/>
            <w:tcBorders>
              <w:top w:val="nil"/>
              <w:left w:val="nil"/>
              <w:bottom w:val="single" w:sz="4" w:space="0" w:color="auto"/>
              <w:right w:val="single" w:sz="4" w:space="0" w:color="auto"/>
            </w:tcBorders>
            <w:shd w:val="clear" w:color="auto" w:fill="auto"/>
            <w:noWrap/>
            <w:vAlign w:val="bottom"/>
            <w:hideMark/>
          </w:tcPr>
          <w:p w14:paraId="3F97D2E5" w14:textId="77777777" w:rsidR="00F819CC" w:rsidRPr="00F819CC" w:rsidRDefault="00F819CC" w:rsidP="00F819CC">
            <w:pPr>
              <w:widowControl/>
              <w:jc w:val="center"/>
              <w:rPr>
                <w:color w:val="000000"/>
                <w:kern w:val="0"/>
                <w:sz w:val="21"/>
                <w:szCs w:val="21"/>
              </w:rPr>
            </w:pPr>
            <w:r w:rsidRPr="00F819CC">
              <w:rPr>
                <w:color w:val="000000"/>
                <w:kern w:val="0"/>
                <w:sz w:val="21"/>
                <w:szCs w:val="21"/>
              </w:rPr>
              <w:t>int</w:t>
            </w:r>
          </w:p>
        </w:tc>
        <w:tc>
          <w:tcPr>
            <w:tcW w:w="740" w:type="dxa"/>
            <w:tcBorders>
              <w:top w:val="nil"/>
              <w:left w:val="nil"/>
              <w:bottom w:val="single" w:sz="4" w:space="0" w:color="auto"/>
              <w:right w:val="single" w:sz="4" w:space="0" w:color="auto"/>
            </w:tcBorders>
            <w:shd w:val="clear" w:color="auto" w:fill="auto"/>
            <w:noWrap/>
            <w:vAlign w:val="bottom"/>
            <w:hideMark/>
          </w:tcPr>
          <w:p w14:paraId="3E82685E" w14:textId="77777777" w:rsidR="00F819CC" w:rsidRPr="00F819CC" w:rsidRDefault="00F819CC" w:rsidP="00F819CC">
            <w:pPr>
              <w:widowControl/>
              <w:jc w:val="center"/>
              <w:rPr>
                <w:color w:val="000000"/>
                <w:kern w:val="0"/>
                <w:sz w:val="21"/>
                <w:szCs w:val="21"/>
              </w:rPr>
            </w:pPr>
            <w:r w:rsidRPr="00F819CC">
              <w:rPr>
                <w:color w:val="000000"/>
                <w:kern w:val="0"/>
                <w:sz w:val="21"/>
                <w:szCs w:val="21"/>
              </w:rPr>
              <w:t xml:space="preserve">　</w:t>
            </w:r>
          </w:p>
        </w:tc>
        <w:tc>
          <w:tcPr>
            <w:tcW w:w="2680" w:type="dxa"/>
            <w:tcBorders>
              <w:top w:val="nil"/>
              <w:left w:val="nil"/>
              <w:bottom w:val="single" w:sz="4" w:space="0" w:color="auto"/>
              <w:right w:val="nil"/>
            </w:tcBorders>
            <w:shd w:val="clear" w:color="auto" w:fill="auto"/>
            <w:noWrap/>
            <w:vAlign w:val="bottom"/>
            <w:hideMark/>
          </w:tcPr>
          <w:p w14:paraId="2BEABB70" w14:textId="77777777" w:rsidR="00F819CC" w:rsidRPr="00F819CC" w:rsidRDefault="00F819CC" w:rsidP="00F819CC">
            <w:pPr>
              <w:widowControl/>
              <w:jc w:val="left"/>
              <w:rPr>
                <w:rFonts w:ascii="宋体" w:hAnsi="宋体" w:cs="宋体"/>
                <w:color w:val="000000"/>
                <w:kern w:val="0"/>
                <w:sz w:val="21"/>
                <w:szCs w:val="21"/>
              </w:rPr>
            </w:pPr>
            <w:r w:rsidRPr="00F819CC">
              <w:rPr>
                <w:rFonts w:ascii="宋体" w:hAnsi="宋体" w:cs="宋体" w:hint="eastAsia"/>
                <w:color w:val="000000"/>
                <w:kern w:val="0"/>
                <w:sz w:val="21"/>
                <w:szCs w:val="21"/>
              </w:rPr>
              <w:t>该维修记录对应的报修单编号</w:t>
            </w:r>
          </w:p>
        </w:tc>
      </w:tr>
      <w:tr w:rsidR="00F819CC" w:rsidRPr="00F819CC" w14:paraId="7B68170E" w14:textId="77777777" w:rsidTr="00F819CC">
        <w:trPr>
          <w:trHeight w:val="288"/>
          <w:jc w:val="center"/>
        </w:trPr>
        <w:tc>
          <w:tcPr>
            <w:tcW w:w="2680" w:type="dxa"/>
            <w:tcBorders>
              <w:top w:val="nil"/>
              <w:left w:val="nil"/>
              <w:bottom w:val="single" w:sz="4" w:space="0" w:color="auto"/>
              <w:right w:val="single" w:sz="4" w:space="0" w:color="auto"/>
            </w:tcBorders>
            <w:shd w:val="clear" w:color="auto" w:fill="auto"/>
            <w:noWrap/>
            <w:vAlign w:val="bottom"/>
            <w:hideMark/>
          </w:tcPr>
          <w:p w14:paraId="225ED27E" w14:textId="77777777" w:rsidR="00F819CC" w:rsidRPr="00F819CC" w:rsidRDefault="00F819CC" w:rsidP="00F819CC">
            <w:pPr>
              <w:widowControl/>
              <w:jc w:val="center"/>
              <w:rPr>
                <w:color w:val="000000"/>
                <w:kern w:val="0"/>
                <w:sz w:val="21"/>
                <w:szCs w:val="21"/>
              </w:rPr>
            </w:pPr>
            <w:r w:rsidRPr="00F819CC">
              <w:rPr>
                <w:color w:val="000000"/>
                <w:kern w:val="0"/>
                <w:sz w:val="21"/>
                <w:szCs w:val="21"/>
              </w:rPr>
              <w:t>technicianId</w:t>
            </w:r>
          </w:p>
        </w:tc>
        <w:tc>
          <w:tcPr>
            <w:tcW w:w="1160" w:type="dxa"/>
            <w:tcBorders>
              <w:top w:val="nil"/>
              <w:left w:val="nil"/>
              <w:bottom w:val="single" w:sz="4" w:space="0" w:color="auto"/>
              <w:right w:val="single" w:sz="4" w:space="0" w:color="auto"/>
            </w:tcBorders>
            <w:shd w:val="clear" w:color="auto" w:fill="auto"/>
            <w:noWrap/>
            <w:vAlign w:val="bottom"/>
            <w:hideMark/>
          </w:tcPr>
          <w:p w14:paraId="2ABDE4DF" w14:textId="77777777" w:rsidR="00F819CC" w:rsidRPr="00F819CC" w:rsidRDefault="00F819CC" w:rsidP="00F819CC">
            <w:pPr>
              <w:widowControl/>
              <w:jc w:val="center"/>
              <w:rPr>
                <w:color w:val="000000"/>
                <w:kern w:val="0"/>
                <w:sz w:val="21"/>
                <w:szCs w:val="21"/>
              </w:rPr>
            </w:pPr>
            <w:r w:rsidRPr="00F819CC">
              <w:rPr>
                <w:color w:val="000000"/>
                <w:kern w:val="0"/>
                <w:sz w:val="21"/>
                <w:szCs w:val="21"/>
              </w:rPr>
              <w:t>int</w:t>
            </w:r>
          </w:p>
        </w:tc>
        <w:tc>
          <w:tcPr>
            <w:tcW w:w="740" w:type="dxa"/>
            <w:tcBorders>
              <w:top w:val="nil"/>
              <w:left w:val="nil"/>
              <w:bottom w:val="single" w:sz="4" w:space="0" w:color="auto"/>
              <w:right w:val="single" w:sz="4" w:space="0" w:color="auto"/>
            </w:tcBorders>
            <w:shd w:val="clear" w:color="auto" w:fill="auto"/>
            <w:noWrap/>
            <w:vAlign w:val="bottom"/>
            <w:hideMark/>
          </w:tcPr>
          <w:p w14:paraId="52020239" w14:textId="77777777" w:rsidR="00F819CC" w:rsidRPr="00F819CC" w:rsidRDefault="00F819CC" w:rsidP="00F819CC">
            <w:pPr>
              <w:widowControl/>
              <w:jc w:val="center"/>
              <w:rPr>
                <w:color w:val="000000"/>
                <w:kern w:val="0"/>
                <w:sz w:val="21"/>
                <w:szCs w:val="21"/>
              </w:rPr>
            </w:pPr>
            <w:r w:rsidRPr="00F819CC">
              <w:rPr>
                <w:color w:val="000000"/>
                <w:kern w:val="0"/>
                <w:sz w:val="21"/>
                <w:szCs w:val="21"/>
              </w:rPr>
              <w:t xml:space="preserve">　</w:t>
            </w:r>
          </w:p>
        </w:tc>
        <w:tc>
          <w:tcPr>
            <w:tcW w:w="2680" w:type="dxa"/>
            <w:tcBorders>
              <w:top w:val="nil"/>
              <w:left w:val="nil"/>
              <w:bottom w:val="single" w:sz="4" w:space="0" w:color="auto"/>
              <w:right w:val="nil"/>
            </w:tcBorders>
            <w:shd w:val="clear" w:color="auto" w:fill="auto"/>
            <w:noWrap/>
            <w:vAlign w:val="bottom"/>
            <w:hideMark/>
          </w:tcPr>
          <w:p w14:paraId="321C1BED" w14:textId="77777777" w:rsidR="00F819CC" w:rsidRPr="00F819CC" w:rsidRDefault="00F819CC" w:rsidP="00F819CC">
            <w:pPr>
              <w:widowControl/>
              <w:jc w:val="left"/>
              <w:rPr>
                <w:rFonts w:ascii="宋体" w:hAnsi="宋体" w:cs="宋体"/>
                <w:color w:val="000000"/>
                <w:kern w:val="0"/>
                <w:sz w:val="21"/>
                <w:szCs w:val="21"/>
              </w:rPr>
            </w:pPr>
            <w:r w:rsidRPr="00F819CC">
              <w:rPr>
                <w:rFonts w:ascii="宋体" w:hAnsi="宋体" w:cs="宋体" w:hint="eastAsia"/>
                <w:color w:val="000000"/>
                <w:kern w:val="0"/>
                <w:sz w:val="21"/>
                <w:szCs w:val="21"/>
              </w:rPr>
              <w:t>维修人员的编号</w:t>
            </w:r>
          </w:p>
        </w:tc>
      </w:tr>
      <w:tr w:rsidR="00F819CC" w:rsidRPr="00F819CC" w14:paraId="0AE21EEC" w14:textId="77777777" w:rsidTr="00F819CC">
        <w:trPr>
          <w:trHeight w:val="288"/>
          <w:jc w:val="center"/>
        </w:trPr>
        <w:tc>
          <w:tcPr>
            <w:tcW w:w="2680" w:type="dxa"/>
            <w:tcBorders>
              <w:top w:val="nil"/>
              <w:left w:val="nil"/>
              <w:bottom w:val="single" w:sz="4" w:space="0" w:color="auto"/>
              <w:right w:val="single" w:sz="4" w:space="0" w:color="auto"/>
            </w:tcBorders>
            <w:shd w:val="clear" w:color="auto" w:fill="auto"/>
            <w:noWrap/>
            <w:vAlign w:val="bottom"/>
            <w:hideMark/>
          </w:tcPr>
          <w:p w14:paraId="63496A9F" w14:textId="77777777" w:rsidR="00F819CC" w:rsidRPr="00F819CC" w:rsidRDefault="00F819CC" w:rsidP="00F819CC">
            <w:pPr>
              <w:widowControl/>
              <w:jc w:val="center"/>
              <w:rPr>
                <w:color w:val="000000"/>
                <w:kern w:val="0"/>
                <w:sz w:val="21"/>
                <w:szCs w:val="21"/>
              </w:rPr>
            </w:pPr>
            <w:r w:rsidRPr="00F819CC">
              <w:rPr>
                <w:color w:val="000000"/>
                <w:kern w:val="0"/>
                <w:sz w:val="21"/>
                <w:szCs w:val="21"/>
              </w:rPr>
              <w:t>startTime</w:t>
            </w:r>
          </w:p>
        </w:tc>
        <w:tc>
          <w:tcPr>
            <w:tcW w:w="1160" w:type="dxa"/>
            <w:tcBorders>
              <w:top w:val="nil"/>
              <w:left w:val="nil"/>
              <w:bottom w:val="single" w:sz="4" w:space="0" w:color="auto"/>
              <w:right w:val="single" w:sz="4" w:space="0" w:color="auto"/>
            </w:tcBorders>
            <w:shd w:val="clear" w:color="auto" w:fill="auto"/>
            <w:noWrap/>
            <w:vAlign w:val="bottom"/>
            <w:hideMark/>
          </w:tcPr>
          <w:p w14:paraId="128C3D64" w14:textId="77777777" w:rsidR="00F819CC" w:rsidRPr="00F819CC" w:rsidRDefault="00F819CC" w:rsidP="00F819CC">
            <w:pPr>
              <w:widowControl/>
              <w:jc w:val="center"/>
              <w:rPr>
                <w:color w:val="000000"/>
                <w:kern w:val="0"/>
                <w:sz w:val="21"/>
                <w:szCs w:val="21"/>
              </w:rPr>
            </w:pPr>
            <w:r w:rsidRPr="00F819CC">
              <w:rPr>
                <w:color w:val="000000"/>
                <w:kern w:val="0"/>
                <w:sz w:val="21"/>
                <w:szCs w:val="21"/>
              </w:rPr>
              <w:t>datetime</w:t>
            </w:r>
          </w:p>
        </w:tc>
        <w:tc>
          <w:tcPr>
            <w:tcW w:w="740" w:type="dxa"/>
            <w:tcBorders>
              <w:top w:val="nil"/>
              <w:left w:val="nil"/>
              <w:bottom w:val="single" w:sz="4" w:space="0" w:color="auto"/>
              <w:right w:val="single" w:sz="4" w:space="0" w:color="auto"/>
            </w:tcBorders>
            <w:shd w:val="clear" w:color="auto" w:fill="auto"/>
            <w:noWrap/>
            <w:vAlign w:val="bottom"/>
            <w:hideMark/>
          </w:tcPr>
          <w:p w14:paraId="291BE0D3" w14:textId="77777777" w:rsidR="00F819CC" w:rsidRPr="00F819CC" w:rsidRDefault="00F819CC" w:rsidP="00F819CC">
            <w:pPr>
              <w:widowControl/>
              <w:jc w:val="center"/>
              <w:rPr>
                <w:color w:val="000000"/>
                <w:kern w:val="0"/>
                <w:sz w:val="21"/>
                <w:szCs w:val="21"/>
              </w:rPr>
            </w:pPr>
            <w:r w:rsidRPr="00F819CC">
              <w:rPr>
                <w:color w:val="000000"/>
                <w:kern w:val="0"/>
                <w:sz w:val="21"/>
                <w:szCs w:val="21"/>
              </w:rPr>
              <w:t xml:space="preserve">　</w:t>
            </w:r>
          </w:p>
        </w:tc>
        <w:tc>
          <w:tcPr>
            <w:tcW w:w="2680" w:type="dxa"/>
            <w:tcBorders>
              <w:top w:val="nil"/>
              <w:left w:val="nil"/>
              <w:bottom w:val="single" w:sz="4" w:space="0" w:color="auto"/>
              <w:right w:val="nil"/>
            </w:tcBorders>
            <w:shd w:val="clear" w:color="auto" w:fill="auto"/>
            <w:noWrap/>
            <w:vAlign w:val="bottom"/>
            <w:hideMark/>
          </w:tcPr>
          <w:p w14:paraId="2D8CBAAC" w14:textId="77777777" w:rsidR="00F819CC" w:rsidRPr="00F819CC" w:rsidRDefault="00F819CC" w:rsidP="00F819CC">
            <w:pPr>
              <w:widowControl/>
              <w:jc w:val="left"/>
              <w:rPr>
                <w:rFonts w:ascii="宋体" w:hAnsi="宋体" w:cs="宋体"/>
                <w:color w:val="000000"/>
                <w:kern w:val="0"/>
                <w:sz w:val="21"/>
                <w:szCs w:val="21"/>
              </w:rPr>
            </w:pPr>
            <w:r w:rsidRPr="00F819CC">
              <w:rPr>
                <w:rFonts w:ascii="宋体" w:hAnsi="宋体" w:cs="宋体" w:hint="eastAsia"/>
                <w:color w:val="000000"/>
                <w:kern w:val="0"/>
                <w:sz w:val="21"/>
                <w:szCs w:val="21"/>
              </w:rPr>
              <w:t>维修开始的时间</w:t>
            </w:r>
          </w:p>
        </w:tc>
      </w:tr>
    </w:tbl>
    <w:p w14:paraId="1F4698AC" w14:textId="02AF68C9" w:rsidR="00A04D4F" w:rsidRPr="0012658C" w:rsidRDefault="00A04D4F" w:rsidP="00A04D4F">
      <w:pPr>
        <w:ind w:firstLine="420"/>
        <w:jc w:val="center"/>
        <w:rPr>
          <w:sz w:val="21"/>
          <w:szCs w:val="21"/>
        </w:rPr>
      </w:pPr>
      <w:r w:rsidRPr="0012658C">
        <w:rPr>
          <w:sz w:val="21"/>
          <w:szCs w:val="21"/>
        </w:rPr>
        <w:t>表</w:t>
      </w:r>
      <w:r w:rsidRPr="0012658C">
        <w:rPr>
          <w:sz w:val="21"/>
          <w:szCs w:val="21"/>
        </w:rPr>
        <w:t>5-3</w:t>
      </w:r>
      <w:r w:rsidR="00F819CC">
        <w:rPr>
          <w:rFonts w:hint="eastAsia"/>
          <w:sz w:val="21"/>
          <w:szCs w:val="21"/>
        </w:rPr>
        <w:t>维修记录</w:t>
      </w:r>
      <w:r w:rsidRPr="0012658C">
        <w:rPr>
          <w:sz w:val="21"/>
          <w:szCs w:val="21"/>
        </w:rPr>
        <w:t>表</w:t>
      </w:r>
      <w:r w:rsidRPr="0012658C">
        <w:rPr>
          <w:sz w:val="21"/>
          <w:szCs w:val="21"/>
        </w:rPr>
        <w:t>(</w:t>
      </w:r>
      <w:r w:rsidR="00F819CC">
        <w:rPr>
          <w:rFonts w:hint="eastAsia"/>
          <w:sz w:val="21"/>
          <w:szCs w:val="21"/>
        </w:rPr>
        <w:t>maintenance</w:t>
      </w:r>
      <w:r w:rsidRPr="0012658C">
        <w:rPr>
          <w:sz w:val="21"/>
          <w:szCs w:val="21"/>
        </w:rPr>
        <w:t>)</w:t>
      </w:r>
    </w:p>
    <w:p w14:paraId="1B4661A5" w14:textId="54486D37" w:rsidR="00EC0E71" w:rsidRPr="00EC0E71" w:rsidRDefault="00EC0E71" w:rsidP="00EC0E71">
      <w:pPr>
        <w:pStyle w:val="4"/>
        <w:ind w:firstLineChars="200" w:firstLine="480"/>
        <w:rPr>
          <w:rFonts w:ascii="宋体" w:eastAsia="宋体" w:hAnsi="宋体"/>
          <w:b w:val="0"/>
        </w:rPr>
      </w:pPr>
      <w:r>
        <w:rPr>
          <w:rFonts w:ascii="宋体" w:eastAsia="宋体" w:hAnsi="宋体" w:hint="eastAsia"/>
          <w:b w:val="0"/>
        </w:rPr>
        <w:t>4</w:t>
      </w:r>
      <w:r w:rsidRPr="00EC0E71">
        <w:rPr>
          <w:rFonts w:ascii="宋体" w:eastAsia="宋体" w:hAnsi="宋体"/>
          <w:b w:val="0"/>
        </w:rPr>
        <w:t>.</w:t>
      </w:r>
      <w:r w:rsidR="00F819CC">
        <w:rPr>
          <w:rFonts w:ascii="宋体" w:eastAsia="宋体" w:hAnsi="宋体" w:hint="eastAsia"/>
          <w:b w:val="0"/>
        </w:rPr>
        <w:t>维修</w:t>
      </w:r>
      <w:r w:rsidRPr="00EC0E71">
        <w:rPr>
          <w:rFonts w:ascii="宋体" w:eastAsia="宋体" w:hAnsi="宋体"/>
          <w:b w:val="0"/>
        </w:rPr>
        <w:t>表</w:t>
      </w:r>
    </w:p>
    <w:p w14:paraId="2EE7A78A" w14:textId="0539E579" w:rsidR="00A04D4F" w:rsidRDefault="00E57214" w:rsidP="00E57214">
      <w:pPr>
        <w:ind w:firstLine="480"/>
      </w:pPr>
      <w:r>
        <w:rPr>
          <w:rFonts w:hint="eastAsia"/>
        </w:rPr>
        <w:t>维修</w:t>
      </w:r>
      <w:r w:rsidR="00296BB2" w:rsidRPr="0012658C">
        <w:t>表包括</w:t>
      </w:r>
      <w:r>
        <w:rPr>
          <w:rFonts w:hint="eastAsia"/>
        </w:rPr>
        <w:t>id</w:t>
      </w:r>
      <w:r>
        <w:rPr>
          <w:rFonts w:hint="eastAsia"/>
        </w:rPr>
        <w:t>编号</w:t>
      </w:r>
      <w:r>
        <w:rPr>
          <w:rFonts w:hint="eastAsia"/>
        </w:rPr>
        <w:t>ID</w:t>
      </w:r>
      <w:r>
        <w:rPr>
          <w:rFonts w:hint="eastAsia"/>
        </w:rPr>
        <w:t>、</w:t>
      </w:r>
      <w:r>
        <w:rPr>
          <w:rFonts w:hint="eastAsia"/>
        </w:rPr>
        <w:t>status</w:t>
      </w:r>
      <w:r>
        <w:rPr>
          <w:rFonts w:hint="eastAsia"/>
        </w:rPr>
        <w:t>报修单状态：</w:t>
      </w:r>
      <w:r>
        <w:rPr>
          <w:rFonts w:hint="eastAsia"/>
        </w:rPr>
        <w:t>0</w:t>
      </w:r>
      <w:r>
        <w:rPr>
          <w:rFonts w:hint="eastAsia"/>
        </w:rPr>
        <w:t>为被学生删除，</w:t>
      </w:r>
      <w:r>
        <w:rPr>
          <w:rFonts w:hint="eastAsia"/>
        </w:rPr>
        <w:t>1</w:t>
      </w:r>
      <w:r>
        <w:rPr>
          <w:rFonts w:hint="eastAsia"/>
        </w:rPr>
        <w:t>为未安排检修，</w:t>
      </w:r>
      <w:r>
        <w:rPr>
          <w:rFonts w:hint="eastAsia"/>
        </w:rPr>
        <w:t>2</w:t>
      </w:r>
      <w:r>
        <w:rPr>
          <w:rFonts w:hint="eastAsia"/>
        </w:rPr>
        <w:t>为已安排检修，</w:t>
      </w:r>
      <w:r>
        <w:rPr>
          <w:rFonts w:hint="eastAsia"/>
        </w:rPr>
        <w:t>3</w:t>
      </w:r>
      <w:r>
        <w:rPr>
          <w:rFonts w:hint="eastAsia"/>
        </w:rPr>
        <w:t>为待同意取消，</w:t>
      </w:r>
      <w:r>
        <w:rPr>
          <w:rFonts w:hint="eastAsia"/>
        </w:rPr>
        <w:t xml:space="preserve"> 4</w:t>
      </w:r>
      <w:r>
        <w:rPr>
          <w:rFonts w:hint="eastAsia"/>
        </w:rPr>
        <w:t>为已同意取消，</w:t>
      </w:r>
      <w:r>
        <w:rPr>
          <w:rFonts w:hint="eastAsia"/>
        </w:rPr>
        <w:t>5</w:t>
      </w:r>
      <w:r>
        <w:rPr>
          <w:rFonts w:hint="eastAsia"/>
        </w:rPr>
        <w:t>为待验收，</w:t>
      </w:r>
      <w:r>
        <w:rPr>
          <w:rFonts w:hint="eastAsia"/>
        </w:rPr>
        <w:t>6</w:t>
      </w:r>
      <w:r>
        <w:rPr>
          <w:rFonts w:hint="eastAsia"/>
        </w:rPr>
        <w:t>为已验收，默认为被学生删除、</w:t>
      </w:r>
      <w:r>
        <w:rPr>
          <w:rFonts w:hint="eastAsia"/>
        </w:rPr>
        <w:t>detail</w:t>
      </w:r>
      <w:r>
        <w:rPr>
          <w:rFonts w:hint="eastAsia"/>
        </w:rPr>
        <w:t>问题详情、</w:t>
      </w:r>
      <w:r>
        <w:rPr>
          <w:rFonts w:hint="eastAsia"/>
        </w:rPr>
        <w:t>place</w:t>
      </w:r>
      <w:r>
        <w:rPr>
          <w:rFonts w:hint="eastAsia"/>
        </w:rPr>
        <w:t>发生故障的物业的地点、</w:t>
      </w:r>
      <w:r>
        <w:rPr>
          <w:rFonts w:hint="eastAsia"/>
        </w:rPr>
        <w:t>picMD5</w:t>
      </w:r>
      <w:r>
        <w:rPr>
          <w:rFonts w:hint="eastAsia"/>
        </w:rPr>
        <w:t>现场照片、</w:t>
      </w:r>
      <w:r>
        <w:rPr>
          <w:rFonts w:hint="eastAsia"/>
        </w:rPr>
        <w:t>submitTime</w:t>
      </w:r>
      <w:r>
        <w:rPr>
          <w:rFonts w:hint="eastAsia"/>
        </w:rPr>
        <w:tab/>
      </w:r>
      <w:r>
        <w:rPr>
          <w:rFonts w:hint="eastAsia"/>
        </w:rPr>
        <w:t>提交报修单的时间、</w:t>
      </w:r>
      <w:r>
        <w:rPr>
          <w:rFonts w:hint="eastAsia"/>
        </w:rPr>
        <w:t>studentId</w:t>
      </w:r>
      <w:r>
        <w:rPr>
          <w:rFonts w:hint="eastAsia"/>
        </w:rPr>
        <w:t>提交该报修单的学生的编号</w:t>
      </w:r>
      <w:r w:rsidR="00A04D4F" w:rsidRPr="0012658C">
        <w:t>。</w:t>
      </w:r>
      <w:r w:rsidR="00F819CC">
        <w:rPr>
          <w:rFonts w:hint="eastAsia"/>
        </w:rPr>
        <w:t>维修</w:t>
      </w:r>
      <w:r w:rsidR="00A04D4F" w:rsidRPr="0012658C">
        <w:t>表如表</w:t>
      </w:r>
      <w:r w:rsidR="00A04D4F" w:rsidRPr="0012658C">
        <w:t>5-4</w:t>
      </w:r>
      <w:r w:rsidR="00A04D4F" w:rsidRPr="0012658C">
        <w:t>所示。</w:t>
      </w:r>
    </w:p>
    <w:tbl>
      <w:tblPr>
        <w:tblW w:w="7260" w:type="dxa"/>
        <w:jc w:val="center"/>
        <w:tblLook w:val="04A0" w:firstRow="1" w:lastRow="0" w:firstColumn="1" w:lastColumn="0" w:noHBand="0" w:noVBand="1"/>
      </w:tblPr>
      <w:tblGrid>
        <w:gridCol w:w="2680"/>
        <w:gridCol w:w="1160"/>
        <w:gridCol w:w="741"/>
        <w:gridCol w:w="2680"/>
      </w:tblGrid>
      <w:tr w:rsidR="00F819CC" w:rsidRPr="00F819CC" w14:paraId="3C62C850" w14:textId="77777777" w:rsidTr="00F819CC">
        <w:trPr>
          <w:trHeight w:val="288"/>
          <w:jc w:val="center"/>
        </w:trPr>
        <w:tc>
          <w:tcPr>
            <w:tcW w:w="2680" w:type="dxa"/>
            <w:tcBorders>
              <w:top w:val="single" w:sz="4" w:space="0" w:color="auto"/>
              <w:left w:val="nil"/>
              <w:bottom w:val="single" w:sz="4" w:space="0" w:color="auto"/>
              <w:right w:val="single" w:sz="4" w:space="0" w:color="auto"/>
            </w:tcBorders>
            <w:shd w:val="clear" w:color="auto" w:fill="auto"/>
            <w:noWrap/>
            <w:vAlign w:val="bottom"/>
            <w:hideMark/>
          </w:tcPr>
          <w:p w14:paraId="7815B630" w14:textId="77777777" w:rsidR="00F819CC" w:rsidRPr="00F819CC" w:rsidRDefault="00F819CC" w:rsidP="00F819CC">
            <w:pPr>
              <w:widowControl/>
              <w:jc w:val="center"/>
              <w:rPr>
                <w:rFonts w:ascii="宋体" w:hAnsi="宋体" w:cs="宋体"/>
                <w:color w:val="000000"/>
                <w:kern w:val="0"/>
                <w:sz w:val="21"/>
                <w:szCs w:val="21"/>
              </w:rPr>
            </w:pPr>
            <w:r w:rsidRPr="00F819CC">
              <w:rPr>
                <w:rFonts w:ascii="宋体" w:hAnsi="宋体" w:cs="宋体" w:hint="eastAsia"/>
                <w:color w:val="000000"/>
                <w:kern w:val="0"/>
                <w:sz w:val="21"/>
                <w:szCs w:val="21"/>
              </w:rPr>
              <w:t>字段名</w:t>
            </w:r>
          </w:p>
        </w:tc>
        <w:tc>
          <w:tcPr>
            <w:tcW w:w="1160" w:type="dxa"/>
            <w:tcBorders>
              <w:top w:val="single" w:sz="4" w:space="0" w:color="auto"/>
              <w:left w:val="nil"/>
              <w:bottom w:val="single" w:sz="4" w:space="0" w:color="auto"/>
              <w:right w:val="single" w:sz="4" w:space="0" w:color="auto"/>
            </w:tcBorders>
            <w:shd w:val="clear" w:color="auto" w:fill="auto"/>
            <w:vAlign w:val="center"/>
            <w:hideMark/>
          </w:tcPr>
          <w:p w14:paraId="73FB3616" w14:textId="77777777" w:rsidR="00F819CC" w:rsidRPr="00F819CC" w:rsidRDefault="00F819CC" w:rsidP="00F819CC">
            <w:pPr>
              <w:widowControl/>
              <w:jc w:val="center"/>
              <w:rPr>
                <w:rFonts w:ascii="宋体" w:hAnsi="宋体" w:cs="宋体"/>
                <w:color w:val="000000"/>
                <w:kern w:val="0"/>
                <w:sz w:val="21"/>
                <w:szCs w:val="21"/>
              </w:rPr>
            </w:pPr>
            <w:r w:rsidRPr="00F819CC">
              <w:rPr>
                <w:rFonts w:ascii="宋体" w:hAnsi="宋体" w:cs="宋体" w:hint="eastAsia"/>
                <w:color w:val="000000"/>
                <w:kern w:val="0"/>
                <w:sz w:val="21"/>
                <w:szCs w:val="21"/>
              </w:rPr>
              <w:t>数据类型</w:t>
            </w:r>
          </w:p>
        </w:tc>
        <w:tc>
          <w:tcPr>
            <w:tcW w:w="740" w:type="dxa"/>
            <w:tcBorders>
              <w:top w:val="single" w:sz="4" w:space="0" w:color="auto"/>
              <w:left w:val="nil"/>
              <w:bottom w:val="single" w:sz="4" w:space="0" w:color="auto"/>
              <w:right w:val="single" w:sz="4" w:space="0" w:color="auto"/>
            </w:tcBorders>
            <w:shd w:val="clear" w:color="auto" w:fill="auto"/>
            <w:vAlign w:val="center"/>
            <w:hideMark/>
          </w:tcPr>
          <w:p w14:paraId="0756E481" w14:textId="77777777" w:rsidR="00F819CC" w:rsidRPr="00F819CC" w:rsidRDefault="00F819CC" w:rsidP="00F819CC">
            <w:pPr>
              <w:widowControl/>
              <w:jc w:val="center"/>
              <w:rPr>
                <w:rFonts w:ascii="宋体" w:hAnsi="宋体" w:cs="宋体"/>
                <w:color w:val="000000"/>
                <w:kern w:val="0"/>
                <w:sz w:val="21"/>
                <w:szCs w:val="21"/>
              </w:rPr>
            </w:pPr>
            <w:r w:rsidRPr="00F819CC">
              <w:rPr>
                <w:rFonts w:ascii="宋体" w:hAnsi="宋体" w:cs="宋体" w:hint="eastAsia"/>
                <w:color w:val="000000"/>
                <w:kern w:val="0"/>
                <w:sz w:val="21"/>
                <w:szCs w:val="21"/>
              </w:rPr>
              <w:t>长度</w:t>
            </w:r>
          </w:p>
        </w:tc>
        <w:tc>
          <w:tcPr>
            <w:tcW w:w="2680" w:type="dxa"/>
            <w:tcBorders>
              <w:top w:val="single" w:sz="4" w:space="0" w:color="auto"/>
              <w:left w:val="nil"/>
              <w:bottom w:val="single" w:sz="4" w:space="0" w:color="auto"/>
              <w:right w:val="nil"/>
            </w:tcBorders>
            <w:shd w:val="clear" w:color="auto" w:fill="auto"/>
            <w:vAlign w:val="center"/>
            <w:hideMark/>
          </w:tcPr>
          <w:p w14:paraId="2B88DBBE" w14:textId="77777777" w:rsidR="00F819CC" w:rsidRPr="00F819CC" w:rsidRDefault="00F819CC" w:rsidP="00F819CC">
            <w:pPr>
              <w:widowControl/>
              <w:jc w:val="center"/>
              <w:rPr>
                <w:rFonts w:ascii="宋体" w:hAnsi="宋体" w:cs="宋体"/>
                <w:color w:val="000000"/>
                <w:kern w:val="0"/>
                <w:sz w:val="21"/>
                <w:szCs w:val="21"/>
              </w:rPr>
            </w:pPr>
            <w:r w:rsidRPr="00F819CC">
              <w:rPr>
                <w:rFonts w:ascii="宋体" w:hAnsi="宋体" w:cs="宋体" w:hint="eastAsia"/>
                <w:color w:val="000000"/>
                <w:kern w:val="0"/>
                <w:sz w:val="21"/>
                <w:szCs w:val="21"/>
              </w:rPr>
              <w:t>注释</w:t>
            </w:r>
          </w:p>
        </w:tc>
      </w:tr>
      <w:tr w:rsidR="00F819CC" w:rsidRPr="00F819CC" w14:paraId="13C43B82" w14:textId="77777777" w:rsidTr="00F819CC">
        <w:trPr>
          <w:trHeight w:val="288"/>
          <w:jc w:val="center"/>
        </w:trPr>
        <w:tc>
          <w:tcPr>
            <w:tcW w:w="2680" w:type="dxa"/>
            <w:tcBorders>
              <w:top w:val="nil"/>
              <w:left w:val="nil"/>
              <w:bottom w:val="single" w:sz="4" w:space="0" w:color="auto"/>
              <w:right w:val="single" w:sz="4" w:space="0" w:color="auto"/>
            </w:tcBorders>
            <w:shd w:val="clear" w:color="auto" w:fill="auto"/>
            <w:noWrap/>
            <w:vAlign w:val="bottom"/>
            <w:hideMark/>
          </w:tcPr>
          <w:p w14:paraId="34AB790F" w14:textId="77777777" w:rsidR="00F819CC" w:rsidRPr="00F819CC" w:rsidRDefault="00F819CC" w:rsidP="00F819CC">
            <w:pPr>
              <w:widowControl/>
              <w:jc w:val="center"/>
              <w:rPr>
                <w:color w:val="000000"/>
                <w:kern w:val="0"/>
                <w:sz w:val="21"/>
                <w:szCs w:val="21"/>
              </w:rPr>
            </w:pPr>
            <w:r w:rsidRPr="00F819CC">
              <w:rPr>
                <w:color w:val="000000"/>
                <w:kern w:val="0"/>
                <w:sz w:val="21"/>
                <w:szCs w:val="21"/>
              </w:rPr>
              <w:t>id</w:t>
            </w:r>
          </w:p>
        </w:tc>
        <w:tc>
          <w:tcPr>
            <w:tcW w:w="1160" w:type="dxa"/>
            <w:tcBorders>
              <w:top w:val="nil"/>
              <w:left w:val="nil"/>
              <w:bottom w:val="single" w:sz="4" w:space="0" w:color="auto"/>
              <w:right w:val="single" w:sz="4" w:space="0" w:color="auto"/>
            </w:tcBorders>
            <w:shd w:val="clear" w:color="auto" w:fill="auto"/>
            <w:noWrap/>
            <w:vAlign w:val="bottom"/>
            <w:hideMark/>
          </w:tcPr>
          <w:p w14:paraId="314FFFAE" w14:textId="77777777" w:rsidR="00F819CC" w:rsidRPr="00F819CC" w:rsidRDefault="00F819CC" w:rsidP="00F819CC">
            <w:pPr>
              <w:widowControl/>
              <w:jc w:val="center"/>
              <w:rPr>
                <w:color w:val="000000"/>
                <w:kern w:val="0"/>
                <w:sz w:val="21"/>
                <w:szCs w:val="21"/>
              </w:rPr>
            </w:pPr>
            <w:r w:rsidRPr="00F819CC">
              <w:rPr>
                <w:color w:val="000000"/>
                <w:kern w:val="0"/>
                <w:sz w:val="21"/>
                <w:szCs w:val="21"/>
              </w:rPr>
              <w:t>int</w:t>
            </w:r>
          </w:p>
        </w:tc>
        <w:tc>
          <w:tcPr>
            <w:tcW w:w="740" w:type="dxa"/>
            <w:tcBorders>
              <w:top w:val="nil"/>
              <w:left w:val="nil"/>
              <w:bottom w:val="single" w:sz="4" w:space="0" w:color="auto"/>
              <w:right w:val="single" w:sz="4" w:space="0" w:color="auto"/>
            </w:tcBorders>
            <w:shd w:val="clear" w:color="auto" w:fill="auto"/>
            <w:noWrap/>
            <w:vAlign w:val="bottom"/>
            <w:hideMark/>
          </w:tcPr>
          <w:p w14:paraId="651077C5" w14:textId="77777777" w:rsidR="00F819CC" w:rsidRPr="00F819CC" w:rsidRDefault="00F819CC" w:rsidP="00F819CC">
            <w:pPr>
              <w:widowControl/>
              <w:jc w:val="center"/>
              <w:rPr>
                <w:color w:val="000000"/>
                <w:kern w:val="0"/>
                <w:sz w:val="21"/>
                <w:szCs w:val="21"/>
              </w:rPr>
            </w:pPr>
            <w:r w:rsidRPr="00F819CC">
              <w:rPr>
                <w:color w:val="000000"/>
                <w:kern w:val="0"/>
                <w:sz w:val="21"/>
                <w:szCs w:val="21"/>
              </w:rPr>
              <w:t xml:space="preserve">　</w:t>
            </w:r>
          </w:p>
        </w:tc>
        <w:tc>
          <w:tcPr>
            <w:tcW w:w="2680" w:type="dxa"/>
            <w:tcBorders>
              <w:top w:val="nil"/>
              <w:left w:val="nil"/>
              <w:bottom w:val="single" w:sz="4" w:space="0" w:color="auto"/>
              <w:right w:val="nil"/>
            </w:tcBorders>
            <w:shd w:val="clear" w:color="auto" w:fill="auto"/>
            <w:noWrap/>
            <w:vAlign w:val="bottom"/>
            <w:hideMark/>
          </w:tcPr>
          <w:p w14:paraId="43CFBE4C" w14:textId="77777777" w:rsidR="00F819CC" w:rsidRPr="00F819CC" w:rsidRDefault="00F819CC" w:rsidP="00F819CC">
            <w:pPr>
              <w:widowControl/>
              <w:jc w:val="left"/>
              <w:rPr>
                <w:rFonts w:ascii="宋体" w:hAnsi="宋体" w:cs="宋体"/>
                <w:color w:val="000000"/>
                <w:kern w:val="0"/>
                <w:sz w:val="21"/>
                <w:szCs w:val="21"/>
              </w:rPr>
            </w:pPr>
            <w:r w:rsidRPr="00F819CC">
              <w:rPr>
                <w:rFonts w:ascii="宋体" w:hAnsi="宋体" w:cs="宋体" w:hint="eastAsia"/>
                <w:color w:val="000000"/>
                <w:kern w:val="0"/>
                <w:sz w:val="21"/>
                <w:szCs w:val="21"/>
              </w:rPr>
              <w:t>编号ID</w:t>
            </w:r>
          </w:p>
        </w:tc>
      </w:tr>
      <w:tr w:rsidR="00F819CC" w:rsidRPr="00F819CC" w14:paraId="5C692663" w14:textId="77777777" w:rsidTr="00F819CC">
        <w:trPr>
          <w:trHeight w:val="288"/>
          <w:jc w:val="center"/>
        </w:trPr>
        <w:tc>
          <w:tcPr>
            <w:tcW w:w="2680" w:type="dxa"/>
            <w:tcBorders>
              <w:top w:val="nil"/>
              <w:left w:val="nil"/>
              <w:bottom w:val="single" w:sz="4" w:space="0" w:color="auto"/>
              <w:right w:val="single" w:sz="4" w:space="0" w:color="auto"/>
            </w:tcBorders>
            <w:shd w:val="clear" w:color="auto" w:fill="auto"/>
            <w:noWrap/>
            <w:vAlign w:val="bottom"/>
            <w:hideMark/>
          </w:tcPr>
          <w:p w14:paraId="6A2BB228" w14:textId="77777777" w:rsidR="00F819CC" w:rsidRPr="00F819CC" w:rsidRDefault="00F819CC" w:rsidP="00F819CC">
            <w:pPr>
              <w:widowControl/>
              <w:jc w:val="center"/>
              <w:rPr>
                <w:color w:val="000000"/>
                <w:kern w:val="0"/>
                <w:sz w:val="21"/>
                <w:szCs w:val="21"/>
              </w:rPr>
            </w:pPr>
            <w:r w:rsidRPr="00F819CC">
              <w:rPr>
                <w:color w:val="000000"/>
                <w:kern w:val="0"/>
                <w:sz w:val="21"/>
                <w:szCs w:val="21"/>
              </w:rPr>
              <w:t>status</w:t>
            </w:r>
          </w:p>
        </w:tc>
        <w:tc>
          <w:tcPr>
            <w:tcW w:w="1160" w:type="dxa"/>
            <w:tcBorders>
              <w:top w:val="nil"/>
              <w:left w:val="nil"/>
              <w:bottom w:val="single" w:sz="4" w:space="0" w:color="auto"/>
              <w:right w:val="single" w:sz="4" w:space="0" w:color="auto"/>
            </w:tcBorders>
            <w:shd w:val="clear" w:color="auto" w:fill="auto"/>
            <w:noWrap/>
            <w:vAlign w:val="bottom"/>
            <w:hideMark/>
          </w:tcPr>
          <w:p w14:paraId="295E90C2" w14:textId="77777777" w:rsidR="00F819CC" w:rsidRPr="00F819CC" w:rsidRDefault="00F819CC" w:rsidP="00F819CC">
            <w:pPr>
              <w:widowControl/>
              <w:jc w:val="center"/>
              <w:rPr>
                <w:color w:val="000000"/>
                <w:kern w:val="0"/>
                <w:sz w:val="21"/>
                <w:szCs w:val="21"/>
              </w:rPr>
            </w:pPr>
            <w:r w:rsidRPr="00F819CC">
              <w:rPr>
                <w:color w:val="000000"/>
                <w:kern w:val="0"/>
                <w:sz w:val="21"/>
                <w:szCs w:val="21"/>
              </w:rPr>
              <w:t>int</w:t>
            </w:r>
          </w:p>
        </w:tc>
        <w:tc>
          <w:tcPr>
            <w:tcW w:w="740" w:type="dxa"/>
            <w:tcBorders>
              <w:top w:val="nil"/>
              <w:left w:val="nil"/>
              <w:bottom w:val="single" w:sz="4" w:space="0" w:color="auto"/>
              <w:right w:val="single" w:sz="4" w:space="0" w:color="auto"/>
            </w:tcBorders>
            <w:shd w:val="clear" w:color="auto" w:fill="auto"/>
            <w:noWrap/>
            <w:vAlign w:val="bottom"/>
            <w:hideMark/>
          </w:tcPr>
          <w:p w14:paraId="2BE42F5B" w14:textId="77777777" w:rsidR="00F819CC" w:rsidRPr="00F819CC" w:rsidRDefault="00F819CC" w:rsidP="00F819CC">
            <w:pPr>
              <w:widowControl/>
              <w:jc w:val="center"/>
              <w:rPr>
                <w:color w:val="000000"/>
                <w:kern w:val="0"/>
                <w:sz w:val="21"/>
                <w:szCs w:val="21"/>
              </w:rPr>
            </w:pPr>
            <w:r w:rsidRPr="00F819CC">
              <w:rPr>
                <w:color w:val="000000"/>
                <w:kern w:val="0"/>
                <w:sz w:val="21"/>
                <w:szCs w:val="21"/>
              </w:rPr>
              <w:t xml:space="preserve">　</w:t>
            </w:r>
          </w:p>
        </w:tc>
        <w:tc>
          <w:tcPr>
            <w:tcW w:w="2680" w:type="dxa"/>
            <w:tcBorders>
              <w:top w:val="nil"/>
              <w:left w:val="nil"/>
              <w:bottom w:val="single" w:sz="4" w:space="0" w:color="auto"/>
              <w:right w:val="nil"/>
            </w:tcBorders>
            <w:shd w:val="clear" w:color="auto" w:fill="auto"/>
            <w:noWrap/>
            <w:vAlign w:val="bottom"/>
            <w:hideMark/>
          </w:tcPr>
          <w:p w14:paraId="6BF97778" w14:textId="77777777" w:rsidR="00F819CC" w:rsidRPr="00F819CC" w:rsidRDefault="00F819CC" w:rsidP="00F819CC">
            <w:pPr>
              <w:widowControl/>
              <w:jc w:val="left"/>
              <w:rPr>
                <w:rFonts w:ascii="宋体" w:hAnsi="宋体" w:cs="宋体"/>
                <w:color w:val="000000"/>
                <w:kern w:val="0"/>
                <w:sz w:val="21"/>
                <w:szCs w:val="21"/>
              </w:rPr>
            </w:pPr>
            <w:r w:rsidRPr="00F819CC">
              <w:rPr>
                <w:rFonts w:ascii="宋体" w:hAnsi="宋体" w:cs="宋体" w:hint="eastAsia"/>
                <w:color w:val="000000"/>
                <w:kern w:val="0"/>
                <w:sz w:val="21"/>
                <w:szCs w:val="21"/>
              </w:rPr>
              <w:t>报修单状态：0为被学生删除，1为未安排检修，2为已安排检修，3为待同意取消，</w:t>
            </w:r>
            <w:r w:rsidRPr="00F819CC">
              <w:rPr>
                <w:rFonts w:ascii="宋体" w:hAnsi="宋体" w:cs="宋体" w:hint="eastAsia"/>
                <w:color w:val="000000"/>
                <w:kern w:val="0"/>
                <w:sz w:val="21"/>
                <w:szCs w:val="21"/>
              </w:rPr>
              <w:br/>
            </w:r>
            <w:r w:rsidRPr="00F819CC">
              <w:rPr>
                <w:rFonts w:ascii="宋体" w:hAnsi="宋体" w:cs="宋体" w:hint="eastAsia"/>
                <w:color w:val="000000"/>
                <w:kern w:val="0"/>
                <w:sz w:val="21"/>
                <w:szCs w:val="21"/>
              </w:rPr>
              <w:br/>
              <w:t xml:space="preserve">  4为已同意取消，5为待验收，6为已验收，默认为被学生删除</w:t>
            </w:r>
          </w:p>
        </w:tc>
      </w:tr>
      <w:tr w:rsidR="00F819CC" w:rsidRPr="00F819CC" w14:paraId="4A2E435A" w14:textId="77777777" w:rsidTr="00F819CC">
        <w:trPr>
          <w:trHeight w:val="288"/>
          <w:jc w:val="center"/>
        </w:trPr>
        <w:tc>
          <w:tcPr>
            <w:tcW w:w="2680" w:type="dxa"/>
            <w:tcBorders>
              <w:top w:val="nil"/>
              <w:left w:val="nil"/>
              <w:bottom w:val="single" w:sz="4" w:space="0" w:color="auto"/>
              <w:right w:val="single" w:sz="4" w:space="0" w:color="auto"/>
            </w:tcBorders>
            <w:shd w:val="clear" w:color="auto" w:fill="auto"/>
            <w:noWrap/>
            <w:vAlign w:val="bottom"/>
            <w:hideMark/>
          </w:tcPr>
          <w:p w14:paraId="48F27E1A" w14:textId="77777777" w:rsidR="00F819CC" w:rsidRPr="00F819CC" w:rsidRDefault="00F819CC" w:rsidP="00F819CC">
            <w:pPr>
              <w:widowControl/>
              <w:jc w:val="center"/>
              <w:rPr>
                <w:color w:val="000000"/>
                <w:kern w:val="0"/>
                <w:sz w:val="21"/>
                <w:szCs w:val="21"/>
              </w:rPr>
            </w:pPr>
            <w:r w:rsidRPr="00F819CC">
              <w:rPr>
                <w:color w:val="000000"/>
                <w:kern w:val="0"/>
                <w:sz w:val="21"/>
                <w:szCs w:val="21"/>
              </w:rPr>
              <w:lastRenderedPageBreak/>
              <w:t>detail</w:t>
            </w:r>
          </w:p>
        </w:tc>
        <w:tc>
          <w:tcPr>
            <w:tcW w:w="1160" w:type="dxa"/>
            <w:tcBorders>
              <w:top w:val="nil"/>
              <w:left w:val="nil"/>
              <w:bottom w:val="single" w:sz="4" w:space="0" w:color="auto"/>
              <w:right w:val="single" w:sz="4" w:space="0" w:color="auto"/>
            </w:tcBorders>
            <w:shd w:val="clear" w:color="auto" w:fill="auto"/>
            <w:noWrap/>
            <w:vAlign w:val="bottom"/>
            <w:hideMark/>
          </w:tcPr>
          <w:p w14:paraId="19DC98FE" w14:textId="77777777" w:rsidR="00F819CC" w:rsidRPr="00F819CC" w:rsidRDefault="00F819CC" w:rsidP="00F819CC">
            <w:pPr>
              <w:widowControl/>
              <w:jc w:val="center"/>
              <w:rPr>
                <w:color w:val="000000"/>
                <w:kern w:val="0"/>
                <w:sz w:val="21"/>
                <w:szCs w:val="21"/>
              </w:rPr>
            </w:pPr>
            <w:r w:rsidRPr="00F819CC">
              <w:rPr>
                <w:color w:val="000000"/>
                <w:kern w:val="0"/>
                <w:sz w:val="21"/>
                <w:szCs w:val="21"/>
              </w:rPr>
              <w:t>varchar</w:t>
            </w:r>
          </w:p>
        </w:tc>
        <w:tc>
          <w:tcPr>
            <w:tcW w:w="740" w:type="dxa"/>
            <w:tcBorders>
              <w:top w:val="nil"/>
              <w:left w:val="nil"/>
              <w:bottom w:val="single" w:sz="4" w:space="0" w:color="auto"/>
              <w:right w:val="single" w:sz="4" w:space="0" w:color="auto"/>
            </w:tcBorders>
            <w:shd w:val="clear" w:color="auto" w:fill="auto"/>
            <w:noWrap/>
            <w:vAlign w:val="bottom"/>
            <w:hideMark/>
          </w:tcPr>
          <w:p w14:paraId="3EE6112E" w14:textId="77777777" w:rsidR="00F819CC" w:rsidRPr="00F819CC" w:rsidRDefault="00F819CC" w:rsidP="00F819CC">
            <w:pPr>
              <w:widowControl/>
              <w:jc w:val="center"/>
              <w:rPr>
                <w:color w:val="000000"/>
                <w:kern w:val="0"/>
                <w:sz w:val="21"/>
                <w:szCs w:val="21"/>
              </w:rPr>
            </w:pPr>
            <w:r w:rsidRPr="00F819CC">
              <w:rPr>
                <w:color w:val="000000"/>
                <w:kern w:val="0"/>
                <w:sz w:val="21"/>
                <w:szCs w:val="21"/>
              </w:rPr>
              <w:t>10240</w:t>
            </w:r>
          </w:p>
        </w:tc>
        <w:tc>
          <w:tcPr>
            <w:tcW w:w="2680" w:type="dxa"/>
            <w:tcBorders>
              <w:top w:val="nil"/>
              <w:left w:val="nil"/>
              <w:bottom w:val="single" w:sz="4" w:space="0" w:color="auto"/>
              <w:right w:val="nil"/>
            </w:tcBorders>
            <w:shd w:val="clear" w:color="auto" w:fill="auto"/>
            <w:noWrap/>
            <w:vAlign w:val="bottom"/>
            <w:hideMark/>
          </w:tcPr>
          <w:p w14:paraId="1B2DE170" w14:textId="77777777" w:rsidR="00F819CC" w:rsidRPr="00F819CC" w:rsidRDefault="00F819CC" w:rsidP="00F819CC">
            <w:pPr>
              <w:widowControl/>
              <w:jc w:val="left"/>
              <w:rPr>
                <w:rFonts w:ascii="宋体" w:hAnsi="宋体" w:cs="宋体"/>
                <w:color w:val="000000"/>
                <w:kern w:val="0"/>
                <w:sz w:val="21"/>
                <w:szCs w:val="21"/>
              </w:rPr>
            </w:pPr>
            <w:r w:rsidRPr="00F819CC">
              <w:rPr>
                <w:rFonts w:ascii="宋体" w:hAnsi="宋体" w:cs="宋体" w:hint="eastAsia"/>
                <w:color w:val="000000"/>
                <w:kern w:val="0"/>
                <w:sz w:val="21"/>
                <w:szCs w:val="21"/>
              </w:rPr>
              <w:t>问题详情</w:t>
            </w:r>
          </w:p>
        </w:tc>
      </w:tr>
      <w:tr w:rsidR="00F819CC" w:rsidRPr="00F819CC" w14:paraId="6547AE0D" w14:textId="77777777" w:rsidTr="00F819CC">
        <w:trPr>
          <w:trHeight w:val="288"/>
          <w:jc w:val="center"/>
        </w:trPr>
        <w:tc>
          <w:tcPr>
            <w:tcW w:w="2680" w:type="dxa"/>
            <w:tcBorders>
              <w:top w:val="nil"/>
              <w:left w:val="nil"/>
              <w:bottom w:val="single" w:sz="4" w:space="0" w:color="auto"/>
              <w:right w:val="single" w:sz="4" w:space="0" w:color="auto"/>
            </w:tcBorders>
            <w:shd w:val="clear" w:color="auto" w:fill="auto"/>
            <w:noWrap/>
            <w:vAlign w:val="bottom"/>
            <w:hideMark/>
          </w:tcPr>
          <w:p w14:paraId="6BDAC057" w14:textId="77777777" w:rsidR="00F819CC" w:rsidRPr="00F819CC" w:rsidRDefault="00F819CC" w:rsidP="00F819CC">
            <w:pPr>
              <w:widowControl/>
              <w:jc w:val="center"/>
              <w:rPr>
                <w:color w:val="000000"/>
                <w:kern w:val="0"/>
                <w:sz w:val="21"/>
                <w:szCs w:val="21"/>
              </w:rPr>
            </w:pPr>
            <w:r w:rsidRPr="00F819CC">
              <w:rPr>
                <w:color w:val="000000"/>
                <w:kern w:val="0"/>
                <w:sz w:val="21"/>
                <w:szCs w:val="21"/>
              </w:rPr>
              <w:t>place</w:t>
            </w:r>
          </w:p>
        </w:tc>
        <w:tc>
          <w:tcPr>
            <w:tcW w:w="1160" w:type="dxa"/>
            <w:tcBorders>
              <w:top w:val="nil"/>
              <w:left w:val="nil"/>
              <w:bottom w:val="single" w:sz="4" w:space="0" w:color="auto"/>
              <w:right w:val="single" w:sz="4" w:space="0" w:color="auto"/>
            </w:tcBorders>
            <w:shd w:val="clear" w:color="auto" w:fill="auto"/>
            <w:noWrap/>
            <w:vAlign w:val="bottom"/>
            <w:hideMark/>
          </w:tcPr>
          <w:p w14:paraId="4211B1FB" w14:textId="77777777" w:rsidR="00F819CC" w:rsidRPr="00F819CC" w:rsidRDefault="00F819CC" w:rsidP="00F819CC">
            <w:pPr>
              <w:widowControl/>
              <w:jc w:val="center"/>
              <w:rPr>
                <w:color w:val="000000"/>
                <w:kern w:val="0"/>
                <w:sz w:val="21"/>
                <w:szCs w:val="21"/>
              </w:rPr>
            </w:pPr>
            <w:r w:rsidRPr="00F819CC">
              <w:rPr>
                <w:color w:val="000000"/>
                <w:kern w:val="0"/>
                <w:sz w:val="21"/>
                <w:szCs w:val="21"/>
              </w:rPr>
              <w:t>varchar</w:t>
            </w:r>
          </w:p>
        </w:tc>
        <w:tc>
          <w:tcPr>
            <w:tcW w:w="740" w:type="dxa"/>
            <w:tcBorders>
              <w:top w:val="nil"/>
              <w:left w:val="nil"/>
              <w:bottom w:val="single" w:sz="4" w:space="0" w:color="auto"/>
              <w:right w:val="single" w:sz="4" w:space="0" w:color="auto"/>
            </w:tcBorders>
            <w:shd w:val="clear" w:color="auto" w:fill="auto"/>
            <w:noWrap/>
            <w:vAlign w:val="bottom"/>
            <w:hideMark/>
          </w:tcPr>
          <w:p w14:paraId="3BE5C512" w14:textId="77777777" w:rsidR="00F819CC" w:rsidRPr="00F819CC" w:rsidRDefault="00F819CC" w:rsidP="00F819CC">
            <w:pPr>
              <w:widowControl/>
              <w:jc w:val="center"/>
              <w:rPr>
                <w:color w:val="000000"/>
                <w:kern w:val="0"/>
                <w:sz w:val="21"/>
                <w:szCs w:val="21"/>
              </w:rPr>
            </w:pPr>
            <w:r w:rsidRPr="00F819CC">
              <w:rPr>
                <w:color w:val="000000"/>
                <w:kern w:val="0"/>
                <w:sz w:val="21"/>
                <w:szCs w:val="21"/>
              </w:rPr>
              <w:t>256</w:t>
            </w:r>
          </w:p>
        </w:tc>
        <w:tc>
          <w:tcPr>
            <w:tcW w:w="2680" w:type="dxa"/>
            <w:tcBorders>
              <w:top w:val="nil"/>
              <w:left w:val="nil"/>
              <w:bottom w:val="single" w:sz="4" w:space="0" w:color="auto"/>
              <w:right w:val="nil"/>
            </w:tcBorders>
            <w:shd w:val="clear" w:color="auto" w:fill="auto"/>
            <w:noWrap/>
            <w:vAlign w:val="bottom"/>
            <w:hideMark/>
          </w:tcPr>
          <w:p w14:paraId="78C62A0A" w14:textId="77777777" w:rsidR="00F819CC" w:rsidRPr="00F819CC" w:rsidRDefault="00F819CC" w:rsidP="00F819CC">
            <w:pPr>
              <w:widowControl/>
              <w:jc w:val="left"/>
              <w:rPr>
                <w:rFonts w:ascii="宋体" w:hAnsi="宋体" w:cs="宋体"/>
                <w:color w:val="000000"/>
                <w:kern w:val="0"/>
                <w:sz w:val="21"/>
                <w:szCs w:val="21"/>
              </w:rPr>
            </w:pPr>
            <w:r w:rsidRPr="00F819CC">
              <w:rPr>
                <w:rFonts w:ascii="宋体" w:hAnsi="宋体" w:cs="宋体" w:hint="eastAsia"/>
                <w:color w:val="000000"/>
                <w:kern w:val="0"/>
                <w:sz w:val="21"/>
                <w:szCs w:val="21"/>
              </w:rPr>
              <w:t>发生故障的物业的地点</w:t>
            </w:r>
          </w:p>
        </w:tc>
      </w:tr>
      <w:tr w:rsidR="00F819CC" w:rsidRPr="00F819CC" w14:paraId="45C36831" w14:textId="77777777" w:rsidTr="00F819CC">
        <w:trPr>
          <w:trHeight w:val="288"/>
          <w:jc w:val="center"/>
        </w:trPr>
        <w:tc>
          <w:tcPr>
            <w:tcW w:w="2680" w:type="dxa"/>
            <w:tcBorders>
              <w:top w:val="nil"/>
              <w:left w:val="nil"/>
              <w:bottom w:val="single" w:sz="4" w:space="0" w:color="auto"/>
              <w:right w:val="single" w:sz="4" w:space="0" w:color="auto"/>
            </w:tcBorders>
            <w:shd w:val="clear" w:color="auto" w:fill="auto"/>
            <w:noWrap/>
            <w:vAlign w:val="bottom"/>
            <w:hideMark/>
          </w:tcPr>
          <w:p w14:paraId="09ED22A2" w14:textId="77777777" w:rsidR="00F819CC" w:rsidRPr="00F819CC" w:rsidRDefault="00F819CC" w:rsidP="00F819CC">
            <w:pPr>
              <w:widowControl/>
              <w:jc w:val="center"/>
              <w:rPr>
                <w:color w:val="000000"/>
                <w:kern w:val="0"/>
                <w:sz w:val="21"/>
                <w:szCs w:val="21"/>
              </w:rPr>
            </w:pPr>
            <w:r w:rsidRPr="00F819CC">
              <w:rPr>
                <w:color w:val="000000"/>
                <w:kern w:val="0"/>
                <w:sz w:val="21"/>
                <w:szCs w:val="21"/>
              </w:rPr>
              <w:t>picMD5</w:t>
            </w:r>
          </w:p>
        </w:tc>
        <w:tc>
          <w:tcPr>
            <w:tcW w:w="1160" w:type="dxa"/>
            <w:tcBorders>
              <w:top w:val="nil"/>
              <w:left w:val="nil"/>
              <w:bottom w:val="single" w:sz="4" w:space="0" w:color="auto"/>
              <w:right w:val="single" w:sz="4" w:space="0" w:color="auto"/>
            </w:tcBorders>
            <w:shd w:val="clear" w:color="auto" w:fill="auto"/>
            <w:noWrap/>
            <w:vAlign w:val="bottom"/>
            <w:hideMark/>
          </w:tcPr>
          <w:p w14:paraId="695668A1" w14:textId="77777777" w:rsidR="00F819CC" w:rsidRPr="00F819CC" w:rsidRDefault="00F819CC" w:rsidP="00F819CC">
            <w:pPr>
              <w:widowControl/>
              <w:jc w:val="center"/>
              <w:rPr>
                <w:color w:val="000000"/>
                <w:kern w:val="0"/>
                <w:sz w:val="21"/>
                <w:szCs w:val="21"/>
              </w:rPr>
            </w:pPr>
            <w:r w:rsidRPr="00F819CC">
              <w:rPr>
                <w:color w:val="000000"/>
                <w:kern w:val="0"/>
                <w:sz w:val="21"/>
                <w:szCs w:val="21"/>
              </w:rPr>
              <w:t>varchar</w:t>
            </w:r>
          </w:p>
        </w:tc>
        <w:tc>
          <w:tcPr>
            <w:tcW w:w="740" w:type="dxa"/>
            <w:tcBorders>
              <w:top w:val="nil"/>
              <w:left w:val="nil"/>
              <w:bottom w:val="single" w:sz="4" w:space="0" w:color="auto"/>
              <w:right w:val="single" w:sz="4" w:space="0" w:color="auto"/>
            </w:tcBorders>
            <w:shd w:val="clear" w:color="auto" w:fill="auto"/>
            <w:noWrap/>
            <w:vAlign w:val="bottom"/>
            <w:hideMark/>
          </w:tcPr>
          <w:p w14:paraId="32F8E924" w14:textId="77777777" w:rsidR="00F819CC" w:rsidRPr="00F819CC" w:rsidRDefault="00F819CC" w:rsidP="00F819CC">
            <w:pPr>
              <w:widowControl/>
              <w:jc w:val="center"/>
              <w:rPr>
                <w:color w:val="000000"/>
                <w:kern w:val="0"/>
                <w:sz w:val="21"/>
                <w:szCs w:val="21"/>
              </w:rPr>
            </w:pPr>
            <w:r w:rsidRPr="00F819CC">
              <w:rPr>
                <w:color w:val="000000"/>
                <w:kern w:val="0"/>
                <w:sz w:val="21"/>
                <w:szCs w:val="21"/>
              </w:rPr>
              <w:t>256</w:t>
            </w:r>
          </w:p>
        </w:tc>
        <w:tc>
          <w:tcPr>
            <w:tcW w:w="2680" w:type="dxa"/>
            <w:tcBorders>
              <w:top w:val="nil"/>
              <w:left w:val="nil"/>
              <w:bottom w:val="single" w:sz="4" w:space="0" w:color="auto"/>
              <w:right w:val="nil"/>
            </w:tcBorders>
            <w:shd w:val="clear" w:color="auto" w:fill="auto"/>
            <w:noWrap/>
            <w:vAlign w:val="bottom"/>
            <w:hideMark/>
          </w:tcPr>
          <w:p w14:paraId="1214DF33" w14:textId="77777777" w:rsidR="00F819CC" w:rsidRPr="00F819CC" w:rsidRDefault="00F819CC" w:rsidP="00F819CC">
            <w:pPr>
              <w:widowControl/>
              <w:jc w:val="left"/>
              <w:rPr>
                <w:rFonts w:ascii="宋体" w:hAnsi="宋体" w:cs="宋体"/>
                <w:color w:val="000000"/>
                <w:kern w:val="0"/>
                <w:sz w:val="21"/>
                <w:szCs w:val="21"/>
              </w:rPr>
            </w:pPr>
            <w:r w:rsidRPr="00F819CC">
              <w:rPr>
                <w:rFonts w:ascii="宋体" w:hAnsi="宋体" w:cs="宋体" w:hint="eastAsia"/>
                <w:color w:val="000000"/>
                <w:kern w:val="0"/>
                <w:sz w:val="21"/>
                <w:szCs w:val="21"/>
              </w:rPr>
              <w:t>现场照片</w:t>
            </w:r>
          </w:p>
        </w:tc>
      </w:tr>
      <w:tr w:rsidR="00F819CC" w:rsidRPr="00F819CC" w14:paraId="3A4E5A5B" w14:textId="77777777" w:rsidTr="00F819CC">
        <w:trPr>
          <w:trHeight w:val="288"/>
          <w:jc w:val="center"/>
        </w:trPr>
        <w:tc>
          <w:tcPr>
            <w:tcW w:w="2680" w:type="dxa"/>
            <w:tcBorders>
              <w:top w:val="nil"/>
              <w:left w:val="nil"/>
              <w:bottom w:val="single" w:sz="4" w:space="0" w:color="auto"/>
              <w:right w:val="single" w:sz="4" w:space="0" w:color="auto"/>
            </w:tcBorders>
            <w:shd w:val="clear" w:color="auto" w:fill="auto"/>
            <w:noWrap/>
            <w:vAlign w:val="bottom"/>
            <w:hideMark/>
          </w:tcPr>
          <w:p w14:paraId="7480F045" w14:textId="77777777" w:rsidR="00F819CC" w:rsidRPr="00F819CC" w:rsidRDefault="00F819CC" w:rsidP="00F819CC">
            <w:pPr>
              <w:widowControl/>
              <w:jc w:val="center"/>
              <w:rPr>
                <w:color w:val="000000"/>
                <w:kern w:val="0"/>
                <w:sz w:val="21"/>
                <w:szCs w:val="21"/>
              </w:rPr>
            </w:pPr>
            <w:r w:rsidRPr="00F819CC">
              <w:rPr>
                <w:color w:val="000000"/>
                <w:kern w:val="0"/>
                <w:sz w:val="21"/>
                <w:szCs w:val="21"/>
              </w:rPr>
              <w:t>submitTime</w:t>
            </w:r>
          </w:p>
        </w:tc>
        <w:tc>
          <w:tcPr>
            <w:tcW w:w="1160" w:type="dxa"/>
            <w:tcBorders>
              <w:top w:val="nil"/>
              <w:left w:val="nil"/>
              <w:bottom w:val="single" w:sz="4" w:space="0" w:color="auto"/>
              <w:right w:val="single" w:sz="4" w:space="0" w:color="auto"/>
            </w:tcBorders>
            <w:shd w:val="clear" w:color="auto" w:fill="auto"/>
            <w:noWrap/>
            <w:vAlign w:val="bottom"/>
            <w:hideMark/>
          </w:tcPr>
          <w:p w14:paraId="118E8A6B" w14:textId="77777777" w:rsidR="00F819CC" w:rsidRPr="00F819CC" w:rsidRDefault="00F819CC" w:rsidP="00F819CC">
            <w:pPr>
              <w:widowControl/>
              <w:jc w:val="center"/>
              <w:rPr>
                <w:color w:val="000000"/>
                <w:kern w:val="0"/>
                <w:sz w:val="21"/>
                <w:szCs w:val="21"/>
              </w:rPr>
            </w:pPr>
            <w:r w:rsidRPr="00F819CC">
              <w:rPr>
                <w:color w:val="000000"/>
                <w:kern w:val="0"/>
                <w:sz w:val="21"/>
                <w:szCs w:val="21"/>
              </w:rPr>
              <w:t>datetime</w:t>
            </w:r>
          </w:p>
        </w:tc>
        <w:tc>
          <w:tcPr>
            <w:tcW w:w="740" w:type="dxa"/>
            <w:tcBorders>
              <w:top w:val="nil"/>
              <w:left w:val="nil"/>
              <w:bottom w:val="single" w:sz="4" w:space="0" w:color="auto"/>
              <w:right w:val="single" w:sz="4" w:space="0" w:color="auto"/>
            </w:tcBorders>
            <w:shd w:val="clear" w:color="auto" w:fill="auto"/>
            <w:noWrap/>
            <w:vAlign w:val="bottom"/>
            <w:hideMark/>
          </w:tcPr>
          <w:p w14:paraId="2460EE62" w14:textId="77777777" w:rsidR="00F819CC" w:rsidRPr="00F819CC" w:rsidRDefault="00F819CC" w:rsidP="00F819CC">
            <w:pPr>
              <w:widowControl/>
              <w:jc w:val="center"/>
              <w:rPr>
                <w:color w:val="000000"/>
                <w:kern w:val="0"/>
                <w:sz w:val="21"/>
                <w:szCs w:val="21"/>
              </w:rPr>
            </w:pPr>
            <w:r w:rsidRPr="00F819CC">
              <w:rPr>
                <w:color w:val="000000"/>
                <w:kern w:val="0"/>
                <w:sz w:val="21"/>
                <w:szCs w:val="21"/>
              </w:rPr>
              <w:t xml:space="preserve">　</w:t>
            </w:r>
          </w:p>
        </w:tc>
        <w:tc>
          <w:tcPr>
            <w:tcW w:w="2680" w:type="dxa"/>
            <w:tcBorders>
              <w:top w:val="nil"/>
              <w:left w:val="nil"/>
              <w:bottom w:val="single" w:sz="4" w:space="0" w:color="auto"/>
              <w:right w:val="nil"/>
            </w:tcBorders>
            <w:shd w:val="clear" w:color="auto" w:fill="auto"/>
            <w:noWrap/>
            <w:vAlign w:val="bottom"/>
            <w:hideMark/>
          </w:tcPr>
          <w:p w14:paraId="35A5F254" w14:textId="77777777" w:rsidR="00F819CC" w:rsidRPr="00F819CC" w:rsidRDefault="00F819CC" w:rsidP="00F819CC">
            <w:pPr>
              <w:widowControl/>
              <w:jc w:val="left"/>
              <w:rPr>
                <w:rFonts w:ascii="宋体" w:hAnsi="宋体" w:cs="宋体"/>
                <w:color w:val="000000"/>
                <w:kern w:val="0"/>
                <w:sz w:val="21"/>
                <w:szCs w:val="21"/>
              </w:rPr>
            </w:pPr>
            <w:r w:rsidRPr="00F819CC">
              <w:rPr>
                <w:rFonts w:ascii="宋体" w:hAnsi="宋体" w:cs="宋体" w:hint="eastAsia"/>
                <w:color w:val="000000"/>
                <w:kern w:val="0"/>
                <w:sz w:val="21"/>
                <w:szCs w:val="21"/>
              </w:rPr>
              <w:t>提交报修单的时间</w:t>
            </w:r>
          </w:p>
        </w:tc>
      </w:tr>
      <w:tr w:rsidR="00F819CC" w:rsidRPr="00F819CC" w14:paraId="5560D924" w14:textId="77777777" w:rsidTr="00F819CC">
        <w:trPr>
          <w:trHeight w:val="288"/>
          <w:jc w:val="center"/>
        </w:trPr>
        <w:tc>
          <w:tcPr>
            <w:tcW w:w="2680" w:type="dxa"/>
            <w:tcBorders>
              <w:top w:val="nil"/>
              <w:left w:val="nil"/>
              <w:bottom w:val="single" w:sz="4" w:space="0" w:color="auto"/>
              <w:right w:val="single" w:sz="4" w:space="0" w:color="auto"/>
            </w:tcBorders>
            <w:shd w:val="clear" w:color="auto" w:fill="auto"/>
            <w:noWrap/>
            <w:vAlign w:val="bottom"/>
            <w:hideMark/>
          </w:tcPr>
          <w:p w14:paraId="6AED26BA" w14:textId="77777777" w:rsidR="00F819CC" w:rsidRPr="00F819CC" w:rsidRDefault="00F819CC" w:rsidP="00F819CC">
            <w:pPr>
              <w:widowControl/>
              <w:jc w:val="center"/>
              <w:rPr>
                <w:color w:val="000000"/>
                <w:kern w:val="0"/>
                <w:sz w:val="21"/>
                <w:szCs w:val="21"/>
              </w:rPr>
            </w:pPr>
            <w:r w:rsidRPr="00F819CC">
              <w:rPr>
                <w:color w:val="000000"/>
                <w:kern w:val="0"/>
                <w:sz w:val="21"/>
                <w:szCs w:val="21"/>
              </w:rPr>
              <w:t>studentId</w:t>
            </w:r>
          </w:p>
        </w:tc>
        <w:tc>
          <w:tcPr>
            <w:tcW w:w="1160" w:type="dxa"/>
            <w:tcBorders>
              <w:top w:val="nil"/>
              <w:left w:val="nil"/>
              <w:bottom w:val="single" w:sz="4" w:space="0" w:color="auto"/>
              <w:right w:val="single" w:sz="4" w:space="0" w:color="auto"/>
            </w:tcBorders>
            <w:shd w:val="clear" w:color="auto" w:fill="auto"/>
            <w:noWrap/>
            <w:vAlign w:val="bottom"/>
            <w:hideMark/>
          </w:tcPr>
          <w:p w14:paraId="26F3AD53" w14:textId="77777777" w:rsidR="00F819CC" w:rsidRPr="00F819CC" w:rsidRDefault="00F819CC" w:rsidP="00F819CC">
            <w:pPr>
              <w:widowControl/>
              <w:jc w:val="center"/>
              <w:rPr>
                <w:color w:val="000000"/>
                <w:kern w:val="0"/>
                <w:sz w:val="21"/>
                <w:szCs w:val="21"/>
              </w:rPr>
            </w:pPr>
            <w:r w:rsidRPr="00F819CC">
              <w:rPr>
                <w:color w:val="000000"/>
                <w:kern w:val="0"/>
                <w:sz w:val="21"/>
                <w:szCs w:val="21"/>
              </w:rPr>
              <w:t>char</w:t>
            </w:r>
          </w:p>
        </w:tc>
        <w:tc>
          <w:tcPr>
            <w:tcW w:w="740" w:type="dxa"/>
            <w:tcBorders>
              <w:top w:val="nil"/>
              <w:left w:val="nil"/>
              <w:bottom w:val="single" w:sz="4" w:space="0" w:color="auto"/>
              <w:right w:val="single" w:sz="4" w:space="0" w:color="auto"/>
            </w:tcBorders>
            <w:shd w:val="clear" w:color="auto" w:fill="auto"/>
            <w:noWrap/>
            <w:vAlign w:val="bottom"/>
            <w:hideMark/>
          </w:tcPr>
          <w:p w14:paraId="6D4D1773" w14:textId="77777777" w:rsidR="00F819CC" w:rsidRPr="00F819CC" w:rsidRDefault="00F819CC" w:rsidP="00F819CC">
            <w:pPr>
              <w:widowControl/>
              <w:jc w:val="center"/>
              <w:rPr>
                <w:color w:val="000000"/>
                <w:kern w:val="0"/>
                <w:sz w:val="21"/>
                <w:szCs w:val="21"/>
              </w:rPr>
            </w:pPr>
            <w:r w:rsidRPr="00F819CC">
              <w:rPr>
                <w:color w:val="000000"/>
                <w:kern w:val="0"/>
                <w:sz w:val="21"/>
                <w:szCs w:val="21"/>
              </w:rPr>
              <w:t>30</w:t>
            </w:r>
          </w:p>
        </w:tc>
        <w:tc>
          <w:tcPr>
            <w:tcW w:w="2680" w:type="dxa"/>
            <w:tcBorders>
              <w:top w:val="nil"/>
              <w:left w:val="nil"/>
              <w:bottom w:val="single" w:sz="4" w:space="0" w:color="auto"/>
              <w:right w:val="nil"/>
            </w:tcBorders>
            <w:shd w:val="clear" w:color="auto" w:fill="auto"/>
            <w:noWrap/>
            <w:vAlign w:val="bottom"/>
            <w:hideMark/>
          </w:tcPr>
          <w:p w14:paraId="41898FDD" w14:textId="77777777" w:rsidR="00F819CC" w:rsidRPr="00F819CC" w:rsidRDefault="00F819CC" w:rsidP="00F819CC">
            <w:pPr>
              <w:widowControl/>
              <w:jc w:val="left"/>
              <w:rPr>
                <w:rFonts w:ascii="宋体" w:hAnsi="宋体" w:cs="宋体"/>
                <w:color w:val="000000"/>
                <w:kern w:val="0"/>
                <w:sz w:val="21"/>
                <w:szCs w:val="21"/>
              </w:rPr>
            </w:pPr>
            <w:r w:rsidRPr="00F819CC">
              <w:rPr>
                <w:rFonts w:ascii="宋体" w:hAnsi="宋体" w:cs="宋体" w:hint="eastAsia"/>
                <w:color w:val="000000"/>
                <w:kern w:val="0"/>
                <w:sz w:val="21"/>
                <w:szCs w:val="21"/>
              </w:rPr>
              <w:t>提交该报修单的学生的编号</w:t>
            </w:r>
          </w:p>
        </w:tc>
      </w:tr>
    </w:tbl>
    <w:p w14:paraId="188BB231" w14:textId="77777777" w:rsidR="00F819CC" w:rsidRPr="00F819CC" w:rsidRDefault="00F819CC" w:rsidP="00A04D4F">
      <w:pPr>
        <w:ind w:firstLine="420"/>
        <w:jc w:val="center"/>
        <w:rPr>
          <w:sz w:val="21"/>
          <w:szCs w:val="21"/>
        </w:rPr>
      </w:pPr>
    </w:p>
    <w:p w14:paraId="0813141B" w14:textId="29F0DE44" w:rsidR="00A04D4F" w:rsidRPr="0012658C" w:rsidRDefault="00A04D4F" w:rsidP="00A04D4F">
      <w:pPr>
        <w:ind w:firstLine="420"/>
        <w:jc w:val="center"/>
        <w:rPr>
          <w:sz w:val="21"/>
          <w:szCs w:val="21"/>
        </w:rPr>
      </w:pPr>
      <w:r w:rsidRPr="0012658C">
        <w:rPr>
          <w:sz w:val="21"/>
          <w:szCs w:val="21"/>
        </w:rPr>
        <w:t>表</w:t>
      </w:r>
      <w:r w:rsidRPr="0012658C">
        <w:rPr>
          <w:sz w:val="21"/>
          <w:szCs w:val="21"/>
        </w:rPr>
        <w:t>5-4</w:t>
      </w:r>
      <w:r w:rsidR="0016738C" w:rsidRPr="0012658C">
        <w:rPr>
          <w:sz w:val="21"/>
          <w:szCs w:val="21"/>
        </w:rPr>
        <w:t xml:space="preserve"> </w:t>
      </w:r>
      <w:r w:rsidR="00F819CC">
        <w:rPr>
          <w:rFonts w:hint="eastAsia"/>
          <w:sz w:val="21"/>
          <w:szCs w:val="21"/>
        </w:rPr>
        <w:t>维修</w:t>
      </w:r>
      <w:r w:rsidRPr="0012658C">
        <w:rPr>
          <w:sz w:val="21"/>
          <w:szCs w:val="21"/>
        </w:rPr>
        <w:t>表</w:t>
      </w:r>
      <w:r w:rsidRPr="0012658C">
        <w:rPr>
          <w:sz w:val="21"/>
          <w:szCs w:val="21"/>
        </w:rPr>
        <w:t>(</w:t>
      </w:r>
      <w:r w:rsidR="00F819CC">
        <w:rPr>
          <w:rFonts w:hint="eastAsia"/>
          <w:sz w:val="21"/>
          <w:szCs w:val="21"/>
        </w:rPr>
        <w:t>repair</w:t>
      </w:r>
      <w:r w:rsidRPr="0012658C">
        <w:rPr>
          <w:sz w:val="21"/>
          <w:szCs w:val="21"/>
        </w:rPr>
        <w:t>)</w:t>
      </w:r>
    </w:p>
    <w:p w14:paraId="498E0552" w14:textId="3FF49485" w:rsidR="00EC0E71" w:rsidRPr="00EC0E71" w:rsidRDefault="00F819CC" w:rsidP="00EC0E71">
      <w:pPr>
        <w:pStyle w:val="4"/>
        <w:ind w:firstLineChars="200" w:firstLine="480"/>
        <w:rPr>
          <w:rFonts w:ascii="宋体" w:eastAsia="宋体" w:hAnsi="宋体"/>
          <w:b w:val="0"/>
        </w:rPr>
      </w:pPr>
      <w:r>
        <w:rPr>
          <w:rFonts w:ascii="宋体" w:eastAsia="宋体" w:hAnsi="宋体"/>
          <w:b w:val="0"/>
        </w:rPr>
        <w:t>5</w:t>
      </w:r>
      <w:r w:rsidR="00EC0E71" w:rsidRPr="00EC0E71">
        <w:rPr>
          <w:rFonts w:ascii="宋体" w:eastAsia="宋体" w:hAnsi="宋体"/>
          <w:b w:val="0"/>
        </w:rPr>
        <w:t>.</w:t>
      </w:r>
      <w:r w:rsidR="00C27798">
        <w:rPr>
          <w:rFonts w:ascii="宋体" w:eastAsia="宋体" w:hAnsi="宋体" w:hint="eastAsia"/>
          <w:b w:val="0"/>
        </w:rPr>
        <w:t>学生</w:t>
      </w:r>
      <w:r w:rsidR="00EC0E71" w:rsidRPr="00EC0E71">
        <w:rPr>
          <w:rFonts w:ascii="宋体" w:eastAsia="宋体" w:hAnsi="宋体"/>
          <w:b w:val="0"/>
        </w:rPr>
        <w:t>表</w:t>
      </w:r>
    </w:p>
    <w:p w14:paraId="07A581CB" w14:textId="1F7B709A" w:rsidR="00A04D4F" w:rsidRDefault="00C27798" w:rsidP="00E57214">
      <w:pPr>
        <w:pStyle w:val="a1"/>
        <w:ind w:firstLine="480"/>
      </w:pPr>
      <w:r>
        <w:rPr>
          <w:rFonts w:hint="eastAsia"/>
        </w:rPr>
        <w:t>学生</w:t>
      </w:r>
      <w:r w:rsidR="00AF173E">
        <w:rPr>
          <w:rFonts w:hint="eastAsia"/>
        </w:rPr>
        <w:t>表包括</w:t>
      </w:r>
      <w:r w:rsidR="00E57214">
        <w:rPr>
          <w:rFonts w:hint="eastAsia"/>
        </w:rPr>
        <w:t>id</w:t>
      </w:r>
      <w:r w:rsidR="00E57214">
        <w:rPr>
          <w:rFonts w:hint="eastAsia"/>
        </w:rPr>
        <w:t>学生</w:t>
      </w:r>
      <w:r w:rsidR="00E57214">
        <w:rPr>
          <w:rFonts w:hint="eastAsia"/>
        </w:rPr>
        <w:t>ID</w:t>
      </w:r>
      <w:r w:rsidR="00E57214">
        <w:rPr>
          <w:rFonts w:hint="eastAsia"/>
        </w:rPr>
        <w:t>、</w:t>
      </w:r>
      <w:r w:rsidR="00E57214">
        <w:rPr>
          <w:rFonts w:hint="eastAsia"/>
        </w:rPr>
        <w:t>name</w:t>
      </w:r>
      <w:r w:rsidR="00E57214">
        <w:rPr>
          <w:rFonts w:hint="eastAsia"/>
        </w:rPr>
        <w:t>学生姓名、</w:t>
      </w:r>
      <w:r w:rsidR="00E57214">
        <w:rPr>
          <w:rFonts w:hint="eastAsia"/>
        </w:rPr>
        <w:t>password</w:t>
      </w:r>
      <w:r w:rsidR="00E57214">
        <w:rPr>
          <w:rFonts w:hint="eastAsia"/>
        </w:rPr>
        <w:t>密码、</w:t>
      </w:r>
      <w:r w:rsidR="00E57214">
        <w:rPr>
          <w:rFonts w:hint="eastAsia"/>
        </w:rPr>
        <w:t>sexual</w:t>
      </w:r>
      <w:r w:rsidR="00E57214">
        <w:rPr>
          <w:rFonts w:hint="eastAsia"/>
        </w:rPr>
        <w:t>性别：</w:t>
      </w:r>
      <w:r w:rsidR="00E57214">
        <w:rPr>
          <w:rFonts w:hint="eastAsia"/>
        </w:rPr>
        <w:t>0</w:t>
      </w:r>
      <w:r w:rsidR="00E57214">
        <w:rPr>
          <w:rFonts w:hint="eastAsia"/>
        </w:rPr>
        <w:t>为男</w:t>
      </w:r>
      <w:r w:rsidR="00E57214">
        <w:rPr>
          <w:rFonts w:hint="eastAsia"/>
        </w:rPr>
        <w:t>1</w:t>
      </w:r>
      <w:r w:rsidR="00E57214">
        <w:rPr>
          <w:rFonts w:hint="eastAsia"/>
        </w:rPr>
        <w:t>为女，默认为男、</w:t>
      </w:r>
      <w:r w:rsidR="00E57214">
        <w:rPr>
          <w:rFonts w:hint="eastAsia"/>
        </w:rPr>
        <w:t>email</w:t>
      </w:r>
      <w:r w:rsidR="00E57214">
        <w:rPr>
          <w:rFonts w:hint="eastAsia"/>
        </w:rPr>
        <w:t>邮箱、</w:t>
      </w:r>
      <w:r w:rsidR="00E57214">
        <w:rPr>
          <w:rFonts w:hint="eastAsia"/>
        </w:rPr>
        <w:t>phone</w:t>
      </w:r>
      <w:r w:rsidR="00E57214">
        <w:rPr>
          <w:rFonts w:hint="eastAsia"/>
        </w:rPr>
        <w:t>电话、</w:t>
      </w:r>
      <w:r w:rsidR="00E57214">
        <w:rPr>
          <w:rFonts w:hint="eastAsia"/>
        </w:rPr>
        <w:t>door</w:t>
      </w:r>
      <w:r w:rsidR="00E57214">
        <w:rPr>
          <w:rFonts w:hint="eastAsia"/>
        </w:rPr>
        <w:tab/>
      </w:r>
      <w:r w:rsidR="00E57214">
        <w:rPr>
          <w:rFonts w:hint="eastAsia"/>
        </w:rPr>
        <w:t>宿舍</w:t>
      </w:r>
      <w:r w:rsidR="00A04D4F" w:rsidRPr="0012658C">
        <w:t>。</w:t>
      </w:r>
      <w:r>
        <w:rPr>
          <w:rFonts w:hint="eastAsia"/>
        </w:rPr>
        <w:t>学生</w:t>
      </w:r>
      <w:r w:rsidR="00A04D4F" w:rsidRPr="0012658C">
        <w:t>表如表</w:t>
      </w:r>
      <w:r w:rsidR="00A04D4F" w:rsidRPr="0012658C">
        <w:t>5-6</w:t>
      </w:r>
      <w:r w:rsidR="00A04D4F" w:rsidRPr="0012658C">
        <w:t>所示。</w:t>
      </w:r>
    </w:p>
    <w:tbl>
      <w:tblPr>
        <w:tblW w:w="7260" w:type="dxa"/>
        <w:jc w:val="center"/>
        <w:tblLook w:val="04A0" w:firstRow="1" w:lastRow="0" w:firstColumn="1" w:lastColumn="0" w:noHBand="0" w:noVBand="1"/>
      </w:tblPr>
      <w:tblGrid>
        <w:gridCol w:w="2680"/>
        <w:gridCol w:w="1160"/>
        <w:gridCol w:w="740"/>
        <w:gridCol w:w="2680"/>
      </w:tblGrid>
      <w:tr w:rsidR="00F819CC" w:rsidRPr="00F819CC" w14:paraId="4EAC6BD2" w14:textId="77777777" w:rsidTr="00F819CC">
        <w:trPr>
          <w:trHeight w:val="288"/>
          <w:jc w:val="center"/>
        </w:trPr>
        <w:tc>
          <w:tcPr>
            <w:tcW w:w="2680" w:type="dxa"/>
            <w:tcBorders>
              <w:top w:val="single" w:sz="4" w:space="0" w:color="auto"/>
              <w:left w:val="nil"/>
              <w:bottom w:val="single" w:sz="4" w:space="0" w:color="auto"/>
              <w:right w:val="single" w:sz="4" w:space="0" w:color="auto"/>
            </w:tcBorders>
            <w:shd w:val="clear" w:color="auto" w:fill="auto"/>
            <w:noWrap/>
            <w:vAlign w:val="bottom"/>
            <w:hideMark/>
          </w:tcPr>
          <w:p w14:paraId="3B1781F2" w14:textId="77777777" w:rsidR="00F819CC" w:rsidRPr="00F819CC" w:rsidRDefault="00F819CC" w:rsidP="00F819CC">
            <w:pPr>
              <w:widowControl/>
              <w:jc w:val="center"/>
              <w:rPr>
                <w:rFonts w:ascii="宋体" w:hAnsi="宋体" w:cs="宋体"/>
                <w:color w:val="000000"/>
                <w:kern w:val="0"/>
                <w:sz w:val="21"/>
                <w:szCs w:val="21"/>
              </w:rPr>
            </w:pPr>
            <w:r w:rsidRPr="00F819CC">
              <w:rPr>
                <w:rFonts w:ascii="宋体" w:hAnsi="宋体" w:cs="宋体" w:hint="eastAsia"/>
                <w:color w:val="000000"/>
                <w:kern w:val="0"/>
                <w:sz w:val="21"/>
                <w:szCs w:val="21"/>
              </w:rPr>
              <w:t>字段名</w:t>
            </w:r>
          </w:p>
        </w:tc>
        <w:tc>
          <w:tcPr>
            <w:tcW w:w="1160" w:type="dxa"/>
            <w:tcBorders>
              <w:top w:val="single" w:sz="4" w:space="0" w:color="auto"/>
              <w:left w:val="nil"/>
              <w:bottom w:val="single" w:sz="4" w:space="0" w:color="auto"/>
              <w:right w:val="single" w:sz="4" w:space="0" w:color="auto"/>
            </w:tcBorders>
            <w:shd w:val="clear" w:color="auto" w:fill="auto"/>
            <w:vAlign w:val="center"/>
            <w:hideMark/>
          </w:tcPr>
          <w:p w14:paraId="0FE10193" w14:textId="77777777" w:rsidR="00F819CC" w:rsidRPr="00F819CC" w:rsidRDefault="00F819CC" w:rsidP="00F819CC">
            <w:pPr>
              <w:widowControl/>
              <w:jc w:val="center"/>
              <w:rPr>
                <w:rFonts w:ascii="宋体" w:hAnsi="宋体" w:cs="宋体"/>
                <w:color w:val="000000"/>
                <w:kern w:val="0"/>
                <w:sz w:val="21"/>
                <w:szCs w:val="21"/>
              </w:rPr>
            </w:pPr>
            <w:r w:rsidRPr="00F819CC">
              <w:rPr>
                <w:rFonts w:ascii="宋体" w:hAnsi="宋体" w:cs="宋体" w:hint="eastAsia"/>
                <w:color w:val="000000"/>
                <w:kern w:val="0"/>
                <w:sz w:val="21"/>
                <w:szCs w:val="21"/>
              </w:rPr>
              <w:t>数据类型</w:t>
            </w:r>
          </w:p>
        </w:tc>
        <w:tc>
          <w:tcPr>
            <w:tcW w:w="740" w:type="dxa"/>
            <w:tcBorders>
              <w:top w:val="single" w:sz="4" w:space="0" w:color="auto"/>
              <w:left w:val="nil"/>
              <w:bottom w:val="single" w:sz="4" w:space="0" w:color="auto"/>
              <w:right w:val="single" w:sz="4" w:space="0" w:color="auto"/>
            </w:tcBorders>
            <w:shd w:val="clear" w:color="auto" w:fill="auto"/>
            <w:vAlign w:val="center"/>
            <w:hideMark/>
          </w:tcPr>
          <w:p w14:paraId="46062404" w14:textId="77777777" w:rsidR="00F819CC" w:rsidRPr="00F819CC" w:rsidRDefault="00F819CC" w:rsidP="00F819CC">
            <w:pPr>
              <w:widowControl/>
              <w:jc w:val="center"/>
              <w:rPr>
                <w:rFonts w:ascii="宋体" w:hAnsi="宋体" w:cs="宋体"/>
                <w:color w:val="000000"/>
                <w:kern w:val="0"/>
                <w:sz w:val="21"/>
                <w:szCs w:val="21"/>
              </w:rPr>
            </w:pPr>
            <w:r w:rsidRPr="00F819CC">
              <w:rPr>
                <w:rFonts w:ascii="宋体" w:hAnsi="宋体" w:cs="宋体" w:hint="eastAsia"/>
                <w:color w:val="000000"/>
                <w:kern w:val="0"/>
                <w:sz w:val="21"/>
                <w:szCs w:val="21"/>
              </w:rPr>
              <w:t>长度</w:t>
            </w:r>
          </w:p>
        </w:tc>
        <w:tc>
          <w:tcPr>
            <w:tcW w:w="2680" w:type="dxa"/>
            <w:tcBorders>
              <w:top w:val="single" w:sz="4" w:space="0" w:color="auto"/>
              <w:left w:val="nil"/>
              <w:bottom w:val="single" w:sz="4" w:space="0" w:color="auto"/>
              <w:right w:val="nil"/>
            </w:tcBorders>
            <w:shd w:val="clear" w:color="auto" w:fill="auto"/>
            <w:vAlign w:val="center"/>
            <w:hideMark/>
          </w:tcPr>
          <w:p w14:paraId="74A08F75" w14:textId="77777777" w:rsidR="00F819CC" w:rsidRPr="00F819CC" w:rsidRDefault="00F819CC" w:rsidP="00F819CC">
            <w:pPr>
              <w:widowControl/>
              <w:jc w:val="center"/>
              <w:rPr>
                <w:rFonts w:ascii="宋体" w:hAnsi="宋体" w:cs="宋体"/>
                <w:color w:val="000000"/>
                <w:kern w:val="0"/>
                <w:sz w:val="21"/>
                <w:szCs w:val="21"/>
              </w:rPr>
            </w:pPr>
            <w:r w:rsidRPr="00F819CC">
              <w:rPr>
                <w:rFonts w:ascii="宋体" w:hAnsi="宋体" w:cs="宋体" w:hint="eastAsia"/>
                <w:color w:val="000000"/>
                <w:kern w:val="0"/>
                <w:sz w:val="21"/>
                <w:szCs w:val="21"/>
              </w:rPr>
              <w:t>注释</w:t>
            </w:r>
          </w:p>
        </w:tc>
      </w:tr>
      <w:tr w:rsidR="00F819CC" w:rsidRPr="00F819CC" w14:paraId="79DDB6A4" w14:textId="77777777" w:rsidTr="00F819CC">
        <w:trPr>
          <w:trHeight w:val="288"/>
          <w:jc w:val="center"/>
        </w:trPr>
        <w:tc>
          <w:tcPr>
            <w:tcW w:w="2680" w:type="dxa"/>
            <w:tcBorders>
              <w:top w:val="nil"/>
              <w:left w:val="nil"/>
              <w:bottom w:val="single" w:sz="4" w:space="0" w:color="auto"/>
              <w:right w:val="single" w:sz="4" w:space="0" w:color="auto"/>
            </w:tcBorders>
            <w:shd w:val="clear" w:color="auto" w:fill="auto"/>
            <w:noWrap/>
            <w:vAlign w:val="bottom"/>
            <w:hideMark/>
          </w:tcPr>
          <w:p w14:paraId="47B13BEB" w14:textId="77777777" w:rsidR="00F819CC" w:rsidRPr="00F819CC" w:rsidRDefault="00F819CC" w:rsidP="00F819CC">
            <w:pPr>
              <w:widowControl/>
              <w:jc w:val="center"/>
              <w:rPr>
                <w:color w:val="000000"/>
                <w:kern w:val="0"/>
                <w:sz w:val="21"/>
                <w:szCs w:val="21"/>
              </w:rPr>
            </w:pPr>
            <w:r w:rsidRPr="00F819CC">
              <w:rPr>
                <w:color w:val="000000"/>
                <w:kern w:val="0"/>
                <w:sz w:val="21"/>
                <w:szCs w:val="21"/>
              </w:rPr>
              <w:t>id</w:t>
            </w:r>
          </w:p>
        </w:tc>
        <w:tc>
          <w:tcPr>
            <w:tcW w:w="1160" w:type="dxa"/>
            <w:tcBorders>
              <w:top w:val="nil"/>
              <w:left w:val="nil"/>
              <w:bottom w:val="single" w:sz="4" w:space="0" w:color="auto"/>
              <w:right w:val="single" w:sz="4" w:space="0" w:color="auto"/>
            </w:tcBorders>
            <w:shd w:val="clear" w:color="auto" w:fill="auto"/>
            <w:noWrap/>
            <w:vAlign w:val="bottom"/>
            <w:hideMark/>
          </w:tcPr>
          <w:p w14:paraId="75547E09" w14:textId="77777777" w:rsidR="00F819CC" w:rsidRPr="00F819CC" w:rsidRDefault="00F819CC" w:rsidP="00F819CC">
            <w:pPr>
              <w:widowControl/>
              <w:jc w:val="center"/>
              <w:rPr>
                <w:color w:val="000000"/>
                <w:kern w:val="0"/>
                <w:sz w:val="21"/>
                <w:szCs w:val="21"/>
              </w:rPr>
            </w:pPr>
            <w:r w:rsidRPr="00F819CC">
              <w:rPr>
                <w:color w:val="000000"/>
                <w:kern w:val="0"/>
                <w:sz w:val="21"/>
                <w:szCs w:val="21"/>
              </w:rPr>
              <w:t>char</w:t>
            </w:r>
          </w:p>
        </w:tc>
        <w:tc>
          <w:tcPr>
            <w:tcW w:w="740" w:type="dxa"/>
            <w:tcBorders>
              <w:top w:val="nil"/>
              <w:left w:val="nil"/>
              <w:bottom w:val="single" w:sz="4" w:space="0" w:color="auto"/>
              <w:right w:val="single" w:sz="4" w:space="0" w:color="auto"/>
            </w:tcBorders>
            <w:shd w:val="clear" w:color="auto" w:fill="auto"/>
            <w:noWrap/>
            <w:vAlign w:val="bottom"/>
            <w:hideMark/>
          </w:tcPr>
          <w:p w14:paraId="45740D0A" w14:textId="77777777" w:rsidR="00F819CC" w:rsidRPr="00F819CC" w:rsidRDefault="00F819CC" w:rsidP="00F819CC">
            <w:pPr>
              <w:widowControl/>
              <w:jc w:val="center"/>
              <w:rPr>
                <w:color w:val="000000"/>
                <w:kern w:val="0"/>
                <w:sz w:val="21"/>
                <w:szCs w:val="21"/>
              </w:rPr>
            </w:pPr>
            <w:r w:rsidRPr="00F819CC">
              <w:rPr>
                <w:color w:val="000000"/>
                <w:kern w:val="0"/>
                <w:sz w:val="21"/>
                <w:szCs w:val="21"/>
              </w:rPr>
              <w:t>30</w:t>
            </w:r>
          </w:p>
        </w:tc>
        <w:tc>
          <w:tcPr>
            <w:tcW w:w="2680" w:type="dxa"/>
            <w:tcBorders>
              <w:top w:val="nil"/>
              <w:left w:val="nil"/>
              <w:bottom w:val="single" w:sz="4" w:space="0" w:color="auto"/>
              <w:right w:val="nil"/>
            </w:tcBorders>
            <w:shd w:val="clear" w:color="auto" w:fill="auto"/>
            <w:noWrap/>
            <w:vAlign w:val="bottom"/>
            <w:hideMark/>
          </w:tcPr>
          <w:p w14:paraId="10251685" w14:textId="77777777" w:rsidR="00F819CC" w:rsidRPr="00F819CC" w:rsidRDefault="00F819CC" w:rsidP="00F819CC">
            <w:pPr>
              <w:widowControl/>
              <w:jc w:val="left"/>
              <w:rPr>
                <w:rFonts w:ascii="宋体" w:hAnsi="宋体" w:cs="宋体"/>
                <w:color w:val="000000"/>
                <w:kern w:val="0"/>
                <w:sz w:val="21"/>
                <w:szCs w:val="21"/>
              </w:rPr>
            </w:pPr>
            <w:r w:rsidRPr="00F819CC">
              <w:rPr>
                <w:rFonts w:ascii="宋体" w:hAnsi="宋体" w:cs="宋体" w:hint="eastAsia"/>
                <w:color w:val="000000"/>
                <w:kern w:val="0"/>
                <w:sz w:val="21"/>
                <w:szCs w:val="21"/>
              </w:rPr>
              <w:t>学生ID</w:t>
            </w:r>
          </w:p>
        </w:tc>
      </w:tr>
      <w:tr w:rsidR="00F819CC" w:rsidRPr="00F819CC" w14:paraId="5CFDFE9B" w14:textId="77777777" w:rsidTr="00F819CC">
        <w:trPr>
          <w:trHeight w:val="288"/>
          <w:jc w:val="center"/>
        </w:trPr>
        <w:tc>
          <w:tcPr>
            <w:tcW w:w="2680" w:type="dxa"/>
            <w:tcBorders>
              <w:top w:val="nil"/>
              <w:left w:val="nil"/>
              <w:bottom w:val="single" w:sz="4" w:space="0" w:color="auto"/>
              <w:right w:val="single" w:sz="4" w:space="0" w:color="auto"/>
            </w:tcBorders>
            <w:shd w:val="clear" w:color="auto" w:fill="auto"/>
            <w:noWrap/>
            <w:vAlign w:val="bottom"/>
            <w:hideMark/>
          </w:tcPr>
          <w:p w14:paraId="49B4B8F9" w14:textId="77777777" w:rsidR="00F819CC" w:rsidRPr="00F819CC" w:rsidRDefault="00F819CC" w:rsidP="00F819CC">
            <w:pPr>
              <w:widowControl/>
              <w:jc w:val="center"/>
              <w:rPr>
                <w:color w:val="000000"/>
                <w:kern w:val="0"/>
                <w:sz w:val="21"/>
                <w:szCs w:val="21"/>
              </w:rPr>
            </w:pPr>
            <w:r w:rsidRPr="00F819CC">
              <w:rPr>
                <w:color w:val="000000"/>
                <w:kern w:val="0"/>
                <w:sz w:val="21"/>
                <w:szCs w:val="21"/>
              </w:rPr>
              <w:t>name</w:t>
            </w:r>
          </w:p>
        </w:tc>
        <w:tc>
          <w:tcPr>
            <w:tcW w:w="1160" w:type="dxa"/>
            <w:tcBorders>
              <w:top w:val="nil"/>
              <w:left w:val="nil"/>
              <w:bottom w:val="single" w:sz="4" w:space="0" w:color="auto"/>
              <w:right w:val="single" w:sz="4" w:space="0" w:color="auto"/>
            </w:tcBorders>
            <w:shd w:val="clear" w:color="auto" w:fill="auto"/>
            <w:noWrap/>
            <w:vAlign w:val="bottom"/>
            <w:hideMark/>
          </w:tcPr>
          <w:p w14:paraId="35290AFD" w14:textId="77777777" w:rsidR="00F819CC" w:rsidRPr="00F819CC" w:rsidRDefault="00F819CC" w:rsidP="00F819CC">
            <w:pPr>
              <w:widowControl/>
              <w:jc w:val="center"/>
              <w:rPr>
                <w:color w:val="000000"/>
                <w:kern w:val="0"/>
                <w:sz w:val="21"/>
                <w:szCs w:val="21"/>
              </w:rPr>
            </w:pPr>
            <w:r w:rsidRPr="00F819CC">
              <w:rPr>
                <w:color w:val="000000"/>
                <w:kern w:val="0"/>
                <w:sz w:val="21"/>
                <w:szCs w:val="21"/>
              </w:rPr>
              <w:t>varchar</w:t>
            </w:r>
          </w:p>
        </w:tc>
        <w:tc>
          <w:tcPr>
            <w:tcW w:w="740" w:type="dxa"/>
            <w:tcBorders>
              <w:top w:val="nil"/>
              <w:left w:val="nil"/>
              <w:bottom w:val="single" w:sz="4" w:space="0" w:color="auto"/>
              <w:right w:val="single" w:sz="4" w:space="0" w:color="auto"/>
            </w:tcBorders>
            <w:shd w:val="clear" w:color="auto" w:fill="auto"/>
            <w:noWrap/>
            <w:vAlign w:val="bottom"/>
            <w:hideMark/>
          </w:tcPr>
          <w:p w14:paraId="02976049" w14:textId="77777777" w:rsidR="00F819CC" w:rsidRPr="00F819CC" w:rsidRDefault="00F819CC" w:rsidP="00F819CC">
            <w:pPr>
              <w:widowControl/>
              <w:jc w:val="center"/>
              <w:rPr>
                <w:color w:val="000000"/>
                <w:kern w:val="0"/>
                <w:sz w:val="21"/>
                <w:szCs w:val="21"/>
              </w:rPr>
            </w:pPr>
            <w:r w:rsidRPr="00F819CC">
              <w:rPr>
                <w:color w:val="000000"/>
                <w:kern w:val="0"/>
                <w:sz w:val="21"/>
                <w:szCs w:val="21"/>
              </w:rPr>
              <w:t>50</w:t>
            </w:r>
          </w:p>
        </w:tc>
        <w:tc>
          <w:tcPr>
            <w:tcW w:w="2680" w:type="dxa"/>
            <w:tcBorders>
              <w:top w:val="nil"/>
              <w:left w:val="nil"/>
              <w:bottom w:val="single" w:sz="4" w:space="0" w:color="auto"/>
              <w:right w:val="nil"/>
            </w:tcBorders>
            <w:shd w:val="clear" w:color="auto" w:fill="auto"/>
            <w:noWrap/>
            <w:vAlign w:val="bottom"/>
            <w:hideMark/>
          </w:tcPr>
          <w:p w14:paraId="045571DE" w14:textId="77777777" w:rsidR="00F819CC" w:rsidRPr="00F819CC" w:rsidRDefault="00F819CC" w:rsidP="00F819CC">
            <w:pPr>
              <w:widowControl/>
              <w:jc w:val="left"/>
              <w:rPr>
                <w:rFonts w:ascii="宋体" w:hAnsi="宋体" w:cs="宋体"/>
                <w:color w:val="000000"/>
                <w:kern w:val="0"/>
                <w:sz w:val="21"/>
                <w:szCs w:val="21"/>
              </w:rPr>
            </w:pPr>
            <w:r w:rsidRPr="00F819CC">
              <w:rPr>
                <w:rFonts w:ascii="宋体" w:hAnsi="宋体" w:cs="宋体" w:hint="eastAsia"/>
                <w:color w:val="000000"/>
                <w:kern w:val="0"/>
                <w:sz w:val="21"/>
                <w:szCs w:val="21"/>
              </w:rPr>
              <w:t>学生姓名</w:t>
            </w:r>
          </w:p>
        </w:tc>
      </w:tr>
      <w:tr w:rsidR="00F819CC" w:rsidRPr="00F819CC" w14:paraId="221B040E" w14:textId="77777777" w:rsidTr="00F819CC">
        <w:trPr>
          <w:trHeight w:val="288"/>
          <w:jc w:val="center"/>
        </w:trPr>
        <w:tc>
          <w:tcPr>
            <w:tcW w:w="2680" w:type="dxa"/>
            <w:tcBorders>
              <w:top w:val="nil"/>
              <w:left w:val="nil"/>
              <w:bottom w:val="single" w:sz="4" w:space="0" w:color="auto"/>
              <w:right w:val="single" w:sz="4" w:space="0" w:color="auto"/>
            </w:tcBorders>
            <w:shd w:val="clear" w:color="auto" w:fill="auto"/>
            <w:noWrap/>
            <w:vAlign w:val="bottom"/>
            <w:hideMark/>
          </w:tcPr>
          <w:p w14:paraId="171D708B" w14:textId="77777777" w:rsidR="00F819CC" w:rsidRPr="00F819CC" w:rsidRDefault="00F819CC" w:rsidP="00F819CC">
            <w:pPr>
              <w:widowControl/>
              <w:jc w:val="center"/>
              <w:rPr>
                <w:color w:val="000000"/>
                <w:kern w:val="0"/>
                <w:sz w:val="21"/>
                <w:szCs w:val="21"/>
              </w:rPr>
            </w:pPr>
            <w:r w:rsidRPr="00F819CC">
              <w:rPr>
                <w:color w:val="000000"/>
                <w:kern w:val="0"/>
                <w:sz w:val="21"/>
                <w:szCs w:val="21"/>
              </w:rPr>
              <w:t>password</w:t>
            </w:r>
          </w:p>
        </w:tc>
        <w:tc>
          <w:tcPr>
            <w:tcW w:w="1160" w:type="dxa"/>
            <w:tcBorders>
              <w:top w:val="nil"/>
              <w:left w:val="nil"/>
              <w:bottom w:val="single" w:sz="4" w:space="0" w:color="auto"/>
              <w:right w:val="single" w:sz="4" w:space="0" w:color="auto"/>
            </w:tcBorders>
            <w:shd w:val="clear" w:color="auto" w:fill="auto"/>
            <w:noWrap/>
            <w:vAlign w:val="bottom"/>
            <w:hideMark/>
          </w:tcPr>
          <w:p w14:paraId="5F7352CB" w14:textId="77777777" w:rsidR="00F819CC" w:rsidRPr="00F819CC" w:rsidRDefault="00F819CC" w:rsidP="00F819CC">
            <w:pPr>
              <w:widowControl/>
              <w:jc w:val="center"/>
              <w:rPr>
                <w:color w:val="000000"/>
                <w:kern w:val="0"/>
                <w:sz w:val="21"/>
                <w:szCs w:val="21"/>
              </w:rPr>
            </w:pPr>
            <w:r w:rsidRPr="00F819CC">
              <w:rPr>
                <w:color w:val="000000"/>
                <w:kern w:val="0"/>
                <w:sz w:val="21"/>
                <w:szCs w:val="21"/>
              </w:rPr>
              <w:t>varchar</w:t>
            </w:r>
          </w:p>
        </w:tc>
        <w:tc>
          <w:tcPr>
            <w:tcW w:w="740" w:type="dxa"/>
            <w:tcBorders>
              <w:top w:val="nil"/>
              <w:left w:val="nil"/>
              <w:bottom w:val="single" w:sz="4" w:space="0" w:color="auto"/>
              <w:right w:val="single" w:sz="4" w:space="0" w:color="auto"/>
            </w:tcBorders>
            <w:shd w:val="clear" w:color="auto" w:fill="auto"/>
            <w:noWrap/>
            <w:vAlign w:val="bottom"/>
            <w:hideMark/>
          </w:tcPr>
          <w:p w14:paraId="663C2ED4" w14:textId="77777777" w:rsidR="00F819CC" w:rsidRPr="00F819CC" w:rsidRDefault="00F819CC" w:rsidP="00F819CC">
            <w:pPr>
              <w:widowControl/>
              <w:jc w:val="center"/>
              <w:rPr>
                <w:color w:val="000000"/>
                <w:kern w:val="0"/>
                <w:sz w:val="21"/>
                <w:szCs w:val="21"/>
              </w:rPr>
            </w:pPr>
            <w:r w:rsidRPr="00F819CC">
              <w:rPr>
                <w:color w:val="000000"/>
                <w:kern w:val="0"/>
                <w:sz w:val="21"/>
                <w:szCs w:val="21"/>
              </w:rPr>
              <w:t>50</w:t>
            </w:r>
          </w:p>
        </w:tc>
        <w:tc>
          <w:tcPr>
            <w:tcW w:w="2680" w:type="dxa"/>
            <w:tcBorders>
              <w:top w:val="nil"/>
              <w:left w:val="nil"/>
              <w:bottom w:val="single" w:sz="4" w:space="0" w:color="auto"/>
              <w:right w:val="nil"/>
            </w:tcBorders>
            <w:shd w:val="clear" w:color="auto" w:fill="auto"/>
            <w:noWrap/>
            <w:vAlign w:val="bottom"/>
            <w:hideMark/>
          </w:tcPr>
          <w:p w14:paraId="2DDD693D" w14:textId="77777777" w:rsidR="00F819CC" w:rsidRPr="00F819CC" w:rsidRDefault="00F819CC" w:rsidP="00F819CC">
            <w:pPr>
              <w:widowControl/>
              <w:jc w:val="left"/>
              <w:rPr>
                <w:rFonts w:ascii="宋体" w:hAnsi="宋体" w:cs="宋体"/>
                <w:color w:val="000000"/>
                <w:kern w:val="0"/>
                <w:sz w:val="21"/>
                <w:szCs w:val="21"/>
              </w:rPr>
            </w:pPr>
            <w:r w:rsidRPr="00F819CC">
              <w:rPr>
                <w:rFonts w:ascii="宋体" w:hAnsi="宋体" w:cs="宋体" w:hint="eastAsia"/>
                <w:color w:val="000000"/>
                <w:kern w:val="0"/>
                <w:sz w:val="21"/>
                <w:szCs w:val="21"/>
              </w:rPr>
              <w:t>密码</w:t>
            </w:r>
          </w:p>
        </w:tc>
      </w:tr>
      <w:tr w:rsidR="00F819CC" w:rsidRPr="00F819CC" w14:paraId="5CED37DB" w14:textId="77777777" w:rsidTr="00F819CC">
        <w:trPr>
          <w:trHeight w:val="288"/>
          <w:jc w:val="center"/>
        </w:trPr>
        <w:tc>
          <w:tcPr>
            <w:tcW w:w="2680" w:type="dxa"/>
            <w:tcBorders>
              <w:top w:val="nil"/>
              <w:left w:val="nil"/>
              <w:bottom w:val="single" w:sz="4" w:space="0" w:color="auto"/>
              <w:right w:val="single" w:sz="4" w:space="0" w:color="auto"/>
            </w:tcBorders>
            <w:shd w:val="clear" w:color="auto" w:fill="auto"/>
            <w:noWrap/>
            <w:vAlign w:val="bottom"/>
            <w:hideMark/>
          </w:tcPr>
          <w:p w14:paraId="01775E16" w14:textId="77777777" w:rsidR="00F819CC" w:rsidRPr="00F819CC" w:rsidRDefault="00F819CC" w:rsidP="00F819CC">
            <w:pPr>
              <w:widowControl/>
              <w:jc w:val="center"/>
              <w:rPr>
                <w:color w:val="000000"/>
                <w:kern w:val="0"/>
                <w:sz w:val="21"/>
                <w:szCs w:val="21"/>
              </w:rPr>
            </w:pPr>
            <w:r w:rsidRPr="00F819CC">
              <w:rPr>
                <w:color w:val="000000"/>
                <w:kern w:val="0"/>
                <w:sz w:val="21"/>
                <w:szCs w:val="21"/>
              </w:rPr>
              <w:t>sexual</w:t>
            </w:r>
          </w:p>
        </w:tc>
        <w:tc>
          <w:tcPr>
            <w:tcW w:w="1160" w:type="dxa"/>
            <w:tcBorders>
              <w:top w:val="nil"/>
              <w:left w:val="nil"/>
              <w:bottom w:val="single" w:sz="4" w:space="0" w:color="auto"/>
              <w:right w:val="single" w:sz="4" w:space="0" w:color="auto"/>
            </w:tcBorders>
            <w:shd w:val="clear" w:color="auto" w:fill="auto"/>
            <w:noWrap/>
            <w:vAlign w:val="bottom"/>
            <w:hideMark/>
          </w:tcPr>
          <w:p w14:paraId="5B613307" w14:textId="77777777" w:rsidR="00F819CC" w:rsidRPr="00F819CC" w:rsidRDefault="00F819CC" w:rsidP="00F819CC">
            <w:pPr>
              <w:widowControl/>
              <w:jc w:val="center"/>
              <w:rPr>
                <w:color w:val="000000"/>
                <w:kern w:val="0"/>
                <w:sz w:val="21"/>
                <w:szCs w:val="21"/>
              </w:rPr>
            </w:pPr>
            <w:r w:rsidRPr="00F819CC">
              <w:rPr>
                <w:color w:val="000000"/>
                <w:kern w:val="0"/>
                <w:sz w:val="21"/>
                <w:szCs w:val="21"/>
              </w:rPr>
              <w:t>int</w:t>
            </w:r>
          </w:p>
        </w:tc>
        <w:tc>
          <w:tcPr>
            <w:tcW w:w="740" w:type="dxa"/>
            <w:tcBorders>
              <w:top w:val="nil"/>
              <w:left w:val="nil"/>
              <w:bottom w:val="single" w:sz="4" w:space="0" w:color="auto"/>
              <w:right w:val="single" w:sz="4" w:space="0" w:color="auto"/>
            </w:tcBorders>
            <w:shd w:val="clear" w:color="auto" w:fill="auto"/>
            <w:noWrap/>
            <w:vAlign w:val="bottom"/>
            <w:hideMark/>
          </w:tcPr>
          <w:p w14:paraId="3AEF86DC" w14:textId="77777777" w:rsidR="00F819CC" w:rsidRPr="00F819CC" w:rsidRDefault="00F819CC" w:rsidP="00F819CC">
            <w:pPr>
              <w:widowControl/>
              <w:jc w:val="center"/>
              <w:rPr>
                <w:color w:val="000000"/>
                <w:kern w:val="0"/>
                <w:sz w:val="21"/>
                <w:szCs w:val="21"/>
              </w:rPr>
            </w:pPr>
            <w:r w:rsidRPr="00F819CC">
              <w:rPr>
                <w:color w:val="000000"/>
                <w:kern w:val="0"/>
                <w:sz w:val="21"/>
                <w:szCs w:val="21"/>
              </w:rPr>
              <w:t xml:space="preserve">　</w:t>
            </w:r>
          </w:p>
        </w:tc>
        <w:tc>
          <w:tcPr>
            <w:tcW w:w="2680" w:type="dxa"/>
            <w:tcBorders>
              <w:top w:val="nil"/>
              <w:left w:val="nil"/>
              <w:bottom w:val="single" w:sz="4" w:space="0" w:color="auto"/>
              <w:right w:val="nil"/>
            </w:tcBorders>
            <w:shd w:val="clear" w:color="auto" w:fill="auto"/>
            <w:noWrap/>
            <w:vAlign w:val="bottom"/>
            <w:hideMark/>
          </w:tcPr>
          <w:p w14:paraId="121579C5" w14:textId="77777777" w:rsidR="00F819CC" w:rsidRPr="00F819CC" w:rsidRDefault="00F819CC" w:rsidP="00F819CC">
            <w:pPr>
              <w:widowControl/>
              <w:jc w:val="left"/>
              <w:rPr>
                <w:rFonts w:ascii="宋体" w:hAnsi="宋体" w:cs="宋体"/>
                <w:color w:val="000000"/>
                <w:kern w:val="0"/>
                <w:sz w:val="21"/>
                <w:szCs w:val="21"/>
              </w:rPr>
            </w:pPr>
            <w:r w:rsidRPr="00F819CC">
              <w:rPr>
                <w:rFonts w:ascii="宋体" w:hAnsi="宋体" w:cs="宋体" w:hint="eastAsia"/>
                <w:color w:val="000000"/>
                <w:kern w:val="0"/>
                <w:sz w:val="21"/>
                <w:szCs w:val="21"/>
              </w:rPr>
              <w:t>性别：0为男1为女，默认为男</w:t>
            </w:r>
          </w:p>
        </w:tc>
      </w:tr>
      <w:tr w:rsidR="00F819CC" w:rsidRPr="00F819CC" w14:paraId="358DE5EF" w14:textId="77777777" w:rsidTr="00F819CC">
        <w:trPr>
          <w:trHeight w:val="288"/>
          <w:jc w:val="center"/>
        </w:trPr>
        <w:tc>
          <w:tcPr>
            <w:tcW w:w="2680" w:type="dxa"/>
            <w:tcBorders>
              <w:top w:val="nil"/>
              <w:left w:val="nil"/>
              <w:bottom w:val="single" w:sz="4" w:space="0" w:color="auto"/>
              <w:right w:val="single" w:sz="4" w:space="0" w:color="auto"/>
            </w:tcBorders>
            <w:shd w:val="clear" w:color="auto" w:fill="auto"/>
            <w:noWrap/>
            <w:vAlign w:val="bottom"/>
            <w:hideMark/>
          </w:tcPr>
          <w:p w14:paraId="1384BCBB" w14:textId="77777777" w:rsidR="00F819CC" w:rsidRPr="00F819CC" w:rsidRDefault="00F819CC" w:rsidP="00F819CC">
            <w:pPr>
              <w:widowControl/>
              <w:jc w:val="center"/>
              <w:rPr>
                <w:color w:val="000000"/>
                <w:kern w:val="0"/>
                <w:sz w:val="21"/>
                <w:szCs w:val="21"/>
              </w:rPr>
            </w:pPr>
            <w:r w:rsidRPr="00F819CC">
              <w:rPr>
                <w:color w:val="000000"/>
                <w:kern w:val="0"/>
                <w:sz w:val="21"/>
                <w:szCs w:val="21"/>
              </w:rPr>
              <w:t>email</w:t>
            </w:r>
          </w:p>
        </w:tc>
        <w:tc>
          <w:tcPr>
            <w:tcW w:w="1160" w:type="dxa"/>
            <w:tcBorders>
              <w:top w:val="nil"/>
              <w:left w:val="nil"/>
              <w:bottom w:val="single" w:sz="4" w:space="0" w:color="auto"/>
              <w:right w:val="single" w:sz="4" w:space="0" w:color="auto"/>
            </w:tcBorders>
            <w:shd w:val="clear" w:color="auto" w:fill="auto"/>
            <w:noWrap/>
            <w:vAlign w:val="bottom"/>
            <w:hideMark/>
          </w:tcPr>
          <w:p w14:paraId="6649022F" w14:textId="77777777" w:rsidR="00F819CC" w:rsidRPr="00F819CC" w:rsidRDefault="00F819CC" w:rsidP="00F819CC">
            <w:pPr>
              <w:widowControl/>
              <w:jc w:val="center"/>
              <w:rPr>
                <w:color w:val="000000"/>
                <w:kern w:val="0"/>
                <w:sz w:val="21"/>
                <w:szCs w:val="21"/>
              </w:rPr>
            </w:pPr>
            <w:r w:rsidRPr="00F819CC">
              <w:rPr>
                <w:color w:val="000000"/>
                <w:kern w:val="0"/>
                <w:sz w:val="21"/>
                <w:szCs w:val="21"/>
              </w:rPr>
              <w:t>varchar</w:t>
            </w:r>
          </w:p>
        </w:tc>
        <w:tc>
          <w:tcPr>
            <w:tcW w:w="740" w:type="dxa"/>
            <w:tcBorders>
              <w:top w:val="nil"/>
              <w:left w:val="nil"/>
              <w:bottom w:val="single" w:sz="4" w:space="0" w:color="auto"/>
              <w:right w:val="single" w:sz="4" w:space="0" w:color="auto"/>
            </w:tcBorders>
            <w:shd w:val="clear" w:color="auto" w:fill="auto"/>
            <w:noWrap/>
            <w:vAlign w:val="bottom"/>
            <w:hideMark/>
          </w:tcPr>
          <w:p w14:paraId="19E5C461" w14:textId="77777777" w:rsidR="00F819CC" w:rsidRPr="00F819CC" w:rsidRDefault="00F819CC" w:rsidP="00F819CC">
            <w:pPr>
              <w:widowControl/>
              <w:jc w:val="center"/>
              <w:rPr>
                <w:color w:val="000000"/>
                <w:kern w:val="0"/>
                <w:sz w:val="21"/>
                <w:szCs w:val="21"/>
              </w:rPr>
            </w:pPr>
            <w:r w:rsidRPr="00F819CC">
              <w:rPr>
                <w:color w:val="000000"/>
                <w:kern w:val="0"/>
                <w:sz w:val="21"/>
                <w:szCs w:val="21"/>
              </w:rPr>
              <w:t>50</w:t>
            </w:r>
          </w:p>
        </w:tc>
        <w:tc>
          <w:tcPr>
            <w:tcW w:w="2680" w:type="dxa"/>
            <w:tcBorders>
              <w:top w:val="nil"/>
              <w:left w:val="nil"/>
              <w:bottom w:val="single" w:sz="4" w:space="0" w:color="auto"/>
              <w:right w:val="nil"/>
            </w:tcBorders>
            <w:shd w:val="clear" w:color="auto" w:fill="auto"/>
            <w:noWrap/>
            <w:vAlign w:val="bottom"/>
            <w:hideMark/>
          </w:tcPr>
          <w:p w14:paraId="1EAB8805" w14:textId="77777777" w:rsidR="00F819CC" w:rsidRPr="00F819CC" w:rsidRDefault="00F819CC" w:rsidP="00F819CC">
            <w:pPr>
              <w:widowControl/>
              <w:jc w:val="left"/>
              <w:rPr>
                <w:rFonts w:ascii="宋体" w:hAnsi="宋体" w:cs="宋体"/>
                <w:color w:val="000000"/>
                <w:kern w:val="0"/>
                <w:sz w:val="21"/>
                <w:szCs w:val="21"/>
              </w:rPr>
            </w:pPr>
            <w:r w:rsidRPr="00F819CC">
              <w:rPr>
                <w:rFonts w:ascii="宋体" w:hAnsi="宋体" w:cs="宋体" w:hint="eastAsia"/>
                <w:color w:val="000000"/>
                <w:kern w:val="0"/>
                <w:sz w:val="21"/>
                <w:szCs w:val="21"/>
              </w:rPr>
              <w:t>邮箱</w:t>
            </w:r>
          </w:p>
        </w:tc>
      </w:tr>
      <w:tr w:rsidR="00F819CC" w:rsidRPr="00F819CC" w14:paraId="5F6E2A27" w14:textId="77777777" w:rsidTr="00F819CC">
        <w:trPr>
          <w:trHeight w:val="288"/>
          <w:jc w:val="center"/>
        </w:trPr>
        <w:tc>
          <w:tcPr>
            <w:tcW w:w="2680" w:type="dxa"/>
            <w:tcBorders>
              <w:top w:val="nil"/>
              <w:left w:val="nil"/>
              <w:bottom w:val="single" w:sz="4" w:space="0" w:color="auto"/>
              <w:right w:val="single" w:sz="4" w:space="0" w:color="auto"/>
            </w:tcBorders>
            <w:shd w:val="clear" w:color="auto" w:fill="auto"/>
            <w:noWrap/>
            <w:vAlign w:val="bottom"/>
            <w:hideMark/>
          </w:tcPr>
          <w:p w14:paraId="1FBACB8E" w14:textId="77777777" w:rsidR="00F819CC" w:rsidRPr="00F819CC" w:rsidRDefault="00F819CC" w:rsidP="00F819CC">
            <w:pPr>
              <w:widowControl/>
              <w:jc w:val="center"/>
              <w:rPr>
                <w:color w:val="000000"/>
                <w:kern w:val="0"/>
                <w:sz w:val="21"/>
                <w:szCs w:val="21"/>
              </w:rPr>
            </w:pPr>
            <w:r w:rsidRPr="00F819CC">
              <w:rPr>
                <w:color w:val="000000"/>
                <w:kern w:val="0"/>
                <w:sz w:val="21"/>
                <w:szCs w:val="21"/>
              </w:rPr>
              <w:t>phone</w:t>
            </w:r>
          </w:p>
        </w:tc>
        <w:tc>
          <w:tcPr>
            <w:tcW w:w="1160" w:type="dxa"/>
            <w:tcBorders>
              <w:top w:val="nil"/>
              <w:left w:val="nil"/>
              <w:bottom w:val="single" w:sz="4" w:space="0" w:color="auto"/>
              <w:right w:val="single" w:sz="4" w:space="0" w:color="auto"/>
            </w:tcBorders>
            <w:shd w:val="clear" w:color="auto" w:fill="auto"/>
            <w:noWrap/>
            <w:vAlign w:val="bottom"/>
            <w:hideMark/>
          </w:tcPr>
          <w:p w14:paraId="5C1FD63C" w14:textId="77777777" w:rsidR="00F819CC" w:rsidRPr="00F819CC" w:rsidRDefault="00F819CC" w:rsidP="00F819CC">
            <w:pPr>
              <w:widowControl/>
              <w:jc w:val="center"/>
              <w:rPr>
                <w:color w:val="000000"/>
                <w:kern w:val="0"/>
                <w:sz w:val="21"/>
                <w:szCs w:val="21"/>
              </w:rPr>
            </w:pPr>
            <w:r w:rsidRPr="00F819CC">
              <w:rPr>
                <w:color w:val="000000"/>
                <w:kern w:val="0"/>
                <w:sz w:val="21"/>
                <w:szCs w:val="21"/>
              </w:rPr>
              <w:t>varchar</w:t>
            </w:r>
          </w:p>
        </w:tc>
        <w:tc>
          <w:tcPr>
            <w:tcW w:w="740" w:type="dxa"/>
            <w:tcBorders>
              <w:top w:val="nil"/>
              <w:left w:val="nil"/>
              <w:bottom w:val="single" w:sz="4" w:space="0" w:color="auto"/>
              <w:right w:val="single" w:sz="4" w:space="0" w:color="auto"/>
            </w:tcBorders>
            <w:shd w:val="clear" w:color="auto" w:fill="auto"/>
            <w:noWrap/>
            <w:vAlign w:val="bottom"/>
            <w:hideMark/>
          </w:tcPr>
          <w:p w14:paraId="4C6A98DB" w14:textId="77777777" w:rsidR="00F819CC" w:rsidRPr="00F819CC" w:rsidRDefault="00F819CC" w:rsidP="00F819CC">
            <w:pPr>
              <w:widowControl/>
              <w:jc w:val="center"/>
              <w:rPr>
                <w:color w:val="000000"/>
                <w:kern w:val="0"/>
                <w:sz w:val="21"/>
                <w:szCs w:val="21"/>
              </w:rPr>
            </w:pPr>
            <w:r w:rsidRPr="00F819CC">
              <w:rPr>
                <w:color w:val="000000"/>
                <w:kern w:val="0"/>
                <w:sz w:val="21"/>
                <w:szCs w:val="21"/>
              </w:rPr>
              <w:t>50</w:t>
            </w:r>
          </w:p>
        </w:tc>
        <w:tc>
          <w:tcPr>
            <w:tcW w:w="2680" w:type="dxa"/>
            <w:tcBorders>
              <w:top w:val="nil"/>
              <w:left w:val="nil"/>
              <w:bottom w:val="single" w:sz="4" w:space="0" w:color="auto"/>
              <w:right w:val="nil"/>
            </w:tcBorders>
            <w:shd w:val="clear" w:color="auto" w:fill="auto"/>
            <w:noWrap/>
            <w:vAlign w:val="bottom"/>
            <w:hideMark/>
          </w:tcPr>
          <w:p w14:paraId="3076FA54" w14:textId="77777777" w:rsidR="00F819CC" w:rsidRPr="00F819CC" w:rsidRDefault="00F819CC" w:rsidP="00F819CC">
            <w:pPr>
              <w:widowControl/>
              <w:jc w:val="left"/>
              <w:rPr>
                <w:rFonts w:ascii="宋体" w:hAnsi="宋体" w:cs="宋体"/>
                <w:color w:val="000000"/>
                <w:kern w:val="0"/>
                <w:sz w:val="21"/>
                <w:szCs w:val="21"/>
              </w:rPr>
            </w:pPr>
            <w:r w:rsidRPr="00F819CC">
              <w:rPr>
                <w:rFonts w:ascii="宋体" w:hAnsi="宋体" w:cs="宋体" w:hint="eastAsia"/>
                <w:color w:val="000000"/>
                <w:kern w:val="0"/>
                <w:sz w:val="21"/>
                <w:szCs w:val="21"/>
              </w:rPr>
              <w:t>电话</w:t>
            </w:r>
          </w:p>
        </w:tc>
      </w:tr>
      <w:tr w:rsidR="00F819CC" w:rsidRPr="00F819CC" w14:paraId="0AFDCC79" w14:textId="77777777" w:rsidTr="00F819CC">
        <w:trPr>
          <w:trHeight w:val="288"/>
          <w:jc w:val="center"/>
        </w:trPr>
        <w:tc>
          <w:tcPr>
            <w:tcW w:w="2680" w:type="dxa"/>
            <w:tcBorders>
              <w:top w:val="nil"/>
              <w:left w:val="nil"/>
              <w:bottom w:val="single" w:sz="4" w:space="0" w:color="auto"/>
              <w:right w:val="single" w:sz="4" w:space="0" w:color="auto"/>
            </w:tcBorders>
            <w:shd w:val="clear" w:color="auto" w:fill="auto"/>
            <w:noWrap/>
            <w:vAlign w:val="bottom"/>
            <w:hideMark/>
          </w:tcPr>
          <w:p w14:paraId="2053F881" w14:textId="77777777" w:rsidR="00F819CC" w:rsidRPr="00F819CC" w:rsidRDefault="00F819CC" w:rsidP="00F819CC">
            <w:pPr>
              <w:widowControl/>
              <w:jc w:val="center"/>
              <w:rPr>
                <w:color w:val="000000"/>
                <w:kern w:val="0"/>
                <w:sz w:val="21"/>
                <w:szCs w:val="21"/>
              </w:rPr>
            </w:pPr>
            <w:r w:rsidRPr="00F819CC">
              <w:rPr>
                <w:color w:val="000000"/>
                <w:kern w:val="0"/>
                <w:sz w:val="21"/>
                <w:szCs w:val="21"/>
              </w:rPr>
              <w:t>door</w:t>
            </w:r>
          </w:p>
        </w:tc>
        <w:tc>
          <w:tcPr>
            <w:tcW w:w="1160" w:type="dxa"/>
            <w:tcBorders>
              <w:top w:val="nil"/>
              <w:left w:val="nil"/>
              <w:bottom w:val="single" w:sz="4" w:space="0" w:color="auto"/>
              <w:right w:val="single" w:sz="4" w:space="0" w:color="auto"/>
            </w:tcBorders>
            <w:shd w:val="clear" w:color="auto" w:fill="auto"/>
            <w:noWrap/>
            <w:vAlign w:val="bottom"/>
            <w:hideMark/>
          </w:tcPr>
          <w:p w14:paraId="50713AA3" w14:textId="77777777" w:rsidR="00F819CC" w:rsidRPr="00F819CC" w:rsidRDefault="00F819CC" w:rsidP="00F819CC">
            <w:pPr>
              <w:widowControl/>
              <w:jc w:val="center"/>
              <w:rPr>
                <w:color w:val="000000"/>
                <w:kern w:val="0"/>
                <w:sz w:val="21"/>
                <w:szCs w:val="21"/>
              </w:rPr>
            </w:pPr>
            <w:r w:rsidRPr="00F819CC">
              <w:rPr>
                <w:color w:val="000000"/>
                <w:kern w:val="0"/>
                <w:sz w:val="21"/>
                <w:szCs w:val="21"/>
              </w:rPr>
              <w:t>varchar</w:t>
            </w:r>
          </w:p>
        </w:tc>
        <w:tc>
          <w:tcPr>
            <w:tcW w:w="740" w:type="dxa"/>
            <w:tcBorders>
              <w:top w:val="nil"/>
              <w:left w:val="nil"/>
              <w:bottom w:val="single" w:sz="4" w:space="0" w:color="auto"/>
              <w:right w:val="single" w:sz="4" w:space="0" w:color="auto"/>
            </w:tcBorders>
            <w:shd w:val="clear" w:color="auto" w:fill="auto"/>
            <w:noWrap/>
            <w:vAlign w:val="bottom"/>
            <w:hideMark/>
          </w:tcPr>
          <w:p w14:paraId="22E36DE3" w14:textId="77777777" w:rsidR="00F819CC" w:rsidRPr="00F819CC" w:rsidRDefault="00F819CC" w:rsidP="00F819CC">
            <w:pPr>
              <w:widowControl/>
              <w:jc w:val="center"/>
              <w:rPr>
                <w:color w:val="000000"/>
                <w:kern w:val="0"/>
                <w:sz w:val="21"/>
                <w:szCs w:val="21"/>
              </w:rPr>
            </w:pPr>
            <w:r w:rsidRPr="00F819CC">
              <w:rPr>
                <w:color w:val="000000"/>
                <w:kern w:val="0"/>
                <w:sz w:val="21"/>
                <w:szCs w:val="21"/>
              </w:rPr>
              <w:t>45</w:t>
            </w:r>
          </w:p>
        </w:tc>
        <w:tc>
          <w:tcPr>
            <w:tcW w:w="2680" w:type="dxa"/>
            <w:tcBorders>
              <w:top w:val="nil"/>
              <w:left w:val="nil"/>
              <w:bottom w:val="single" w:sz="4" w:space="0" w:color="auto"/>
              <w:right w:val="nil"/>
            </w:tcBorders>
            <w:shd w:val="clear" w:color="auto" w:fill="auto"/>
            <w:noWrap/>
            <w:vAlign w:val="bottom"/>
            <w:hideMark/>
          </w:tcPr>
          <w:p w14:paraId="09FB5BCF" w14:textId="77777777" w:rsidR="00F819CC" w:rsidRPr="00F819CC" w:rsidRDefault="00F819CC" w:rsidP="00F819CC">
            <w:pPr>
              <w:widowControl/>
              <w:jc w:val="left"/>
              <w:rPr>
                <w:rFonts w:ascii="宋体" w:hAnsi="宋体" w:cs="宋体"/>
                <w:color w:val="000000"/>
                <w:kern w:val="0"/>
                <w:sz w:val="21"/>
                <w:szCs w:val="21"/>
              </w:rPr>
            </w:pPr>
            <w:r w:rsidRPr="00F819CC">
              <w:rPr>
                <w:rFonts w:ascii="宋体" w:hAnsi="宋体" w:cs="宋体" w:hint="eastAsia"/>
                <w:color w:val="000000"/>
                <w:kern w:val="0"/>
                <w:sz w:val="21"/>
                <w:szCs w:val="21"/>
              </w:rPr>
              <w:t>宿舍</w:t>
            </w:r>
          </w:p>
        </w:tc>
      </w:tr>
    </w:tbl>
    <w:p w14:paraId="7370FD91" w14:textId="2CE1FBD9" w:rsidR="00A04D4F" w:rsidRPr="0012658C" w:rsidRDefault="00A04D4F" w:rsidP="00A04D4F">
      <w:pPr>
        <w:ind w:firstLine="420"/>
        <w:jc w:val="center"/>
        <w:rPr>
          <w:sz w:val="21"/>
          <w:szCs w:val="21"/>
        </w:rPr>
      </w:pPr>
      <w:r w:rsidRPr="0012658C">
        <w:rPr>
          <w:sz w:val="21"/>
          <w:szCs w:val="21"/>
        </w:rPr>
        <w:t>表</w:t>
      </w:r>
      <w:r w:rsidRPr="0012658C">
        <w:rPr>
          <w:sz w:val="21"/>
          <w:szCs w:val="21"/>
        </w:rPr>
        <w:t>5-6</w:t>
      </w:r>
      <w:r w:rsidR="0013487A" w:rsidRPr="0012658C">
        <w:rPr>
          <w:sz w:val="21"/>
          <w:szCs w:val="21"/>
        </w:rPr>
        <w:t xml:space="preserve"> </w:t>
      </w:r>
      <w:r w:rsidR="00C27798">
        <w:rPr>
          <w:rFonts w:hint="eastAsia"/>
          <w:sz w:val="21"/>
          <w:szCs w:val="21"/>
        </w:rPr>
        <w:t>学生</w:t>
      </w:r>
      <w:r w:rsidR="00AF173E">
        <w:rPr>
          <w:sz w:val="21"/>
          <w:szCs w:val="21"/>
        </w:rPr>
        <w:t>表</w:t>
      </w:r>
      <w:r w:rsidRPr="0012658C">
        <w:rPr>
          <w:sz w:val="21"/>
          <w:szCs w:val="21"/>
        </w:rPr>
        <w:t>(</w:t>
      </w:r>
      <w:r w:rsidR="00F819CC">
        <w:rPr>
          <w:rFonts w:hint="eastAsia"/>
          <w:sz w:val="21"/>
          <w:szCs w:val="21"/>
        </w:rPr>
        <w:t>student</w:t>
      </w:r>
      <w:r w:rsidRPr="0012658C">
        <w:rPr>
          <w:sz w:val="21"/>
          <w:szCs w:val="21"/>
        </w:rPr>
        <w:t>)</w:t>
      </w:r>
    </w:p>
    <w:p w14:paraId="686EF946" w14:textId="293B0552" w:rsidR="00EC0E71" w:rsidRPr="00EC0E71" w:rsidRDefault="00F819CC" w:rsidP="00EC0E71">
      <w:pPr>
        <w:pStyle w:val="4"/>
        <w:ind w:firstLineChars="200" w:firstLine="480"/>
        <w:rPr>
          <w:rFonts w:ascii="宋体" w:eastAsia="宋体" w:hAnsi="宋体"/>
          <w:b w:val="0"/>
        </w:rPr>
      </w:pPr>
      <w:r>
        <w:rPr>
          <w:rFonts w:ascii="宋体" w:eastAsia="宋体" w:hAnsi="宋体"/>
          <w:b w:val="0"/>
        </w:rPr>
        <w:t>6</w:t>
      </w:r>
      <w:r w:rsidR="00EC0E71" w:rsidRPr="00EC0E71">
        <w:rPr>
          <w:rFonts w:ascii="宋体" w:eastAsia="宋体" w:hAnsi="宋体"/>
          <w:b w:val="0"/>
        </w:rPr>
        <w:t>.</w:t>
      </w:r>
      <w:r>
        <w:rPr>
          <w:rFonts w:ascii="宋体" w:eastAsia="宋体" w:hAnsi="宋体" w:hint="eastAsia"/>
          <w:b w:val="0"/>
        </w:rPr>
        <w:t>维修人员</w:t>
      </w:r>
      <w:r w:rsidR="00EC0E71" w:rsidRPr="00EC0E71">
        <w:rPr>
          <w:rFonts w:ascii="宋体" w:eastAsia="宋体" w:hAnsi="宋体"/>
          <w:b w:val="0"/>
        </w:rPr>
        <w:t>表</w:t>
      </w:r>
    </w:p>
    <w:p w14:paraId="2FE98876" w14:textId="27DB69AA" w:rsidR="000A1055" w:rsidRDefault="003A30A6" w:rsidP="003A30A6">
      <w:pPr>
        <w:pStyle w:val="a1"/>
        <w:ind w:firstLine="480"/>
        <w:rPr>
          <w:szCs w:val="24"/>
        </w:rPr>
      </w:pPr>
      <w:r>
        <w:rPr>
          <w:rFonts w:hint="eastAsia"/>
          <w:szCs w:val="24"/>
        </w:rPr>
        <w:t>维修人员</w:t>
      </w:r>
      <w:r w:rsidR="000A1055" w:rsidRPr="0012658C">
        <w:rPr>
          <w:szCs w:val="24"/>
        </w:rPr>
        <w:t>表包括</w:t>
      </w:r>
      <w:r w:rsidRPr="003A30A6">
        <w:rPr>
          <w:rFonts w:hint="eastAsia"/>
          <w:szCs w:val="24"/>
        </w:rPr>
        <w:t>id</w:t>
      </w:r>
      <w:r w:rsidRPr="003A30A6">
        <w:rPr>
          <w:rFonts w:hint="eastAsia"/>
          <w:szCs w:val="24"/>
        </w:rPr>
        <w:t>编号</w:t>
      </w:r>
      <w:r w:rsidRPr="003A30A6">
        <w:rPr>
          <w:rFonts w:hint="eastAsia"/>
          <w:szCs w:val="24"/>
        </w:rPr>
        <w:t>ID</w:t>
      </w:r>
      <w:r>
        <w:rPr>
          <w:rFonts w:hint="eastAsia"/>
          <w:szCs w:val="24"/>
        </w:rPr>
        <w:t>、</w:t>
      </w:r>
      <w:r w:rsidRPr="003A30A6">
        <w:rPr>
          <w:rFonts w:hint="eastAsia"/>
          <w:szCs w:val="24"/>
        </w:rPr>
        <w:t>name</w:t>
      </w:r>
      <w:r w:rsidRPr="003A30A6">
        <w:rPr>
          <w:rFonts w:hint="eastAsia"/>
          <w:szCs w:val="24"/>
        </w:rPr>
        <w:t>姓名</w:t>
      </w:r>
      <w:r>
        <w:rPr>
          <w:rFonts w:hint="eastAsia"/>
          <w:szCs w:val="24"/>
        </w:rPr>
        <w:t>、</w:t>
      </w:r>
      <w:r w:rsidRPr="003A30A6">
        <w:rPr>
          <w:rFonts w:hint="eastAsia"/>
          <w:szCs w:val="24"/>
        </w:rPr>
        <w:t>number</w:t>
      </w:r>
      <w:r w:rsidRPr="003A30A6">
        <w:rPr>
          <w:rFonts w:hint="eastAsia"/>
          <w:szCs w:val="24"/>
        </w:rPr>
        <w:t>电话</w:t>
      </w:r>
      <w:r>
        <w:rPr>
          <w:rFonts w:hint="eastAsia"/>
          <w:szCs w:val="24"/>
        </w:rPr>
        <w:t>、</w:t>
      </w:r>
      <w:r w:rsidRPr="003A30A6">
        <w:rPr>
          <w:rFonts w:hint="eastAsia"/>
          <w:szCs w:val="24"/>
        </w:rPr>
        <w:t>phone</w:t>
      </w:r>
      <w:r w:rsidRPr="003A30A6">
        <w:rPr>
          <w:rFonts w:hint="eastAsia"/>
          <w:szCs w:val="24"/>
        </w:rPr>
        <w:t>手机号</w:t>
      </w:r>
      <w:r w:rsidR="000A1055" w:rsidRPr="0012658C">
        <w:rPr>
          <w:szCs w:val="24"/>
        </w:rPr>
        <w:t>。</w:t>
      </w:r>
      <w:r w:rsidR="00F819CC">
        <w:rPr>
          <w:rFonts w:hint="eastAsia"/>
          <w:szCs w:val="24"/>
        </w:rPr>
        <w:t>维修人员</w:t>
      </w:r>
      <w:r w:rsidR="000A1055" w:rsidRPr="0012658C">
        <w:rPr>
          <w:szCs w:val="24"/>
        </w:rPr>
        <w:t>表如表</w:t>
      </w:r>
      <w:r w:rsidR="000A1055" w:rsidRPr="0012658C">
        <w:rPr>
          <w:szCs w:val="24"/>
        </w:rPr>
        <w:t>5-7</w:t>
      </w:r>
      <w:r w:rsidR="000A1055" w:rsidRPr="0012658C">
        <w:rPr>
          <w:szCs w:val="24"/>
        </w:rPr>
        <w:t>所示。</w:t>
      </w:r>
    </w:p>
    <w:tbl>
      <w:tblPr>
        <w:tblW w:w="7260" w:type="dxa"/>
        <w:jc w:val="center"/>
        <w:tblLook w:val="04A0" w:firstRow="1" w:lastRow="0" w:firstColumn="1" w:lastColumn="0" w:noHBand="0" w:noVBand="1"/>
      </w:tblPr>
      <w:tblGrid>
        <w:gridCol w:w="2680"/>
        <w:gridCol w:w="1160"/>
        <w:gridCol w:w="740"/>
        <w:gridCol w:w="2680"/>
      </w:tblGrid>
      <w:tr w:rsidR="00F819CC" w:rsidRPr="00F819CC" w14:paraId="1A514038" w14:textId="77777777" w:rsidTr="00F819CC">
        <w:trPr>
          <w:trHeight w:val="288"/>
          <w:jc w:val="center"/>
        </w:trPr>
        <w:tc>
          <w:tcPr>
            <w:tcW w:w="2680" w:type="dxa"/>
            <w:tcBorders>
              <w:top w:val="single" w:sz="4" w:space="0" w:color="auto"/>
              <w:left w:val="nil"/>
              <w:bottom w:val="single" w:sz="4" w:space="0" w:color="auto"/>
              <w:right w:val="single" w:sz="4" w:space="0" w:color="auto"/>
            </w:tcBorders>
            <w:shd w:val="clear" w:color="auto" w:fill="auto"/>
            <w:noWrap/>
            <w:vAlign w:val="bottom"/>
            <w:hideMark/>
          </w:tcPr>
          <w:p w14:paraId="07C466F8" w14:textId="77777777" w:rsidR="00F819CC" w:rsidRPr="00F819CC" w:rsidRDefault="00F819CC" w:rsidP="00F819CC">
            <w:pPr>
              <w:widowControl/>
              <w:jc w:val="center"/>
              <w:rPr>
                <w:rFonts w:ascii="宋体" w:hAnsi="宋体" w:cs="宋体"/>
                <w:color w:val="000000"/>
                <w:kern w:val="0"/>
                <w:sz w:val="21"/>
                <w:szCs w:val="21"/>
              </w:rPr>
            </w:pPr>
            <w:r w:rsidRPr="00F819CC">
              <w:rPr>
                <w:rFonts w:ascii="宋体" w:hAnsi="宋体" w:cs="宋体" w:hint="eastAsia"/>
                <w:color w:val="000000"/>
                <w:kern w:val="0"/>
                <w:sz w:val="21"/>
                <w:szCs w:val="21"/>
              </w:rPr>
              <w:t>字段名</w:t>
            </w:r>
          </w:p>
        </w:tc>
        <w:tc>
          <w:tcPr>
            <w:tcW w:w="1160" w:type="dxa"/>
            <w:tcBorders>
              <w:top w:val="single" w:sz="4" w:space="0" w:color="auto"/>
              <w:left w:val="nil"/>
              <w:bottom w:val="single" w:sz="4" w:space="0" w:color="auto"/>
              <w:right w:val="single" w:sz="4" w:space="0" w:color="auto"/>
            </w:tcBorders>
            <w:shd w:val="clear" w:color="auto" w:fill="auto"/>
            <w:vAlign w:val="center"/>
            <w:hideMark/>
          </w:tcPr>
          <w:p w14:paraId="14AEF577" w14:textId="77777777" w:rsidR="00F819CC" w:rsidRPr="00F819CC" w:rsidRDefault="00F819CC" w:rsidP="00F819CC">
            <w:pPr>
              <w:widowControl/>
              <w:jc w:val="center"/>
              <w:rPr>
                <w:rFonts w:ascii="宋体" w:hAnsi="宋体" w:cs="宋体"/>
                <w:color w:val="000000"/>
                <w:kern w:val="0"/>
                <w:sz w:val="21"/>
                <w:szCs w:val="21"/>
              </w:rPr>
            </w:pPr>
            <w:r w:rsidRPr="00F819CC">
              <w:rPr>
                <w:rFonts w:ascii="宋体" w:hAnsi="宋体" w:cs="宋体" w:hint="eastAsia"/>
                <w:color w:val="000000"/>
                <w:kern w:val="0"/>
                <w:sz w:val="21"/>
                <w:szCs w:val="21"/>
              </w:rPr>
              <w:t>数据类型</w:t>
            </w:r>
          </w:p>
        </w:tc>
        <w:tc>
          <w:tcPr>
            <w:tcW w:w="740" w:type="dxa"/>
            <w:tcBorders>
              <w:top w:val="single" w:sz="4" w:space="0" w:color="auto"/>
              <w:left w:val="nil"/>
              <w:bottom w:val="single" w:sz="4" w:space="0" w:color="auto"/>
              <w:right w:val="single" w:sz="4" w:space="0" w:color="auto"/>
            </w:tcBorders>
            <w:shd w:val="clear" w:color="auto" w:fill="auto"/>
            <w:vAlign w:val="center"/>
            <w:hideMark/>
          </w:tcPr>
          <w:p w14:paraId="170B80A5" w14:textId="77777777" w:rsidR="00F819CC" w:rsidRPr="00F819CC" w:rsidRDefault="00F819CC" w:rsidP="00F819CC">
            <w:pPr>
              <w:widowControl/>
              <w:jc w:val="center"/>
              <w:rPr>
                <w:rFonts w:ascii="宋体" w:hAnsi="宋体" w:cs="宋体"/>
                <w:color w:val="000000"/>
                <w:kern w:val="0"/>
                <w:sz w:val="21"/>
                <w:szCs w:val="21"/>
              </w:rPr>
            </w:pPr>
            <w:r w:rsidRPr="00F819CC">
              <w:rPr>
                <w:rFonts w:ascii="宋体" w:hAnsi="宋体" w:cs="宋体" w:hint="eastAsia"/>
                <w:color w:val="000000"/>
                <w:kern w:val="0"/>
                <w:sz w:val="21"/>
                <w:szCs w:val="21"/>
              </w:rPr>
              <w:t>长度</w:t>
            </w:r>
          </w:p>
        </w:tc>
        <w:tc>
          <w:tcPr>
            <w:tcW w:w="2680" w:type="dxa"/>
            <w:tcBorders>
              <w:top w:val="single" w:sz="4" w:space="0" w:color="auto"/>
              <w:left w:val="nil"/>
              <w:bottom w:val="single" w:sz="4" w:space="0" w:color="auto"/>
              <w:right w:val="nil"/>
            </w:tcBorders>
            <w:shd w:val="clear" w:color="auto" w:fill="auto"/>
            <w:vAlign w:val="center"/>
            <w:hideMark/>
          </w:tcPr>
          <w:p w14:paraId="2F52E613" w14:textId="77777777" w:rsidR="00F819CC" w:rsidRPr="00F819CC" w:rsidRDefault="00F819CC" w:rsidP="00F819CC">
            <w:pPr>
              <w:widowControl/>
              <w:jc w:val="center"/>
              <w:rPr>
                <w:rFonts w:ascii="宋体" w:hAnsi="宋体" w:cs="宋体"/>
                <w:color w:val="000000"/>
                <w:kern w:val="0"/>
                <w:sz w:val="21"/>
                <w:szCs w:val="21"/>
              </w:rPr>
            </w:pPr>
            <w:r w:rsidRPr="00F819CC">
              <w:rPr>
                <w:rFonts w:ascii="宋体" w:hAnsi="宋体" w:cs="宋体" w:hint="eastAsia"/>
                <w:color w:val="000000"/>
                <w:kern w:val="0"/>
                <w:sz w:val="21"/>
                <w:szCs w:val="21"/>
              </w:rPr>
              <w:t>注释</w:t>
            </w:r>
          </w:p>
        </w:tc>
      </w:tr>
      <w:tr w:rsidR="00F819CC" w:rsidRPr="00F819CC" w14:paraId="2A7B786F" w14:textId="77777777" w:rsidTr="00F819CC">
        <w:trPr>
          <w:trHeight w:val="288"/>
          <w:jc w:val="center"/>
        </w:trPr>
        <w:tc>
          <w:tcPr>
            <w:tcW w:w="2680" w:type="dxa"/>
            <w:tcBorders>
              <w:top w:val="nil"/>
              <w:left w:val="nil"/>
              <w:bottom w:val="single" w:sz="4" w:space="0" w:color="auto"/>
              <w:right w:val="single" w:sz="4" w:space="0" w:color="auto"/>
            </w:tcBorders>
            <w:shd w:val="clear" w:color="auto" w:fill="auto"/>
            <w:noWrap/>
            <w:vAlign w:val="bottom"/>
            <w:hideMark/>
          </w:tcPr>
          <w:p w14:paraId="3A196B9A" w14:textId="77777777" w:rsidR="00F819CC" w:rsidRPr="00F819CC" w:rsidRDefault="00F819CC" w:rsidP="00F819CC">
            <w:pPr>
              <w:widowControl/>
              <w:jc w:val="center"/>
              <w:rPr>
                <w:color w:val="000000"/>
                <w:kern w:val="0"/>
                <w:sz w:val="21"/>
                <w:szCs w:val="21"/>
              </w:rPr>
            </w:pPr>
            <w:r w:rsidRPr="00F819CC">
              <w:rPr>
                <w:color w:val="000000"/>
                <w:kern w:val="0"/>
                <w:sz w:val="21"/>
                <w:szCs w:val="21"/>
              </w:rPr>
              <w:t>id</w:t>
            </w:r>
          </w:p>
        </w:tc>
        <w:tc>
          <w:tcPr>
            <w:tcW w:w="1160" w:type="dxa"/>
            <w:tcBorders>
              <w:top w:val="nil"/>
              <w:left w:val="nil"/>
              <w:bottom w:val="single" w:sz="4" w:space="0" w:color="auto"/>
              <w:right w:val="single" w:sz="4" w:space="0" w:color="auto"/>
            </w:tcBorders>
            <w:shd w:val="clear" w:color="auto" w:fill="auto"/>
            <w:noWrap/>
            <w:vAlign w:val="bottom"/>
            <w:hideMark/>
          </w:tcPr>
          <w:p w14:paraId="7C41C2D1" w14:textId="77777777" w:rsidR="00F819CC" w:rsidRPr="00F819CC" w:rsidRDefault="00F819CC" w:rsidP="00F819CC">
            <w:pPr>
              <w:widowControl/>
              <w:jc w:val="center"/>
              <w:rPr>
                <w:color w:val="000000"/>
                <w:kern w:val="0"/>
                <w:sz w:val="21"/>
                <w:szCs w:val="21"/>
              </w:rPr>
            </w:pPr>
            <w:r w:rsidRPr="00F819CC">
              <w:rPr>
                <w:color w:val="000000"/>
                <w:kern w:val="0"/>
                <w:sz w:val="21"/>
                <w:szCs w:val="21"/>
              </w:rPr>
              <w:t>int</w:t>
            </w:r>
          </w:p>
        </w:tc>
        <w:tc>
          <w:tcPr>
            <w:tcW w:w="740" w:type="dxa"/>
            <w:tcBorders>
              <w:top w:val="nil"/>
              <w:left w:val="nil"/>
              <w:bottom w:val="single" w:sz="4" w:space="0" w:color="auto"/>
              <w:right w:val="single" w:sz="4" w:space="0" w:color="auto"/>
            </w:tcBorders>
            <w:shd w:val="clear" w:color="auto" w:fill="auto"/>
            <w:noWrap/>
            <w:vAlign w:val="bottom"/>
            <w:hideMark/>
          </w:tcPr>
          <w:p w14:paraId="01DBBDE5" w14:textId="77777777" w:rsidR="00F819CC" w:rsidRPr="00F819CC" w:rsidRDefault="00F819CC" w:rsidP="00F819CC">
            <w:pPr>
              <w:widowControl/>
              <w:jc w:val="center"/>
              <w:rPr>
                <w:color w:val="000000"/>
                <w:kern w:val="0"/>
                <w:sz w:val="21"/>
                <w:szCs w:val="21"/>
              </w:rPr>
            </w:pPr>
            <w:r w:rsidRPr="00F819CC">
              <w:rPr>
                <w:color w:val="000000"/>
                <w:kern w:val="0"/>
                <w:sz w:val="21"/>
                <w:szCs w:val="21"/>
              </w:rPr>
              <w:t xml:space="preserve">　</w:t>
            </w:r>
          </w:p>
        </w:tc>
        <w:tc>
          <w:tcPr>
            <w:tcW w:w="2680" w:type="dxa"/>
            <w:tcBorders>
              <w:top w:val="nil"/>
              <w:left w:val="nil"/>
              <w:bottom w:val="single" w:sz="4" w:space="0" w:color="auto"/>
              <w:right w:val="nil"/>
            </w:tcBorders>
            <w:shd w:val="clear" w:color="auto" w:fill="auto"/>
            <w:noWrap/>
            <w:vAlign w:val="bottom"/>
            <w:hideMark/>
          </w:tcPr>
          <w:p w14:paraId="6610B84E" w14:textId="77777777" w:rsidR="00F819CC" w:rsidRPr="00F819CC" w:rsidRDefault="00F819CC" w:rsidP="00F819CC">
            <w:pPr>
              <w:widowControl/>
              <w:jc w:val="left"/>
              <w:rPr>
                <w:rFonts w:ascii="宋体" w:hAnsi="宋体" w:cs="宋体"/>
                <w:color w:val="000000"/>
                <w:kern w:val="0"/>
                <w:sz w:val="21"/>
                <w:szCs w:val="21"/>
              </w:rPr>
            </w:pPr>
            <w:r w:rsidRPr="00F819CC">
              <w:rPr>
                <w:rFonts w:ascii="宋体" w:hAnsi="宋体" w:cs="宋体" w:hint="eastAsia"/>
                <w:color w:val="000000"/>
                <w:kern w:val="0"/>
                <w:sz w:val="21"/>
                <w:szCs w:val="21"/>
              </w:rPr>
              <w:t>编号ID</w:t>
            </w:r>
          </w:p>
        </w:tc>
      </w:tr>
      <w:tr w:rsidR="00F819CC" w:rsidRPr="00F819CC" w14:paraId="66CACA28" w14:textId="77777777" w:rsidTr="00F819CC">
        <w:trPr>
          <w:trHeight w:val="288"/>
          <w:jc w:val="center"/>
        </w:trPr>
        <w:tc>
          <w:tcPr>
            <w:tcW w:w="2680" w:type="dxa"/>
            <w:tcBorders>
              <w:top w:val="nil"/>
              <w:left w:val="nil"/>
              <w:bottom w:val="single" w:sz="4" w:space="0" w:color="auto"/>
              <w:right w:val="single" w:sz="4" w:space="0" w:color="auto"/>
            </w:tcBorders>
            <w:shd w:val="clear" w:color="auto" w:fill="auto"/>
            <w:noWrap/>
            <w:vAlign w:val="bottom"/>
            <w:hideMark/>
          </w:tcPr>
          <w:p w14:paraId="5DC7FA9C" w14:textId="77777777" w:rsidR="00F819CC" w:rsidRPr="00F819CC" w:rsidRDefault="00F819CC" w:rsidP="00F819CC">
            <w:pPr>
              <w:widowControl/>
              <w:jc w:val="center"/>
              <w:rPr>
                <w:color w:val="000000"/>
                <w:kern w:val="0"/>
                <w:sz w:val="21"/>
                <w:szCs w:val="21"/>
              </w:rPr>
            </w:pPr>
            <w:r w:rsidRPr="00F819CC">
              <w:rPr>
                <w:color w:val="000000"/>
                <w:kern w:val="0"/>
                <w:sz w:val="21"/>
                <w:szCs w:val="21"/>
              </w:rPr>
              <w:t>name</w:t>
            </w:r>
          </w:p>
        </w:tc>
        <w:tc>
          <w:tcPr>
            <w:tcW w:w="1160" w:type="dxa"/>
            <w:tcBorders>
              <w:top w:val="nil"/>
              <w:left w:val="nil"/>
              <w:bottom w:val="single" w:sz="4" w:space="0" w:color="auto"/>
              <w:right w:val="single" w:sz="4" w:space="0" w:color="auto"/>
            </w:tcBorders>
            <w:shd w:val="clear" w:color="auto" w:fill="auto"/>
            <w:noWrap/>
            <w:vAlign w:val="bottom"/>
            <w:hideMark/>
          </w:tcPr>
          <w:p w14:paraId="5BE62D07" w14:textId="77777777" w:rsidR="00F819CC" w:rsidRPr="00F819CC" w:rsidRDefault="00F819CC" w:rsidP="00F819CC">
            <w:pPr>
              <w:widowControl/>
              <w:jc w:val="center"/>
              <w:rPr>
                <w:color w:val="000000"/>
                <w:kern w:val="0"/>
                <w:sz w:val="21"/>
                <w:szCs w:val="21"/>
              </w:rPr>
            </w:pPr>
            <w:r w:rsidRPr="00F819CC">
              <w:rPr>
                <w:color w:val="000000"/>
                <w:kern w:val="0"/>
                <w:sz w:val="21"/>
                <w:szCs w:val="21"/>
              </w:rPr>
              <w:t>varchar</w:t>
            </w:r>
          </w:p>
        </w:tc>
        <w:tc>
          <w:tcPr>
            <w:tcW w:w="740" w:type="dxa"/>
            <w:tcBorders>
              <w:top w:val="nil"/>
              <w:left w:val="nil"/>
              <w:bottom w:val="single" w:sz="4" w:space="0" w:color="auto"/>
              <w:right w:val="single" w:sz="4" w:space="0" w:color="auto"/>
            </w:tcBorders>
            <w:shd w:val="clear" w:color="auto" w:fill="auto"/>
            <w:noWrap/>
            <w:vAlign w:val="bottom"/>
            <w:hideMark/>
          </w:tcPr>
          <w:p w14:paraId="285A5723" w14:textId="77777777" w:rsidR="00F819CC" w:rsidRPr="00F819CC" w:rsidRDefault="00F819CC" w:rsidP="00F819CC">
            <w:pPr>
              <w:widowControl/>
              <w:jc w:val="center"/>
              <w:rPr>
                <w:color w:val="000000"/>
                <w:kern w:val="0"/>
                <w:sz w:val="21"/>
                <w:szCs w:val="21"/>
              </w:rPr>
            </w:pPr>
            <w:r w:rsidRPr="00F819CC">
              <w:rPr>
                <w:color w:val="000000"/>
                <w:kern w:val="0"/>
                <w:sz w:val="21"/>
                <w:szCs w:val="21"/>
              </w:rPr>
              <w:t>50</w:t>
            </w:r>
          </w:p>
        </w:tc>
        <w:tc>
          <w:tcPr>
            <w:tcW w:w="2680" w:type="dxa"/>
            <w:tcBorders>
              <w:top w:val="nil"/>
              <w:left w:val="nil"/>
              <w:bottom w:val="single" w:sz="4" w:space="0" w:color="auto"/>
              <w:right w:val="nil"/>
            </w:tcBorders>
            <w:shd w:val="clear" w:color="auto" w:fill="auto"/>
            <w:noWrap/>
            <w:vAlign w:val="bottom"/>
            <w:hideMark/>
          </w:tcPr>
          <w:p w14:paraId="2CCD9B47" w14:textId="77777777" w:rsidR="00F819CC" w:rsidRPr="00F819CC" w:rsidRDefault="00F819CC" w:rsidP="00F819CC">
            <w:pPr>
              <w:widowControl/>
              <w:jc w:val="left"/>
              <w:rPr>
                <w:rFonts w:ascii="宋体" w:hAnsi="宋体" w:cs="宋体"/>
                <w:color w:val="000000"/>
                <w:kern w:val="0"/>
                <w:sz w:val="21"/>
                <w:szCs w:val="21"/>
              </w:rPr>
            </w:pPr>
            <w:r w:rsidRPr="00F819CC">
              <w:rPr>
                <w:rFonts w:ascii="宋体" w:hAnsi="宋体" w:cs="宋体" w:hint="eastAsia"/>
                <w:color w:val="000000"/>
                <w:kern w:val="0"/>
                <w:sz w:val="21"/>
                <w:szCs w:val="21"/>
              </w:rPr>
              <w:t>姓名</w:t>
            </w:r>
          </w:p>
        </w:tc>
      </w:tr>
      <w:tr w:rsidR="00F819CC" w:rsidRPr="00F819CC" w14:paraId="584FBF11" w14:textId="77777777" w:rsidTr="00F819CC">
        <w:trPr>
          <w:trHeight w:val="288"/>
          <w:jc w:val="center"/>
        </w:trPr>
        <w:tc>
          <w:tcPr>
            <w:tcW w:w="2680" w:type="dxa"/>
            <w:tcBorders>
              <w:top w:val="nil"/>
              <w:left w:val="nil"/>
              <w:bottom w:val="single" w:sz="4" w:space="0" w:color="auto"/>
              <w:right w:val="single" w:sz="4" w:space="0" w:color="auto"/>
            </w:tcBorders>
            <w:shd w:val="clear" w:color="auto" w:fill="auto"/>
            <w:noWrap/>
            <w:vAlign w:val="bottom"/>
            <w:hideMark/>
          </w:tcPr>
          <w:p w14:paraId="0CBA58CB" w14:textId="77777777" w:rsidR="00F819CC" w:rsidRPr="00F819CC" w:rsidRDefault="00F819CC" w:rsidP="00F819CC">
            <w:pPr>
              <w:widowControl/>
              <w:jc w:val="center"/>
              <w:rPr>
                <w:color w:val="000000"/>
                <w:kern w:val="0"/>
                <w:sz w:val="21"/>
                <w:szCs w:val="21"/>
              </w:rPr>
            </w:pPr>
            <w:r w:rsidRPr="00F819CC">
              <w:rPr>
                <w:color w:val="000000"/>
                <w:kern w:val="0"/>
                <w:sz w:val="21"/>
                <w:szCs w:val="21"/>
              </w:rPr>
              <w:t>number</w:t>
            </w:r>
          </w:p>
        </w:tc>
        <w:tc>
          <w:tcPr>
            <w:tcW w:w="1160" w:type="dxa"/>
            <w:tcBorders>
              <w:top w:val="nil"/>
              <w:left w:val="nil"/>
              <w:bottom w:val="single" w:sz="4" w:space="0" w:color="auto"/>
              <w:right w:val="single" w:sz="4" w:space="0" w:color="auto"/>
            </w:tcBorders>
            <w:shd w:val="clear" w:color="auto" w:fill="auto"/>
            <w:noWrap/>
            <w:vAlign w:val="bottom"/>
            <w:hideMark/>
          </w:tcPr>
          <w:p w14:paraId="63ED2BAD" w14:textId="77777777" w:rsidR="00F819CC" w:rsidRPr="00F819CC" w:rsidRDefault="00F819CC" w:rsidP="00F819CC">
            <w:pPr>
              <w:widowControl/>
              <w:jc w:val="center"/>
              <w:rPr>
                <w:color w:val="000000"/>
                <w:kern w:val="0"/>
                <w:sz w:val="21"/>
                <w:szCs w:val="21"/>
              </w:rPr>
            </w:pPr>
            <w:r w:rsidRPr="00F819CC">
              <w:rPr>
                <w:color w:val="000000"/>
                <w:kern w:val="0"/>
                <w:sz w:val="21"/>
                <w:szCs w:val="21"/>
              </w:rPr>
              <w:t>varchar</w:t>
            </w:r>
          </w:p>
        </w:tc>
        <w:tc>
          <w:tcPr>
            <w:tcW w:w="740" w:type="dxa"/>
            <w:tcBorders>
              <w:top w:val="nil"/>
              <w:left w:val="nil"/>
              <w:bottom w:val="single" w:sz="4" w:space="0" w:color="auto"/>
              <w:right w:val="single" w:sz="4" w:space="0" w:color="auto"/>
            </w:tcBorders>
            <w:shd w:val="clear" w:color="auto" w:fill="auto"/>
            <w:noWrap/>
            <w:vAlign w:val="bottom"/>
            <w:hideMark/>
          </w:tcPr>
          <w:p w14:paraId="1CB17413" w14:textId="77777777" w:rsidR="00F819CC" w:rsidRPr="00F819CC" w:rsidRDefault="00F819CC" w:rsidP="00F819CC">
            <w:pPr>
              <w:widowControl/>
              <w:jc w:val="center"/>
              <w:rPr>
                <w:color w:val="000000"/>
                <w:kern w:val="0"/>
                <w:sz w:val="21"/>
                <w:szCs w:val="21"/>
              </w:rPr>
            </w:pPr>
            <w:r w:rsidRPr="00F819CC">
              <w:rPr>
                <w:color w:val="000000"/>
                <w:kern w:val="0"/>
                <w:sz w:val="21"/>
                <w:szCs w:val="21"/>
              </w:rPr>
              <w:t>20</w:t>
            </w:r>
          </w:p>
        </w:tc>
        <w:tc>
          <w:tcPr>
            <w:tcW w:w="2680" w:type="dxa"/>
            <w:tcBorders>
              <w:top w:val="nil"/>
              <w:left w:val="nil"/>
              <w:bottom w:val="single" w:sz="4" w:space="0" w:color="auto"/>
              <w:right w:val="nil"/>
            </w:tcBorders>
            <w:shd w:val="clear" w:color="auto" w:fill="auto"/>
            <w:noWrap/>
            <w:vAlign w:val="bottom"/>
            <w:hideMark/>
          </w:tcPr>
          <w:p w14:paraId="5EBEC9C7" w14:textId="77777777" w:rsidR="00F819CC" w:rsidRPr="00F819CC" w:rsidRDefault="00F819CC" w:rsidP="00F819CC">
            <w:pPr>
              <w:widowControl/>
              <w:jc w:val="left"/>
              <w:rPr>
                <w:rFonts w:ascii="宋体" w:hAnsi="宋体" w:cs="宋体"/>
                <w:color w:val="000000"/>
                <w:kern w:val="0"/>
                <w:sz w:val="21"/>
                <w:szCs w:val="21"/>
              </w:rPr>
            </w:pPr>
            <w:r w:rsidRPr="00F819CC">
              <w:rPr>
                <w:rFonts w:ascii="宋体" w:hAnsi="宋体" w:cs="宋体" w:hint="eastAsia"/>
                <w:color w:val="000000"/>
                <w:kern w:val="0"/>
                <w:sz w:val="21"/>
                <w:szCs w:val="21"/>
              </w:rPr>
              <w:t>电话</w:t>
            </w:r>
          </w:p>
        </w:tc>
      </w:tr>
      <w:tr w:rsidR="00F819CC" w:rsidRPr="00F819CC" w14:paraId="46A645D2" w14:textId="77777777" w:rsidTr="00F819CC">
        <w:trPr>
          <w:trHeight w:val="288"/>
          <w:jc w:val="center"/>
        </w:trPr>
        <w:tc>
          <w:tcPr>
            <w:tcW w:w="2680" w:type="dxa"/>
            <w:tcBorders>
              <w:top w:val="nil"/>
              <w:left w:val="nil"/>
              <w:bottom w:val="single" w:sz="4" w:space="0" w:color="auto"/>
              <w:right w:val="single" w:sz="4" w:space="0" w:color="auto"/>
            </w:tcBorders>
            <w:shd w:val="clear" w:color="auto" w:fill="auto"/>
            <w:noWrap/>
            <w:vAlign w:val="bottom"/>
            <w:hideMark/>
          </w:tcPr>
          <w:p w14:paraId="0661DEF9" w14:textId="77777777" w:rsidR="00F819CC" w:rsidRPr="00F819CC" w:rsidRDefault="00F819CC" w:rsidP="00F819CC">
            <w:pPr>
              <w:widowControl/>
              <w:jc w:val="center"/>
              <w:rPr>
                <w:color w:val="000000"/>
                <w:kern w:val="0"/>
                <w:sz w:val="21"/>
                <w:szCs w:val="21"/>
              </w:rPr>
            </w:pPr>
            <w:r w:rsidRPr="00F819CC">
              <w:rPr>
                <w:color w:val="000000"/>
                <w:kern w:val="0"/>
                <w:sz w:val="21"/>
                <w:szCs w:val="21"/>
              </w:rPr>
              <w:t>phone</w:t>
            </w:r>
          </w:p>
        </w:tc>
        <w:tc>
          <w:tcPr>
            <w:tcW w:w="1160" w:type="dxa"/>
            <w:tcBorders>
              <w:top w:val="nil"/>
              <w:left w:val="nil"/>
              <w:bottom w:val="single" w:sz="4" w:space="0" w:color="auto"/>
              <w:right w:val="single" w:sz="4" w:space="0" w:color="auto"/>
            </w:tcBorders>
            <w:shd w:val="clear" w:color="auto" w:fill="auto"/>
            <w:noWrap/>
            <w:vAlign w:val="bottom"/>
            <w:hideMark/>
          </w:tcPr>
          <w:p w14:paraId="73B3AA3B" w14:textId="77777777" w:rsidR="00F819CC" w:rsidRPr="00F819CC" w:rsidRDefault="00F819CC" w:rsidP="00F819CC">
            <w:pPr>
              <w:widowControl/>
              <w:jc w:val="center"/>
              <w:rPr>
                <w:color w:val="000000"/>
                <w:kern w:val="0"/>
                <w:sz w:val="21"/>
                <w:szCs w:val="21"/>
              </w:rPr>
            </w:pPr>
            <w:r w:rsidRPr="00F819CC">
              <w:rPr>
                <w:color w:val="000000"/>
                <w:kern w:val="0"/>
                <w:sz w:val="21"/>
                <w:szCs w:val="21"/>
              </w:rPr>
              <w:t>varchar</w:t>
            </w:r>
          </w:p>
        </w:tc>
        <w:tc>
          <w:tcPr>
            <w:tcW w:w="740" w:type="dxa"/>
            <w:tcBorders>
              <w:top w:val="nil"/>
              <w:left w:val="nil"/>
              <w:bottom w:val="single" w:sz="4" w:space="0" w:color="auto"/>
              <w:right w:val="single" w:sz="4" w:space="0" w:color="auto"/>
            </w:tcBorders>
            <w:shd w:val="clear" w:color="auto" w:fill="auto"/>
            <w:noWrap/>
            <w:vAlign w:val="bottom"/>
            <w:hideMark/>
          </w:tcPr>
          <w:p w14:paraId="4E9686FA" w14:textId="77777777" w:rsidR="00F819CC" w:rsidRPr="00F819CC" w:rsidRDefault="00F819CC" w:rsidP="00F819CC">
            <w:pPr>
              <w:widowControl/>
              <w:jc w:val="center"/>
              <w:rPr>
                <w:color w:val="000000"/>
                <w:kern w:val="0"/>
                <w:sz w:val="21"/>
                <w:szCs w:val="21"/>
              </w:rPr>
            </w:pPr>
            <w:r w:rsidRPr="00F819CC">
              <w:rPr>
                <w:color w:val="000000"/>
                <w:kern w:val="0"/>
                <w:sz w:val="21"/>
                <w:szCs w:val="21"/>
              </w:rPr>
              <w:t>20</w:t>
            </w:r>
          </w:p>
        </w:tc>
        <w:tc>
          <w:tcPr>
            <w:tcW w:w="2680" w:type="dxa"/>
            <w:tcBorders>
              <w:top w:val="nil"/>
              <w:left w:val="nil"/>
              <w:bottom w:val="single" w:sz="4" w:space="0" w:color="auto"/>
              <w:right w:val="nil"/>
            </w:tcBorders>
            <w:shd w:val="clear" w:color="auto" w:fill="auto"/>
            <w:noWrap/>
            <w:vAlign w:val="bottom"/>
            <w:hideMark/>
          </w:tcPr>
          <w:p w14:paraId="7FC5143C" w14:textId="77777777" w:rsidR="00F819CC" w:rsidRPr="00F819CC" w:rsidRDefault="00F819CC" w:rsidP="00F819CC">
            <w:pPr>
              <w:widowControl/>
              <w:jc w:val="left"/>
              <w:rPr>
                <w:rFonts w:ascii="宋体" w:hAnsi="宋体" w:cs="宋体"/>
                <w:color w:val="000000"/>
                <w:kern w:val="0"/>
                <w:sz w:val="21"/>
                <w:szCs w:val="21"/>
              </w:rPr>
            </w:pPr>
            <w:r w:rsidRPr="00F819CC">
              <w:rPr>
                <w:rFonts w:ascii="宋体" w:hAnsi="宋体" w:cs="宋体" w:hint="eastAsia"/>
                <w:color w:val="000000"/>
                <w:kern w:val="0"/>
                <w:sz w:val="21"/>
                <w:szCs w:val="21"/>
              </w:rPr>
              <w:t>手机号</w:t>
            </w:r>
          </w:p>
        </w:tc>
      </w:tr>
    </w:tbl>
    <w:p w14:paraId="2D24E731" w14:textId="7953F31F" w:rsidR="000A1055" w:rsidRPr="0012658C" w:rsidRDefault="000A1055" w:rsidP="000A1055">
      <w:pPr>
        <w:pStyle w:val="a1"/>
        <w:ind w:firstLineChars="0" w:firstLine="0"/>
        <w:jc w:val="center"/>
      </w:pPr>
      <w:r w:rsidRPr="0012658C">
        <w:rPr>
          <w:sz w:val="21"/>
          <w:szCs w:val="21"/>
        </w:rPr>
        <w:t>表</w:t>
      </w:r>
      <w:r w:rsidRPr="0012658C">
        <w:rPr>
          <w:sz w:val="21"/>
          <w:szCs w:val="21"/>
        </w:rPr>
        <w:t>5-</w:t>
      </w:r>
      <w:r w:rsidR="00F819CC">
        <w:rPr>
          <w:rFonts w:hint="eastAsia"/>
          <w:sz w:val="21"/>
          <w:szCs w:val="21"/>
        </w:rPr>
        <w:t>维修人员</w:t>
      </w:r>
      <w:r w:rsidRPr="0012658C">
        <w:rPr>
          <w:sz w:val="21"/>
          <w:szCs w:val="21"/>
        </w:rPr>
        <w:t>表</w:t>
      </w:r>
      <w:r w:rsidRPr="0012658C">
        <w:rPr>
          <w:sz w:val="21"/>
          <w:szCs w:val="21"/>
        </w:rPr>
        <w:t>(</w:t>
      </w:r>
      <w:r w:rsidR="00F819CC">
        <w:rPr>
          <w:rFonts w:hint="eastAsia"/>
          <w:sz w:val="21"/>
          <w:szCs w:val="21"/>
        </w:rPr>
        <w:t>technician</w:t>
      </w:r>
      <w:r w:rsidRPr="0012658C">
        <w:rPr>
          <w:sz w:val="21"/>
          <w:szCs w:val="21"/>
        </w:rPr>
        <w:t>)</w:t>
      </w:r>
    </w:p>
    <w:p w14:paraId="045DCE25" w14:textId="396F60E7" w:rsidR="00EC0E71" w:rsidRPr="00EC0E71" w:rsidRDefault="00F819CC" w:rsidP="00EC0E71">
      <w:pPr>
        <w:pStyle w:val="4"/>
        <w:ind w:firstLineChars="200" w:firstLine="480"/>
        <w:rPr>
          <w:rFonts w:ascii="宋体" w:eastAsia="宋体" w:hAnsi="宋体"/>
          <w:b w:val="0"/>
        </w:rPr>
      </w:pPr>
      <w:r>
        <w:rPr>
          <w:rFonts w:ascii="宋体" w:eastAsia="宋体" w:hAnsi="宋体"/>
          <w:b w:val="0"/>
        </w:rPr>
        <w:t>7</w:t>
      </w:r>
      <w:r w:rsidR="00EC0E71" w:rsidRPr="00EC0E71">
        <w:rPr>
          <w:rFonts w:ascii="宋体" w:eastAsia="宋体" w:hAnsi="宋体"/>
          <w:b w:val="0"/>
        </w:rPr>
        <w:t>.</w:t>
      </w:r>
      <w:r>
        <w:rPr>
          <w:rFonts w:ascii="宋体" w:eastAsia="宋体" w:hAnsi="宋体" w:hint="eastAsia"/>
          <w:b w:val="0"/>
        </w:rPr>
        <w:t>催单</w:t>
      </w:r>
      <w:r w:rsidR="00EC0E71" w:rsidRPr="00EC0E71">
        <w:rPr>
          <w:rFonts w:ascii="宋体" w:eastAsia="宋体" w:hAnsi="宋体"/>
          <w:b w:val="0"/>
        </w:rPr>
        <w:t>表</w:t>
      </w:r>
    </w:p>
    <w:p w14:paraId="0BFD46A7" w14:textId="37901FD3" w:rsidR="00A04D4F" w:rsidRDefault="003A30A6" w:rsidP="003A30A6">
      <w:pPr>
        <w:pStyle w:val="a1"/>
        <w:ind w:firstLine="480"/>
        <w:rPr>
          <w:szCs w:val="24"/>
        </w:rPr>
      </w:pPr>
      <w:r>
        <w:rPr>
          <w:rFonts w:hint="eastAsia"/>
          <w:szCs w:val="24"/>
        </w:rPr>
        <w:t>催单</w:t>
      </w:r>
      <w:r w:rsidR="00A04D4F" w:rsidRPr="0012658C">
        <w:rPr>
          <w:szCs w:val="24"/>
        </w:rPr>
        <w:t>表</w:t>
      </w:r>
      <w:r w:rsidR="00370BF2" w:rsidRPr="0012658C">
        <w:rPr>
          <w:szCs w:val="24"/>
        </w:rPr>
        <w:t>包括</w:t>
      </w:r>
      <w:r w:rsidRPr="003A30A6">
        <w:rPr>
          <w:rFonts w:hint="eastAsia"/>
          <w:szCs w:val="24"/>
        </w:rPr>
        <w:t>id</w:t>
      </w:r>
      <w:r w:rsidRPr="003A30A6">
        <w:rPr>
          <w:rFonts w:hint="eastAsia"/>
          <w:szCs w:val="24"/>
        </w:rPr>
        <w:t>编号</w:t>
      </w:r>
      <w:r w:rsidRPr="003A30A6">
        <w:rPr>
          <w:rFonts w:hint="eastAsia"/>
          <w:szCs w:val="24"/>
        </w:rPr>
        <w:t>ID</w:t>
      </w:r>
      <w:r>
        <w:rPr>
          <w:rFonts w:hint="eastAsia"/>
          <w:szCs w:val="24"/>
        </w:rPr>
        <w:t>、</w:t>
      </w:r>
      <w:r w:rsidRPr="003A30A6">
        <w:rPr>
          <w:rFonts w:hint="eastAsia"/>
          <w:szCs w:val="24"/>
        </w:rPr>
        <w:t>status</w:t>
      </w:r>
      <w:r w:rsidRPr="003A30A6">
        <w:rPr>
          <w:rFonts w:hint="eastAsia"/>
          <w:szCs w:val="24"/>
        </w:rPr>
        <w:t>状态：</w:t>
      </w:r>
      <w:r w:rsidRPr="003A30A6">
        <w:rPr>
          <w:rFonts w:hint="eastAsia"/>
          <w:szCs w:val="24"/>
        </w:rPr>
        <w:t>0</w:t>
      </w:r>
      <w:r w:rsidRPr="003A30A6">
        <w:rPr>
          <w:rFonts w:hint="eastAsia"/>
          <w:szCs w:val="24"/>
        </w:rPr>
        <w:t>为待查看，</w:t>
      </w:r>
      <w:r w:rsidRPr="003A30A6">
        <w:rPr>
          <w:rFonts w:hint="eastAsia"/>
          <w:szCs w:val="24"/>
        </w:rPr>
        <w:t>1</w:t>
      </w:r>
      <w:r w:rsidRPr="003A30A6">
        <w:rPr>
          <w:rFonts w:hint="eastAsia"/>
          <w:szCs w:val="24"/>
        </w:rPr>
        <w:t>为已查看，</w:t>
      </w:r>
      <w:r w:rsidRPr="003A30A6">
        <w:rPr>
          <w:rFonts w:hint="eastAsia"/>
          <w:szCs w:val="24"/>
        </w:rPr>
        <w:t>2</w:t>
      </w:r>
      <w:r w:rsidRPr="003A30A6">
        <w:rPr>
          <w:rFonts w:hint="eastAsia"/>
          <w:szCs w:val="24"/>
        </w:rPr>
        <w:t>为被学生取消，默认为待查看</w:t>
      </w:r>
      <w:r>
        <w:rPr>
          <w:rFonts w:hint="eastAsia"/>
          <w:szCs w:val="24"/>
        </w:rPr>
        <w:t>、</w:t>
      </w:r>
      <w:r w:rsidRPr="003A30A6">
        <w:rPr>
          <w:rFonts w:hint="eastAsia"/>
          <w:szCs w:val="24"/>
        </w:rPr>
        <w:t>repairId</w:t>
      </w:r>
      <w:r w:rsidRPr="003A30A6">
        <w:rPr>
          <w:rFonts w:hint="eastAsia"/>
          <w:szCs w:val="24"/>
        </w:rPr>
        <w:t>该催单对应的报修单编号</w:t>
      </w:r>
      <w:r>
        <w:rPr>
          <w:rFonts w:hint="eastAsia"/>
          <w:szCs w:val="24"/>
        </w:rPr>
        <w:t>、</w:t>
      </w:r>
      <w:r w:rsidRPr="003A30A6">
        <w:rPr>
          <w:rFonts w:hint="eastAsia"/>
          <w:szCs w:val="24"/>
        </w:rPr>
        <w:t>studentId</w:t>
      </w:r>
      <w:r w:rsidRPr="003A30A6">
        <w:rPr>
          <w:rFonts w:hint="eastAsia"/>
          <w:szCs w:val="24"/>
        </w:rPr>
        <w:t>发起该催单的学生的编号</w:t>
      </w:r>
      <w:r>
        <w:rPr>
          <w:rFonts w:hint="eastAsia"/>
          <w:szCs w:val="24"/>
        </w:rPr>
        <w:t>、</w:t>
      </w:r>
      <w:r w:rsidRPr="003A30A6">
        <w:rPr>
          <w:rFonts w:hint="eastAsia"/>
          <w:szCs w:val="24"/>
        </w:rPr>
        <w:t>createTime</w:t>
      </w:r>
      <w:r w:rsidRPr="003A30A6">
        <w:rPr>
          <w:rFonts w:hint="eastAsia"/>
          <w:szCs w:val="24"/>
        </w:rPr>
        <w:tab/>
      </w:r>
      <w:r w:rsidRPr="003A30A6">
        <w:rPr>
          <w:rFonts w:hint="eastAsia"/>
          <w:szCs w:val="24"/>
        </w:rPr>
        <w:t>催单的创建时间</w:t>
      </w:r>
      <w:r w:rsidR="00370BF2" w:rsidRPr="0012658C">
        <w:rPr>
          <w:szCs w:val="24"/>
        </w:rPr>
        <w:t>。</w:t>
      </w:r>
      <w:r w:rsidR="00F819CC">
        <w:rPr>
          <w:rFonts w:hint="eastAsia"/>
          <w:szCs w:val="24"/>
        </w:rPr>
        <w:t>催单</w:t>
      </w:r>
      <w:r w:rsidR="0077685F">
        <w:rPr>
          <w:szCs w:val="24"/>
        </w:rPr>
        <w:t>表</w:t>
      </w:r>
      <w:r w:rsidR="00A04D4F" w:rsidRPr="0012658C">
        <w:rPr>
          <w:szCs w:val="24"/>
        </w:rPr>
        <w:t>如表</w:t>
      </w:r>
      <w:r w:rsidR="00A04D4F" w:rsidRPr="0012658C">
        <w:rPr>
          <w:szCs w:val="24"/>
        </w:rPr>
        <w:t>5-</w:t>
      </w:r>
      <w:r w:rsidR="000A1055" w:rsidRPr="0012658C">
        <w:rPr>
          <w:szCs w:val="24"/>
        </w:rPr>
        <w:t>8</w:t>
      </w:r>
      <w:r w:rsidR="00A04D4F" w:rsidRPr="0012658C">
        <w:rPr>
          <w:szCs w:val="24"/>
        </w:rPr>
        <w:t>所示。</w:t>
      </w:r>
    </w:p>
    <w:tbl>
      <w:tblPr>
        <w:tblW w:w="7260" w:type="dxa"/>
        <w:jc w:val="center"/>
        <w:tblLook w:val="04A0" w:firstRow="1" w:lastRow="0" w:firstColumn="1" w:lastColumn="0" w:noHBand="0" w:noVBand="1"/>
      </w:tblPr>
      <w:tblGrid>
        <w:gridCol w:w="2680"/>
        <w:gridCol w:w="1160"/>
        <w:gridCol w:w="740"/>
        <w:gridCol w:w="2680"/>
      </w:tblGrid>
      <w:tr w:rsidR="00F819CC" w:rsidRPr="00F819CC" w14:paraId="18D2BAB3" w14:textId="77777777" w:rsidTr="00F819CC">
        <w:trPr>
          <w:trHeight w:val="288"/>
          <w:jc w:val="center"/>
        </w:trPr>
        <w:tc>
          <w:tcPr>
            <w:tcW w:w="2680" w:type="dxa"/>
            <w:tcBorders>
              <w:top w:val="single" w:sz="4" w:space="0" w:color="auto"/>
              <w:left w:val="nil"/>
              <w:bottom w:val="single" w:sz="4" w:space="0" w:color="auto"/>
              <w:right w:val="single" w:sz="4" w:space="0" w:color="auto"/>
            </w:tcBorders>
            <w:shd w:val="clear" w:color="auto" w:fill="auto"/>
            <w:noWrap/>
            <w:vAlign w:val="bottom"/>
            <w:hideMark/>
          </w:tcPr>
          <w:p w14:paraId="6BE6BBA4" w14:textId="77777777" w:rsidR="00F819CC" w:rsidRPr="00F819CC" w:rsidRDefault="00F819CC" w:rsidP="00F819CC">
            <w:pPr>
              <w:widowControl/>
              <w:jc w:val="center"/>
              <w:rPr>
                <w:rFonts w:ascii="宋体" w:hAnsi="宋体" w:cs="宋体"/>
                <w:color w:val="000000"/>
                <w:kern w:val="0"/>
                <w:sz w:val="21"/>
                <w:szCs w:val="21"/>
              </w:rPr>
            </w:pPr>
            <w:r w:rsidRPr="00F819CC">
              <w:rPr>
                <w:rFonts w:ascii="宋体" w:hAnsi="宋体" w:cs="宋体" w:hint="eastAsia"/>
                <w:color w:val="000000"/>
                <w:kern w:val="0"/>
                <w:sz w:val="21"/>
                <w:szCs w:val="21"/>
              </w:rPr>
              <w:t>字段名</w:t>
            </w:r>
          </w:p>
        </w:tc>
        <w:tc>
          <w:tcPr>
            <w:tcW w:w="1160" w:type="dxa"/>
            <w:tcBorders>
              <w:top w:val="single" w:sz="4" w:space="0" w:color="auto"/>
              <w:left w:val="nil"/>
              <w:bottom w:val="single" w:sz="4" w:space="0" w:color="auto"/>
              <w:right w:val="single" w:sz="4" w:space="0" w:color="auto"/>
            </w:tcBorders>
            <w:shd w:val="clear" w:color="auto" w:fill="auto"/>
            <w:vAlign w:val="center"/>
            <w:hideMark/>
          </w:tcPr>
          <w:p w14:paraId="0DB9857B" w14:textId="77777777" w:rsidR="00F819CC" w:rsidRPr="00F819CC" w:rsidRDefault="00F819CC" w:rsidP="00F819CC">
            <w:pPr>
              <w:widowControl/>
              <w:jc w:val="center"/>
              <w:rPr>
                <w:rFonts w:ascii="宋体" w:hAnsi="宋体" w:cs="宋体"/>
                <w:color w:val="000000"/>
                <w:kern w:val="0"/>
                <w:sz w:val="21"/>
                <w:szCs w:val="21"/>
              </w:rPr>
            </w:pPr>
            <w:r w:rsidRPr="00F819CC">
              <w:rPr>
                <w:rFonts w:ascii="宋体" w:hAnsi="宋体" w:cs="宋体" w:hint="eastAsia"/>
                <w:color w:val="000000"/>
                <w:kern w:val="0"/>
                <w:sz w:val="21"/>
                <w:szCs w:val="21"/>
              </w:rPr>
              <w:t>数据类型</w:t>
            </w:r>
          </w:p>
        </w:tc>
        <w:tc>
          <w:tcPr>
            <w:tcW w:w="740" w:type="dxa"/>
            <w:tcBorders>
              <w:top w:val="single" w:sz="4" w:space="0" w:color="auto"/>
              <w:left w:val="nil"/>
              <w:bottom w:val="single" w:sz="4" w:space="0" w:color="auto"/>
              <w:right w:val="single" w:sz="4" w:space="0" w:color="auto"/>
            </w:tcBorders>
            <w:shd w:val="clear" w:color="auto" w:fill="auto"/>
            <w:vAlign w:val="center"/>
            <w:hideMark/>
          </w:tcPr>
          <w:p w14:paraId="21427FC0" w14:textId="77777777" w:rsidR="00F819CC" w:rsidRPr="00F819CC" w:rsidRDefault="00F819CC" w:rsidP="00F819CC">
            <w:pPr>
              <w:widowControl/>
              <w:jc w:val="center"/>
              <w:rPr>
                <w:rFonts w:ascii="宋体" w:hAnsi="宋体" w:cs="宋体"/>
                <w:color w:val="000000"/>
                <w:kern w:val="0"/>
                <w:sz w:val="21"/>
                <w:szCs w:val="21"/>
              </w:rPr>
            </w:pPr>
            <w:r w:rsidRPr="00F819CC">
              <w:rPr>
                <w:rFonts w:ascii="宋体" w:hAnsi="宋体" w:cs="宋体" w:hint="eastAsia"/>
                <w:color w:val="000000"/>
                <w:kern w:val="0"/>
                <w:sz w:val="21"/>
                <w:szCs w:val="21"/>
              </w:rPr>
              <w:t>长度</w:t>
            </w:r>
          </w:p>
        </w:tc>
        <w:tc>
          <w:tcPr>
            <w:tcW w:w="2680" w:type="dxa"/>
            <w:tcBorders>
              <w:top w:val="single" w:sz="4" w:space="0" w:color="auto"/>
              <w:left w:val="nil"/>
              <w:bottom w:val="single" w:sz="4" w:space="0" w:color="auto"/>
              <w:right w:val="nil"/>
            </w:tcBorders>
            <w:shd w:val="clear" w:color="auto" w:fill="auto"/>
            <w:vAlign w:val="center"/>
            <w:hideMark/>
          </w:tcPr>
          <w:p w14:paraId="0F2BA7D8" w14:textId="77777777" w:rsidR="00F819CC" w:rsidRPr="00F819CC" w:rsidRDefault="00F819CC" w:rsidP="00F819CC">
            <w:pPr>
              <w:widowControl/>
              <w:jc w:val="center"/>
              <w:rPr>
                <w:rFonts w:ascii="宋体" w:hAnsi="宋体" w:cs="宋体"/>
                <w:color w:val="000000"/>
                <w:kern w:val="0"/>
                <w:sz w:val="21"/>
                <w:szCs w:val="21"/>
              </w:rPr>
            </w:pPr>
            <w:r w:rsidRPr="00F819CC">
              <w:rPr>
                <w:rFonts w:ascii="宋体" w:hAnsi="宋体" w:cs="宋体" w:hint="eastAsia"/>
                <w:color w:val="000000"/>
                <w:kern w:val="0"/>
                <w:sz w:val="21"/>
                <w:szCs w:val="21"/>
              </w:rPr>
              <w:t>注释</w:t>
            </w:r>
          </w:p>
        </w:tc>
      </w:tr>
      <w:tr w:rsidR="00F819CC" w:rsidRPr="00F819CC" w14:paraId="7DB6C1D9" w14:textId="77777777" w:rsidTr="00F819CC">
        <w:trPr>
          <w:trHeight w:val="288"/>
          <w:jc w:val="center"/>
        </w:trPr>
        <w:tc>
          <w:tcPr>
            <w:tcW w:w="2680" w:type="dxa"/>
            <w:tcBorders>
              <w:top w:val="nil"/>
              <w:left w:val="nil"/>
              <w:bottom w:val="single" w:sz="4" w:space="0" w:color="auto"/>
              <w:right w:val="single" w:sz="4" w:space="0" w:color="auto"/>
            </w:tcBorders>
            <w:shd w:val="clear" w:color="auto" w:fill="auto"/>
            <w:noWrap/>
            <w:vAlign w:val="bottom"/>
            <w:hideMark/>
          </w:tcPr>
          <w:p w14:paraId="67512577" w14:textId="77777777" w:rsidR="00F819CC" w:rsidRPr="00F819CC" w:rsidRDefault="00F819CC" w:rsidP="00F819CC">
            <w:pPr>
              <w:widowControl/>
              <w:jc w:val="center"/>
              <w:rPr>
                <w:color w:val="000000"/>
                <w:kern w:val="0"/>
                <w:sz w:val="21"/>
                <w:szCs w:val="21"/>
              </w:rPr>
            </w:pPr>
            <w:r w:rsidRPr="00F819CC">
              <w:rPr>
                <w:color w:val="000000"/>
                <w:kern w:val="0"/>
                <w:sz w:val="21"/>
                <w:szCs w:val="21"/>
              </w:rPr>
              <w:t>id</w:t>
            </w:r>
          </w:p>
        </w:tc>
        <w:tc>
          <w:tcPr>
            <w:tcW w:w="1160" w:type="dxa"/>
            <w:tcBorders>
              <w:top w:val="nil"/>
              <w:left w:val="nil"/>
              <w:bottom w:val="single" w:sz="4" w:space="0" w:color="auto"/>
              <w:right w:val="single" w:sz="4" w:space="0" w:color="auto"/>
            </w:tcBorders>
            <w:shd w:val="clear" w:color="auto" w:fill="auto"/>
            <w:noWrap/>
            <w:vAlign w:val="bottom"/>
            <w:hideMark/>
          </w:tcPr>
          <w:p w14:paraId="2F17282A" w14:textId="77777777" w:rsidR="00F819CC" w:rsidRPr="00F819CC" w:rsidRDefault="00F819CC" w:rsidP="00F819CC">
            <w:pPr>
              <w:widowControl/>
              <w:jc w:val="center"/>
              <w:rPr>
                <w:color w:val="000000"/>
                <w:kern w:val="0"/>
                <w:sz w:val="21"/>
                <w:szCs w:val="21"/>
              </w:rPr>
            </w:pPr>
            <w:r w:rsidRPr="00F819CC">
              <w:rPr>
                <w:color w:val="000000"/>
                <w:kern w:val="0"/>
                <w:sz w:val="21"/>
                <w:szCs w:val="21"/>
              </w:rPr>
              <w:t>int</w:t>
            </w:r>
          </w:p>
        </w:tc>
        <w:tc>
          <w:tcPr>
            <w:tcW w:w="740" w:type="dxa"/>
            <w:tcBorders>
              <w:top w:val="nil"/>
              <w:left w:val="nil"/>
              <w:bottom w:val="single" w:sz="4" w:space="0" w:color="auto"/>
              <w:right w:val="single" w:sz="4" w:space="0" w:color="auto"/>
            </w:tcBorders>
            <w:shd w:val="clear" w:color="auto" w:fill="auto"/>
            <w:noWrap/>
            <w:vAlign w:val="bottom"/>
            <w:hideMark/>
          </w:tcPr>
          <w:p w14:paraId="266C963F" w14:textId="77777777" w:rsidR="00F819CC" w:rsidRPr="00F819CC" w:rsidRDefault="00F819CC" w:rsidP="00F819CC">
            <w:pPr>
              <w:widowControl/>
              <w:jc w:val="center"/>
              <w:rPr>
                <w:color w:val="000000"/>
                <w:kern w:val="0"/>
                <w:sz w:val="21"/>
                <w:szCs w:val="21"/>
              </w:rPr>
            </w:pPr>
            <w:r w:rsidRPr="00F819CC">
              <w:rPr>
                <w:color w:val="000000"/>
                <w:kern w:val="0"/>
                <w:sz w:val="21"/>
                <w:szCs w:val="21"/>
              </w:rPr>
              <w:t xml:space="preserve">　</w:t>
            </w:r>
          </w:p>
        </w:tc>
        <w:tc>
          <w:tcPr>
            <w:tcW w:w="2680" w:type="dxa"/>
            <w:tcBorders>
              <w:top w:val="nil"/>
              <w:left w:val="nil"/>
              <w:bottom w:val="single" w:sz="4" w:space="0" w:color="auto"/>
              <w:right w:val="nil"/>
            </w:tcBorders>
            <w:shd w:val="clear" w:color="auto" w:fill="auto"/>
            <w:noWrap/>
            <w:vAlign w:val="bottom"/>
            <w:hideMark/>
          </w:tcPr>
          <w:p w14:paraId="2ECCB133" w14:textId="77777777" w:rsidR="00F819CC" w:rsidRPr="00F819CC" w:rsidRDefault="00F819CC" w:rsidP="00F819CC">
            <w:pPr>
              <w:widowControl/>
              <w:jc w:val="left"/>
              <w:rPr>
                <w:rFonts w:ascii="宋体" w:hAnsi="宋体" w:cs="宋体"/>
                <w:color w:val="000000"/>
                <w:kern w:val="0"/>
                <w:sz w:val="21"/>
                <w:szCs w:val="21"/>
              </w:rPr>
            </w:pPr>
            <w:r w:rsidRPr="00F819CC">
              <w:rPr>
                <w:rFonts w:ascii="宋体" w:hAnsi="宋体" w:cs="宋体" w:hint="eastAsia"/>
                <w:color w:val="000000"/>
                <w:kern w:val="0"/>
                <w:sz w:val="21"/>
                <w:szCs w:val="21"/>
              </w:rPr>
              <w:t>编号ID</w:t>
            </w:r>
          </w:p>
        </w:tc>
      </w:tr>
      <w:tr w:rsidR="00F819CC" w:rsidRPr="00F819CC" w14:paraId="2D646230" w14:textId="77777777" w:rsidTr="00F819CC">
        <w:trPr>
          <w:trHeight w:val="288"/>
          <w:jc w:val="center"/>
        </w:trPr>
        <w:tc>
          <w:tcPr>
            <w:tcW w:w="2680" w:type="dxa"/>
            <w:tcBorders>
              <w:top w:val="nil"/>
              <w:left w:val="nil"/>
              <w:bottom w:val="single" w:sz="4" w:space="0" w:color="auto"/>
              <w:right w:val="single" w:sz="4" w:space="0" w:color="auto"/>
            </w:tcBorders>
            <w:shd w:val="clear" w:color="auto" w:fill="auto"/>
            <w:noWrap/>
            <w:vAlign w:val="bottom"/>
            <w:hideMark/>
          </w:tcPr>
          <w:p w14:paraId="6737973E" w14:textId="77777777" w:rsidR="00F819CC" w:rsidRPr="00F819CC" w:rsidRDefault="00F819CC" w:rsidP="00F819CC">
            <w:pPr>
              <w:widowControl/>
              <w:jc w:val="center"/>
              <w:rPr>
                <w:color w:val="000000"/>
                <w:kern w:val="0"/>
                <w:sz w:val="21"/>
                <w:szCs w:val="21"/>
              </w:rPr>
            </w:pPr>
            <w:r w:rsidRPr="00F819CC">
              <w:rPr>
                <w:color w:val="000000"/>
                <w:kern w:val="0"/>
                <w:sz w:val="21"/>
                <w:szCs w:val="21"/>
              </w:rPr>
              <w:t>status</w:t>
            </w:r>
          </w:p>
        </w:tc>
        <w:tc>
          <w:tcPr>
            <w:tcW w:w="1160" w:type="dxa"/>
            <w:tcBorders>
              <w:top w:val="nil"/>
              <w:left w:val="nil"/>
              <w:bottom w:val="single" w:sz="4" w:space="0" w:color="auto"/>
              <w:right w:val="single" w:sz="4" w:space="0" w:color="auto"/>
            </w:tcBorders>
            <w:shd w:val="clear" w:color="auto" w:fill="auto"/>
            <w:noWrap/>
            <w:vAlign w:val="bottom"/>
            <w:hideMark/>
          </w:tcPr>
          <w:p w14:paraId="5AB217A3" w14:textId="77777777" w:rsidR="00F819CC" w:rsidRPr="00F819CC" w:rsidRDefault="00F819CC" w:rsidP="00F819CC">
            <w:pPr>
              <w:widowControl/>
              <w:jc w:val="center"/>
              <w:rPr>
                <w:color w:val="000000"/>
                <w:kern w:val="0"/>
                <w:sz w:val="21"/>
                <w:szCs w:val="21"/>
              </w:rPr>
            </w:pPr>
            <w:r w:rsidRPr="00F819CC">
              <w:rPr>
                <w:color w:val="000000"/>
                <w:kern w:val="0"/>
                <w:sz w:val="21"/>
                <w:szCs w:val="21"/>
              </w:rPr>
              <w:t>int</w:t>
            </w:r>
          </w:p>
        </w:tc>
        <w:tc>
          <w:tcPr>
            <w:tcW w:w="740" w:type="dxa"/>
            <w:tcBorders>
              <w:top w:val="nil"/>
              <w:left w:val="nil"/>
              <w:bottom w:val="single" w:sz="4" w:space="0" w:color="auto"/>
              <w:right w:val="single" w:sz="4" w:space="0" w:color="auto"/>
            </w:tcBorders>
            <w:shd w:val="clear" w:color="auto" w:fill="auto"/>
            <w:noWrap/>
            <w:vAlign w:val="bottom"/>
            <w:hideMark/>
          </w:tcPr>
          <w:p w14:paraId="7D41BA8D" w14:textId="77777777" w:rsidR="00F819CC" w:rsidRPr="00F819CC" w:rsidRDefault="00F819CC" w:rsidP="00F819CC">
            <w:pPr>
              <w:widowControl/>
              <w:jc w:val="center"/>
              <w:rPr>
                <w:color w:val="000000"/>
                <w:kern w:val="0"/>
                <w:sz w:val="21"/>
                <w:szCs w:val="21"/>
              </w:rPr>
            </w:pPr>
            <w:r w:rsidRPr="00F819CC">
              <w:rPr>
                <w:color w:val="000000"/>
                <w:kern w:val="0"/>
                <w:sz w:val="21"/>
                <w:szCs w:val="21"/>
              </w:rPr>
              <w:t xml:space="preserve">　</w:t>
            </w:r>
          </w:p>
        </w:tc>
        <w:tc>
          <w:tcPr>
            <w:tcW w:w="2680" w:type="dxa"/>
            <w:tcBorders>
              <w:top w:val="nil"/>
              <w:left w:val="nil"/>
              <w:bottom w:val="single" w:sz="4" w:space="0" w:color="auto"/>
              <w:right w:val="nil"/>
            </w:tcBorders>
            <w:shd w:val="clear" w:color="auto" w:fill="auto"/>
            <w:noWrap/>
            <w:vAlign w:val="bottom"/>
            <w:hideMark/>
          </w:tcPr>
          <w:p w14:paraId="5D9EBA77" w14:textId="77777777" w:rsidR="00F819CC" w:rsidRPr="00F819CC" w:rsidRDefault="00F819CC" w:rsidP="00F819CC">
            <w:pPr>
              <w:widowControl/>
              <w:jc w:val="left"/>
              <w:rPr>
                <w:rFonts w:ascii="宋体" w:hAnsi="宋体" w:cs="宋体"/>
                <w:color w:val="000000"/>
                <w:kern w:val="0"/>
                <w:sz w:val="21"/>
                <w:szCs w:val="21"/>
              </w:rPr>
            </w:pPr>
            <w:r w:rsidRPr="00F819CC">
              <w:rPr>
                <w:rFonts w:ascii="宋体" w:hAnsi="宋体" w:cs="宋体" w:hint="eastAsia"/>
                <w:color w:val="000000"/>
                <w:kern w:val="0"/>
                <w:sz w:val="21"/>
                <w:szCs w:val="21"/>
              </w:rPr>
              <w:t>状态：0为待查看，1为已查看，2为被学生取消，</w:t>
            </w:r>
            <w:r w:rsidRPr="00F819CC">
              <w:rPr>
                <w:rFonts w:ascii="宋体" w:hAnsi="宋体" w:cs="宋体" w:hint="eastAsia"/>
                <w:color w:val="000000"/>
                <w:kern w:val="0"/>
                <w:sz w:val="21"/>
                <w:szCs w:val="21"/>
              </w:rPr>
              <w:lastRenderedPageBreak/>
              <w:t>默认为待查看</w:t>
            </w:r>
          </w:p>
        </w:tc>
      </w:tr>
      <w:tr w:rsidR="00F819CC" w:rsidRPr="00F819CC" w14:paraId="3E075935" w14:textId="77777777" w:rsidTr="00F819CC">
        <w:trPr>
          <w:trHeight w:val="288"/>
          <w:jc w:val="center"/>
        </w:trPr>
        <w:tc>
          <w:tcPr>
            <w:tcW w:w="2680" w:type="dxa"/>
            <w:tcBorders>
              <w:top w:val="nil"/>
              <w:left w:val="nil"/>
              <w:bottom w:val="single" w:sz="4" w:space="0" w:color="auto"/>
              <w:right w:val="single" w:sz="4" w:space="0" w:color="auto"/>
            </w:tcBorders>
            <w:shd w:val="clear" w:color="auto" w:fill="auto"/>
            <w:noWrap/>
            <w:vAlign w:val="bottom"/>
            <w:hideMark/>
          </w:tcPr>
          <w:p w14:paraId="7F17A80C" w14:textId="77777777" w:rsidR="00F819CC" w:rsidRPr="00F819CC" w:rsidRDefault="00F819CC" w:rsidP="00F819CC">
            <w:pPr>
              <w:widowControl/>
              <w:jc w:val="center"/>
              <w:rPr>
                <w:color w:val="000000"/>
                <w:kern w:val="0"/>
                <w:sz w:val="21"/>
                <w:szCs w:val="21"/>
              </w:rPr>
            </w:pPr>
            <w:r w:rsidRPr="00F819CC">
              <w:rPr>
                <w:color w:val="000000"/>
                <w:kern w:val="0"/>
                <w:sz w:val="21"/>
                <w:szCs w:val="21"/>
              </w:rPr>
              <w:lastRenderedPageBreak/>
              <w:t>repairId</w:t>
            </w:r>
          </w:p>
        </w:tc>
        <w:tc>
          <w:tcPr>
            <w:tcW w:w="1160" w:type="dxa"/>
            <w:tcBorders>
              <w:top w:val="nil"/>
              <w:left w:val="nil"/>
              <w:bottom w:val="single" w:sz="4" w:space="0" w:color="auto"/>
              <w:right w:val="single" w:sz="4" w:space="0" w:color="auto"/>
            </w:tcBorders>
            <w:shd w:val="clear" w:color="auto" w:fill="auto"/>
            <w:noWrap/>
            <w:vAlign w:val="bottom"/>
            <w:hideMark/>
          </w:tcPr>
          <w:p w14:paraId="4996C1AE" w14:textId="77777777" w:rsidR="00F819CC" w:rsidRPr="00F819CC" w:rsidRDefault="00F819CC" w:rsidP="00F819CC">
            <w:pPr>
              <w:widowControl/>
              <w:jc w:val="center"/>
              <w:rPr>
                <w:color w:val="000000"/>
                <w:kern w:val="0"/>
                <w:sz w:val="21"/>
                <w:szCs w:val="21"/>
              </w:rPr>
            </w:pPr>
            <w:r w:rsidRPr="00F819CC">
              <w:rPr>
                <w:color w:val="000000"/>
                <w:kern w:val="0"/>
                <w:sz w:val="21"/>
                <w:szCs w:val="21"/>
              </w:rPr>
              <w:t>int</w:t>
            </w:r>
          </w:p>
        </w:tc>
        <w:tc>
          <w:tcPr>
            <w:tcW w:w="740" w:type="dxa"/>
            <w:tcBorders>
              <w:top w:val="nil"/>
              <w:left w:val="nil"/>
              <w:bottom w:val="single" w:sz="4" w:space="0" w:color="auto"/>
              <w:right w:val="single" w:sz="4" w:space="0" w:color="auto"/>
            </w:tcBorders>
            <w:shd w:val="clear" w:color="auto" w:fill="auto"/>
            <w:noWrap/>
            <w:vAlign w:val="bottom"/>
            <w:hideMark/>
          </w:tcPr>
          <w:p w14:paraId="37910AA6" w14:textId="77777777" w:rsidR="00F819CC" w:rsidRPr="00F819CC" w:rsidRDefault="00F819CC" w:rsidP="00F819CC">
            <w:pPr>
              <w:widowControl/>
              <w:jc w:val="center"/>
              <w:rPr>
                <w:color w:val="000000"/>
                <w:kern w:val="0"/>
                <w:sz w:val="21"/>
                <w:szCs w:val="21"/>
              </w:rPr>
            </w:pPr>
            <w:r w:rsidRPr="00F819CC">
              <w:rPr>
                <w:color w:val="000000"/>
                <w:kern w:val="0"/>
                <w:sz w:val="21"/>
                <w:szCs w:val="21"/>
              </w:rPr>
              <w:t xml:space="preserve">　</w:t>
            </w:r>
          </w:p>
        </w:tc>
        <w:tc>
          <w:tcPr>
            <w:tcW w:w="2680" w:type="dxa"/>
            <w:tcBorders>
              <w:top w:val="nil"/>
              <w:left w:val="nil"/>
              <w:bottom w:val="single" w:sz="4" w:space="0" w:color="auto"/>
              <w:right w:val="nil"/>
            </w:tcBorders>
            <w:shd w:val="clear" w:color="auto" w:fill="auto"/>
            <w:noWrap/>
            <w:vAlign w:val="bottom"/>
            <w:hideMark/>
          </w:tcPr>
          <w:p w14:paraId="5252655C" w14:textId="77777777" w:rsidR="00F819CC" w:rsidRPr="00F819CC" w:rsidRDefault="00F819CC" w:rsidP="00F819CC">
            <w:pPr>
              <w:widowControl/>
              <w:jc w:val="left"/>
              <w:rPr>
                <w:rFonts w:ascii="宋体" w:hAnsi="宋体" w:cs="宋体"/>
                <w:color w:val="000000"/>
                <w:kern w:val="0"/>
                <w:sz w:val="21"/>
                <w:szCs w:val="21"/>
              </w:rPr>
            </w:pPr>
            <w:r w:rsidRPr="00F819CC">
              <w:rPr>
                <w:rFonts w:ascii="宋体" w:hAnsi="宋体" w:cs="宋体" w:hint="eastAsia"/>
                <w:color w:val="000000"/>
                <w:kern w:val="0"/>
                <w:sz w:val="21"/>
                <w:szCs w:val="21"/>
              </w:rPr>
              <w:t>该催单对应的报修单编号</w:t>
            </w:r>
          </w:p>
        </w:tc>
      </w:tr>
      <w:tr w:rsidR="00F819CC" w:rsidRPr="00F819CC" w14:paraId="1EED6ADC" w14:textId="77777777" w:rsidTr="00F819CC">
        <w:trPr>
          <w:trHeight w:val="288"/>
          <w:jc w:val="center"/>
        </w:trPr>
        <w:tc>
          <w:tcPr>
            <w:tcW w:w="2680" w:type="dxa"/>
            <w:tcBorders>
              <w:top w:val="nil"/>
              <w:left w:val="nil"/>
              <w:bottom w:val="single" w:sz="4" w:space="0" w:color="auto"/>
              <w:right w:val="single" w:sz="4" w:space="0" w:color="auto"/>
            </w:tcBorders>
            <w:shd w:val="clear" w:color="auto" w:fill="auto"/>
            <w:noWrap/>
            <w:vAlign w:val="bottom"/>
            <w:hideMark/>
          </w:tcPr>
          <w:p w14:paraId="3AF6177A" w14:textId="77777777" w:rsidR="00F819CC" w:rsidRPr="00F819CC" w:rsidRDefault="00F819CC" w:rsidP="00F819CC">
            <w:pPr>
              <w:widowControl/>
              <w:jc w:val="center"/>
              <w:rPr>
                <w:color w:val="000000"/>
                <w:kern w:val="0"/>
                <w:sz w:val="21"/>
                <w:szCs w:val="21"/>
              </w:rPr>
            </w:pPr>
            <w:r w:rsidRPr="00F819CC">
              <w:rPr>
                <w:color w:val="000000"/>
                <w:kern w:val="0"/>
                <w:sz w:val="21"/>
                <w:szCs w:val="21"/>
              </w:rPr>
              <w:t>studentId</w:t>
            </w:r>
          </w:p>
        </w:tc>
        <w:tc>
          <w:tcPr>
            <w:tcW w:w="1160" w:type="dxa"/>
            <w:tcBorders>
              <w:top w:val="nil"/>
              <w:left w:val="nil"/>
              <w:bottom w:val="single" w:sz="4" w:space="0" w:color="auto"/>
              <w:right w:val="single" w:sz="4" w:space="0" w:color="auto"/>
            </w:tcBorders>
            <w:shd w:val="clear" w:color="auto" w:fill="auto"/>
            <w:noWrap/>
            <w:vAlign w:val="bottom"/>
            <w:hideMark/>
          </w:tcPr>
          <w:p w14:paraId="0DEF7944" w14:textId="77777777" w:rsidR="00F819CC" w:rsidRPr="00F819CC" w:rsidRDefault="00F819CC" w:rsidP="00F819CC">
            <w:pPr>
              <w:widowControl/>
              <w:jc w:val="center"/>
              <w:rPr>
                <w:color w:val="000000"/>
                <w:kern w:val="0"/>
                <w:sz w:val="21"/>
                <w:szCs w:val="21"/>
              </w:rPr>
            </w:pPr>
            <w:r w:rsidRPr="00F819CC">
              <w:rPr>
                <w:color w:val="000000"/>
                <w:kern w:val="0"/>
                <w:sz w:val="21"/>
                <w:szCs w:val="21"/>
              </w:rPr>
              <w:t>char</w:t>
            </w:r>
          </w:p>
        </w:tc>
        <w:tc>
          <w:tcPr>
            <w:tcW w:w="740" w:type="dxa"/>
            <w:tcBorders>
              <w:top w:val="nil"/>
              <w:left w:val="nil"/>
              <w:bottom w:val="single" w:sz="4" w:space="0" w:color="auto"/>
              <w:right w:val="single" w:sz="4" w:space="0" w:color="auto"/>
            </w:tcBorders>
            <w:shd w:val="clear" w:color="auto" w:fill="auto"/>
            <w:noWrap/>
            <w:vAlign w:val="bottom"/>
            <w:hideMark/>
          </w:tcPr>
          <w:p w14:paraId="370BE64B" w14:textId="77777777" w:rsidR="00F819CC" w:rsidRPr="00F819CC" w:rsidRDefault="00F819CC" w:rsidP="00F819CC">
            <w:pPr>
              <w:widowControl/>
              <w:jc w:val="center"/>
              <w:rPr>
                <w:color w:val="000000"/>
                <w:kern w:val="0"/>
                <w:sz w:val="21"/>
                <w:szCs w:val="21"/>
              </w:rPr>
            </w:pPr>
            <w:r w:rsidRPr="00F819CC">
              <w:rPr>
                <w:color w:val="000000"/>
                <w:kern w:val="0"/>
                <w:sz w:val="21"/>
                <w:szCs w:val="21"/>
              </w:rPr>
              <w:t>15</w:t>
            </w:r>
          </w:p>
        </w:tc>
        <w:tc>
          <w:tcPr>
            <w:tcW w:w="2680" w:type="dxa"/>
            <w:tcBorders>
              <w:top w:val="nil"/>
              <w:left w:val="nil"/>
              <w:bottom w:val="single" w:sz="4" w:space="0" w:color="auto"/>
              <w:right w:val="nil"/>
            </w:tcBorders>
            <w:shd w:val="clear" w:color="auto" w:fill="auto"/>
            <w:noWrap/>
            <w:vAlign w:val="bottom"/>
            <w:hideMark/>
          </w:tcPr>
          <w:p w14:paraId="5E8E94C0" w14:textId="77777777" w:rsidR="00F819CC" w:rsidRPr="00F819CC" w:rsidRDefault="00F819CC" w:rsidP="00F819CC">
            <w:pPr>
              <w:widowControl/>
              <w:jc w:val="left"/>
              <w:rPr>
                <w:rFonts w:ascii="宋体" w:hAnsi="宋体" w:cs="宋体"/>
                <w:color w:val="000000"/>
                <w:kern w:val="0"/>
                <w:sz w:val="21"/>
                <w:szCs w:val="21"/>
              </w:rPr>
            </w:pPr>
            <w:r w:rsidRPr="00F819CC">
              <w:rPr>
                <w:rFonts w:ascii="宋体" w:hAnsi="宋体" w:cs="宋体" w:hint="eastAsia"/>
                <w:color w:val="000000"/>
                <w:kern w:val="0"/>
                <w:sz w:val="21"/>
                <w:szCs w:val="21"/>
              </w:rPr>
              <w:t>发起该催单的学生的编号</w:t>
            </w:r>
          </w:p>
        </w:tc>
      </w:tr>
      <w:tr w:rsidR="00F819CC" w:rsidRPr="00F819CC" w14:paraId="4AA565B9" w14:textId="77777777" w:rsidTr="00F819CC">
        <w:trPr>
          <w:trHeight w:val="288"/>
          <w:jc w:val="center"/>
        </w:trPr>
        <w:tc>
          <w:tcPr>
            <w:tcW w:w="2680" w:type="dxa"/>
            <w:tcBorders>
              <w:top w:val="nil"/>
              <w:left w:val="nil"/>
              <w:bottom w:val="single" w:sz="4" w:space="0" w:color="auto"/>
              <w:right w:val="single" w:sz="4" w:space="0" w:color="auto"/>
            </w:tcBorders>
            <w:shd w:val="clear" w:color="auto" w:fill="auto"/>
            <w:noWrap/>
            <w:vAlign w:val="bottom"/>
            <w:hideMark/>
          </w:tcPr>
          <w:p w14:paraId="15293CFC" w14:textId="77777777" w:rsidR="00F819CC" w:rsidRPr="00F819CC" w:rsidRDefault="00F819CC" w:rsidP="00F819CC">
            <w:pPr>
              <w:widowControl/>
              <w:jc w:val="center"/>
              <w:rPr>
                <w:color w:val="000000"/>
                <w:kern w:val="0"/>
                <w:sz w:val="21"/>
                <w:szCs w:val="21"/>
              </w:rPr>
            </w:pPr>
            <w:r w:rsidRPr="00F819CC">
              <w:rPr>
                <w:color w:val="000000"/>
                <w:kern w:val="0"/>
                <w:sz w:val="21"/>
                <w:szCs w:val="21"/>
              </w:rPr>
              <w:t>createTime</w:t>
            </w:r>
          </w:p>
        </w:tc>
        <w:tc>
          <w:tcPr>
            <w:tcW w:w="1160" w:type="dxa"/>
            <w:tcBorders>
              <w:top w:val="nil"/>
              <w:left w:val="nil"/>
              <w:bottom w:val="single" w:sz="4" w:space="0" w:color="auto"/>
              <w:right w:val="single" w:sz="4" w:space="0" w:color="auto"/>
            </w:tcBorders>
            <w:shd w:val="clear" w:color="auto" w:fill="auto"/>
            <w:noWrap/>
            <w:vAlign w:val="bottom"/>
            <w:hideMark/>
          </w:tcPr>
          <w:p w14:paraId="6A1558D3" w14:textId="77777777" w:rsidR="00F819CC" w:rsidRPr="00F819CC" w:rsidRDefault="00F819CC" w:rsidP="00F819CC">
            <w:pPr>
              <w:widowControl/>
              <w:jc w:val="center"/>
              <w:rPr>
                <w:color w:val="000000"/>
                <w:kern w:val="0"/>
                <w:sz w:val="21"/>
                <w:szCs w:val="21"/>
              </w:rPr>
            </w:pPr>
            <w:r w:rsidRPr="00F819CC">
              <w:rPr>
                <w:color w:val="000000"/>
                <w:kern w:val="0"/>
                <w:sz w:val="21"/>
                <w:szCs w:val="21"/>
              </w:rPr>
              <w:t>datetime</w:t>
            </w:r>
          </w:p>
        </w:tc>
        <w:tc>
          <w:tcPr>
            <w:tcW w:w="740" w:type="dxa"/>
            <w:tcBorders>
              <w:top w:val="nil"/>
              <w:left w:val="nil"/>
              <w:bottom w:val="single" w:sz="4" w:space="0" w:color="auto"/>
              <w:right w:val="single" w:sz="4" w:space="0" w:color="auto"/>
            </w:tcBorders>
            <w:shd w:val="clear" w:color="auto" w:fill="auto"/>
            <w:noWrap/>
            <w:vAlign w:val="bottom"/>
            <w:hideMark/>
          </w:tcPr>
          <w:p w14:paraId="4FFD8938" w14:textId="77777777" w:rsidR="00F819CC" w:rsidRPr="00F819CC" w:rsidRDefault="00F819CC" w:rsidP="00F819CC">
            <w:pPr>
              <w:widowControl/>
              <w:jc w:val="center"/>
              <w:rPr>
                <w:color w:val="000000"/>
                <w:kern w:val="0"/>
                <w:sz w:val="21"/>
                <w:szCs w:val="21"/>
              </w:rPr>
            </w:pPr>
            <w:r w:rsidRPr="00F819CC">
              <w:rPr>
                <w:color w:val="000000"/>
                <w:kern w:val="0"/>
                <w:sz w:val="21"/>
                <w:szCs w:val="21"/>
              </w:rPr>
              <w:t xml:space="preserve">　</w:t>
            </w:r>
          </w:p>
        </w:tc>
        <w:tc>
          <w:tcPr>
            <w:tcW w:w="2680" w:type="dxa"/>
            <w:tcBorders>
              <w:top w:val="nil"/>
              <w:left w:val="nil"/>
              <w:bottom w:val="single" w:sz="4" w:space="0" w:color="auto"/>
              <w:right w:val="nil"/>
            </w:tcBorders>
            <w:shd w:val="clear" w:color="auto" w:fill="auto"/>
            <w:noWrap/>
            <w:vAlign w:val="bottom"/>
            <w:hideMark/>
          </w:tcPr>
          <w:p w14:paraId="4C85F8C4" w14:textId="77777777" w:rsidR="00F819CC" w:rsidRPr="00F819CC" w:rsidRDefault="00F819CC" w:rsidP="00F819CC">
            <w:pPr>
              <w:widowControl/>
              <w:jc w:val="left"/>
              <w:rPr>
                <w:rFonts w:ascii="宋体" w:hAnsi="宋体" w:cs="宋体"/>
                <w:color w:val="000000"/>
                <w:kern w:val="0"/>
                <w:sz w:val="21"/>
                <w:szCs w:val="21"/>
              </w:rPr>
            </w:pPr>
            <w:r w:rsidRPr="00F819CC">
              <w:rPr>
                <w:rFonts w:ascii="宋体" w:hAnsi="宋体" w:cs="宋体" w:hint="eastAsia"/>
                <w:color w:val="000000"/>
                <w:kern w:val="0"/>
                <w:sz w:val="21"/>
                <w:szCs w:val="21"/>
              </w:rPr>
              <w:t>催单的创建时间</w:t>
            </w:r>
          </w:p>
        </w:tc>
      </w:tr>
    </w:tbl>
    <w:p w14:paraId="30D0DD50" w14:textId="77777777" w:rsidR="00F819CC" w:rsidRDefault="00F819CC" w:rsidP="00F819CC">
      <w:pPr>
        <w:pStyle w:val="a1"/>
        <w:ind w:firstLineChars="0" w:firstLine="0"/>
        <w:rPr>
          <w:szCs w:val="24"/>
        </w:rPr>
      </w:pPr>
    </w:p>
    <w:p w14:paraId="0E8C3615" w14:textId="0A57AC3F" w:rsidR="00A04D4F" w:rsidRDefault="00A04D4F" w:rsidP="00A04D4F">
      <w:pPr>
        <w:pStyle w:val="a1"/>
        <w:ind w:firstLineChars="0" w:firstLine="0"/>
        <w:jc w:val="center"/>
        <w:rPr>
          <w:sz w:val="21"/>
          <w:szCs w:val="21"/>
        </w:rPr>
      </w:pPr>
      <w:r w:rsidRPr="0012658C">
        <w:rPr>
          <w:sz w:val="21"/>
          <w:szCs w:val="21"/>
        </w:rPr>
        <w:t>表</w:t>
      </w:r>
      <w:r w:rsidRPr="0012658C">
        <w:rPr>
          <w:sz w:val="21"/>
          <w:szCs w:val="21"/>
        </w:rPr>
        <w:t>5-</w:t>
      </w:r>
      <w:r w:rsidR="00F819CC">
        <w:rPr>
          <w:sz w:val="21"/>
          <w:szCs w:val="21"/>
        </w:rPr>
        <w:t>7</w:t>
      </w:r>
      <w:r w:rsidR="00F819CC">
        <w:rPr>
          <w:rFonts w:hint="eastAsia"/>
          <w:sz w:val="21"/>
          <w:szCs w:val="21"/>
        </w:rPr>
        <w:t>催单</w:t>
      </w:r>
      <w:r w:rsidRPr="0012658C">
        <w:rPr>
          <w:sz w:val="21"/>
          <w:szCs w:val="21"/>
        </w:rPr>
        <w:t>表</w:t>
      </w:r>
      <w:r w:rsidRPr="0012658C">
        <w:rPr>
          <w:sz w:val="21"/>
          <w:szCs w:val="21"/>
        </w:rPr>
        <w:t>(</w:t>
      </w:r>
      <w:r w:rsidR="00F819CC" w:rsidRPr="00F819CC">
        <w:rPr>
          <w:sz w:val="21"/>
          <w:szCs w:val="21"/>
        </w:rPr>
        <w:t>urgentrepair</w:t>
      </w:r>
      <w:r w:rsidRPr="0012658C">
        <w:rPr>
          <w:sz w:val="21"/>
          <w:szCs w:val="21"/>
        </w:rPr>
        <w:t>)</w:t>
      </w:r>
    </w:p>
    <w:p w14:paraId="64CDF183" w14:textId="44FBE2F2" w:rsidR="00A04D4F" w:rsidRPr="0012658C" w:rsidRDefault="00E25136" w:rsidP="000A1055">
      <w:pPr>
        <w:pStyle w:val="2"/>
        <w:numPr>
          <w:ilvl w:val="0"/>
          <w:numId w:val="0"/>
        </w:numPr>
      </w:pPr>
      <w:bookmarkStart w:id="53" w:name="_Toc101726027"/>
      <w:r>
        <w:rPr>
          <w:rFonts w:hint="eastAsia"/>
        </w:rPr>
        <w:t>5</w:t>
      </w:r>
      <w:r>
        <w:t>.3</w:t>
      </w:r>
      <w:r w:rsidR="00A04D4F" w:rsidRPr="0012658C">
        <w:t>本章小结</w:t>
      </w:r>
      <w:bookmarkEnd w:id="53"/>
    </w:p>
    <w:p w14:paraId="4BB71AF0" w14:textId="77777777" w:rsidR="00A04D4F" w:rsidRPr="0012658C" w:rsidRDefault="00BC22E6" w:rsidP="00A04D4F">
      <w:pPr>
        <w:pStyle w:val="a1"/>
        <w:ind w:firstLine="480"/>
      </w:pPr>
      <w:r w:rsidRPr="0012658C">
        <w:t>本章介绍的内容使系统的主要框架更加明显。</w:t>
      </w:r>
      <w:r w:rsidRPr="0012658C">
        <w:t xml:space="preserve"> </w:t>
      </w:r>
      <w:r w:rsidRPr="0012658C">
        <w:t>通过绘制系统中几个重要模块的流程图，构建了系统的详细设计。</w:t>
      </w:r>
      <w:r w:rsidRPr="0012658C">
        <w:t xml:space="preserve"> </w:t>
      </w:r>
      <w:r w:rsidRPr="0012658C">
        <w:t>同时，描述了系统所需的数据库表。</w:t>
      </w:r>
      <w:r w:rsidRPr="0012658C">
        <w:t xml:space="preserve"> </w:t>
      </w:r>
      <w:r w:rsidRPr="0012658C">
        <w:t>系统的详细系统设计现已完成。</w:t>
      </w:r>
    </w:p>
    <w:p w14:paraId="4A9135B0" w14:textId="77777777" w:rsidR="006B08A1" w:rsidRPr="0012658C" w:rsidRDefault="006B08A1">
      <w:pPr>
        <w:pStyle w:val="1"/>
      </w:pPr>
      <w:bookmarkStart w:id="54" w:name="_Toc101726028"/>
      <w:r w:rsidRPr="0012658C">
        <w:lastRenderedPageBreak/>
        <w:t>系统的实现与测试</w:t>
      </w:r>
      <w:bookmarkEnd w:id="54"/>
    </w:p>
    <w:p w14:paraId="3FC58C3C" w14:textId="77777777" w:rsidR="006B08A1" w:rsidRPr="0012658C" w:rsidRDefault="006B08A1">
      <w:pPr>
        <w:pStyle w:val="2"/>
      </w:pPr>
      <w:bookmarkStart w:id="55" w:name="_Toc101726029"/>
      <w:r w:rsidRPr="0012658C">
        <w:t>系统实现</w:t>
      </w:r>
      <w:bookmarkEnd w:id="55"/>
    </w:p>
    <w:p w14:paraId="458DFD23" w14:textId="72A19143" w:rsidR="006F6346" w:rsidRPr="0012658C" w:rsidRDefault="00C27798" w:rsidP="006F6346">
      <w:pPr>
        <w:pStyle w:val="3"/>
      </w:pPr>
      <w:bookmarkStart w:id="56" w:name="_Toc101726030"/>
      <w:r>
        <w:t>学生</w:t>
      </w:r>
      <w:r w:rsidR="006F6346" w:rsidRPr="0012658C">
        <w:t>模块</w:t>
      </w:r>
      <w:bookmarkEnd w:id="56"/>
    </w:p>
    <w:p w14:paraId="7334FD21" w14:textId="27B9D5B6" w:rsidR="006F6346" w:rsidRPr="0012658C" w:rsidRDefault="006F6346" w:rsidP="006F6346">
      <w:pPr>
        <w:pStyle w:val="4"/>
        <w:ind w:firstLine="480"/>
        <w:rPr>
          <w:rFonts w:eastAsia="宋体"/>
          <w:b w:val="0"/>
          <w:bCs/>
        </w:rPr>
      </w:pPr>
      <w:r w:rsidRPr="0012658C">
        <w:rPr>
          <w:rFonts w:eastAsia="宋体"/>
          <w:b w:val="0"/>
          <w:bCs/>
        </w:rPr>
        <w:t>1.</w:t>
      </w:r>
      <w:r w:rsidR="00C27798">
        <w:rPr>
          <w:rFonts w:eastAsia="宋体"/>
          <w:b w:val="0"/>
          <w:bCs/>
        </w:rPr>
        <w:t>学生</w:t>
      </w:r>
      <w:r w:rsidRPr="0012658C">
        <w:rPr>
          <w:rFonts w:eastAsia="宋体"/>
          <w:b w:val="0"/>
          <w:bCs/>
        </w:rPr>
        <w:t>首页</w:t>
      </w:r>
      <w:r w:rsidR="002F181B">
        <w:rPr>
          <w:rFonts w:eastAsia="宋体" w:hint="eastAsia"/>
          <w:b w:val="0"/>
          <w:bCs/>
        </w:rPr>
        <w:t>登录</w:t>
      </w:r>
      <w:r w:rsidRPr="0012658C">
        <w:rPr>
          <w:rFonts w:eastAsia="宋体"/>
          <w:b w:val="0"/>
          <w:bCs/>
        </w:rPr>
        <w:t>功能</w:t>
      </w:r>
    </w:p>
    <w:p w14:paraId="52DFDDE3" w14:textId="3A883430" w:rsidR="006F6346" w:rsidRPr="0012658C" w:rsidRDefault="00D26611" w:rsidP="00741113">
      <w:pPr>
        <w:pStyle w:val="a1"/>
        <w:ind w:firstLineChars="0" w:firstLine="480"/>
        <w:rPr>
          <w:color w:val="FF0000"/>
        </w:rPr>
      </w:pPr>
      <w:r>
        <w:rPr>
          <w:rFonts w:hint="eastAsia"/>
        </w:rPr>
        <w:t>首页</w:t>
      </w:r>
      <w:r w:rsidR="002F181B">
        <w:rPr>
          <w:rFonts w:hint="eastAsia"/>
        </w:rPr>
        <w:t>登录</w:t>
      </w:r>
      <w:r>
        <w:rPr>
          <w:rFonts w:hint="eastAsia"/>
        </w:rPr>
        <w:t>功能实现方式通过调用接口发送</w:t>
      </w:r>
      <w:r>
        <w:rPr>
          <w:rFonts w:hint="eastAsia"/>
        </w:rPr>
        <w:t>get</w:t>
      </w:r>
      <w:r>
        <w:rPr>
          <w:rFonts w:hint="eastAsia"/>
        </w:rPr>
        <w:t>请求向后端传递当前登录</w:t>
      </w:r>
      <w:r w:rsidR="00C27798">
        <w:rPr>
          <w:rFonts w:hint="eastAsia"/>
        </w:rPr>
        <w:t>学生</w:t>
      </w:r>
      <w:r>
        <w:rPr>
          <w:rFonts w:hint="eastAsia"/>
        </w:rPr>
        <w:t>的</w:t>
      </w:r>
      <w:r w:rsidR="00DD4825">
        <w:rPr>
          <w:rFonts w:hint="eastAsia"/>
        </w:rPr>
        <w:t>账号、密码</w:t>
      </w:r>
      <w:r w:rsidR="004E1881">
        <w:rPr>
          <w:rFonts w:hint="eastAsia"/>
        </w:rPr>
        <w:t>查询</w:t>
      </w:r>
      <w:r w:rsidR="00DD4825">
        <w:rPr>
          <w:rFonts w:hint="eastAsia"/>
        </w:rPr>
        <w:t>并</w:t>
      </w:r>
      <w:r w:rsidR="004E1881">
        <w:rPr>
          <w:rFonts w:hint="eastAsia"/>
        </w:rPr>
        <w:t>返回信息</w:t>
      </w:r>
      <w:r w:rsidR="002F181B">
        <w:rPr>
          <w:rFonts w:hint="eastAsia"/>
        </w:rPr>
        <w:t>，进行登录</w:t>
      </w:r>
      <w:r w:rsidR="006F6346" w:rsidRPr="0012658C">
        <w:rPr>
          <w:rFonts w:hint="eastAsia"/>
        </w:rPr>
        <w:t>。</w:t>
      </w:r>
      <w:r w:rsidR="006F6346" w:rsidRPr="0012658C">
        <w:t>首页</w:t>
      </w:r>
      <w:r w:rsidR="002F181B">
        <w:rPr>
          <w:rFonts w:hint="eastAsia"/>
        </w:rPr>
        <w:t>登录</w:t>
      </w:r>
      <w:r w:rsidR="006F6346" w:rsidRPr="0012658C">
        <w:t>功能</w:t>
      </w:r>
      <w:r w:rsidR="006962AA">
        <w:rPr>
          <w:rFonts w:hint="eastAsia"/>
        </w:rPr>
        <w:t>界面</w:t>
      </w:r>
      <w:r w:rsidR="006F6346" w:rsidRPr="0012658C">
        <w:t>如图</w:t>
      </w:r>
      <w:r w:rsidR="006962AA">
        <w:t>6</w:t>
      </w:r>
      <w:r w:rsidR="006F6346" w:rsidRPr="0012658C">
        <w:t>-1</w:t>
      </w:r>
      <w:r w:rsidR="006F6346" w:rsidRPr="0012658C">
        <w:t>所示。</w:t>
      </w:r>
    </w:p>
    <w:p w14:paraId="715033E4" w14:textId="6785E2BA" w:rsidR="006F6346" w:rsidRPr="0012658C" w:rsidRDefault="004312F3" w:rsidP="006F6346">
      <w:pPr>
        <w:pStyle w:val="a1"/>
        <w:ind w:firstLineChars="0" w:firstLine="0"/>
        <w:jc w:val="center"/>
      </w:pPr>
      <w:r>
        <w:rPr>
          <w:noProof/>
        </w:rPr>
        <w:drawing>
          <wp:inline distT="0" distB="0" distL="0" distR="0" wp14:anchorId="5A24DCB6" wp14:editId="06F57067">
            <wp:extent cx="4932045" cy="3517265"/>
            <wp:effectExtent l="0" t="0" r="1905"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32045" cy="3517265"/>
                    </a:xfrm>
                    <a:prstGeom prst="rect">
                      <a:avLst/>
                    </a:prstGeom>
                  </pic:spPr>
                </pic:pic>
              </a:graphicData>
            </a:graphic>
          </wp:inline>
        </w:drawing>
      </w:r>
    </w:p>
    <w:p w14:paraId="2CE39748" w14:textId="06AFD1AD" w:rsidR="006F6346" w:rsidRPr="0012658C" w:rsidRDefault="006F6346" w:rsidP="006F6346">
      <w:pPr>
        <w:pStyle w:val="a5"/>
        <w:rPr>
          <w:szCs w:val="18"/>
        </w:rPr>
      </w:pPr>
      <w:r w:rsidRPr="0012658C">
        <w:rPr>
          <w:szCs w:val="18"/>
        </w:rPr>
        <w:t>图</w:t>
      </w:r>
      <w:r w:rsidR="00C07B41">
        <w:rPr>
          <w:szCs w:val="18"/>
        </w:rPr>
        <w:t>6</w:t>
      </w:r>
      <w:r w:rsidRPr="0012658C">
        <w:rPr>
          <w:szCs w:val="18"/>
        </w:rPr>
        <w:t xml:space="preserve">-1 </w:t>
      </w:r>
      <w:r w:rsidRPr="0012658C">
        <w:rPr>
          <w:szCs w:val="18"/>
        </w:rPr>
        <w:t>首页</w:t>
      </w:r>
      <w:r w:rsidR="002F181B">
        <w:rPr>
          <w:rFonts w:hint="eastAsia"/>
          <w:szCs w:val="18"/>
        </w:rPr>
        <w:t>登录</w:t>
      </w:r>
      <w:r w:rsidRPr="0012658C">
        <w:rPr>
          <w:szCs w:val="18"/>
        </w:rPr>
        <w:t>功能</w:t>
      </w:r>
      <w:r w:rsidR="006A4F9A">
        <w:rPr>
          <w:rFonts w:hint="eastAsia"/>
          <w:szCs w:val="18"/>
        </w:rPr>
        <w:t>界面</w:t>
      </w:r>
    </w:p>
    <w:p w14:paraId="322F7CE6" w14:textId="203EE5E4" w:rsidR="006F6346" w:rsidRPr="0012658C" w:rsidRDefault="006F6346" w:rsidP="006F6346">
      <w:pPr>
        <w:pStyle w:val="4"/>
        <w:ind w:firstLine="480"/>
        <w:rPr>
          <w:rFonts w:eastAsia="宋体"/>
          <w:b w:val="0"/>
          <w:bCs/>
        </w:rPr>
      </w:pPr>
      <w:r w:rsidRPr="0012658C">
        <w:rPr>
          <w:rFonts w:eastAsia="宋体"/>
          <w:b w:val="0"/>
          <w:bCs/>
        </w:rPr>
        <w:t>2.</w:t>
      </w:r>
      <w:r w:rsidR="002F181B">
        <w:rPr>
          <w:rFonts w:eastAsia="宋体" w:hint="eastAsia"/>
          <w:b w:val="0"/>
          <w:bCs/>
        </w:rPr>
        <w:t>首页</w:t>
      </w:r>
      <w:r w:rsidRPr="0012658C">
        <w:rPr>
          <w:rFonts w:eastAsia="宋体"/>
          <w:b w:val="0"/>
          <w:bCs/>
        </w:rPr>
        <w:t>功能</w:t>
      </w:r>
    </w:p>
    <w:p w14:paraId="62D751EE" w14:textId="61685F23" w:rsidR="006F6346" w:rsidRDefault="002F181B" w:rsidP="002849E3">
      <w:pPr>
        <w:pStyle w:val="a1"/>
        <w:ind w:firstLine="480"/>
      </w:pPr>
      <w:r>
        <w:rPr>
          <w:rFonts w:hint="eastAsia"/>
        </w:rPr>
        <w:t>首页展示</w:t>
      </w:r>
      <w:r w:rsidR="004312F3">
        <w:rPr>
          <w:rFonts w:hint="eastAsia"/>
        </w:rPr>
        <w:t>各个功能模块</w:t>
      </w:r>
      <w:r>
        <w:rPr>
          <w:rFonts w:hint="eastAsia"/>
        </w:rPr>
        <w:t>，</w:t>
      </w:r>
      <w:r w:rsidR="004312F3">
        <w:rPr>
          <w:rFonts w:hint="eastAsia"/>
        </w:rPr>
        <w:t>以及系统介绍与个人信息修改</w:t>
      </w:r>
      <w:r>
        <w:rPr>
          <w:rFonts w:hint="eastAsia"/>
        </w:rPr>
        <w:t>，</w:t>
      </w:r>
      <w:r w:rsidR="004312F3">
        <w:rPr>
          <w:rFonts w:hint="eastAsia"/>
        </w:rPr>
        <w:t>点击各个功能模块都是对指定的接口进行调用，并在前端页面进行显示</w:t>
      </w:r>
      <w:r w:rsidR="00BE67C5">
        <w:t>。</w:t>
      </w:r>
      <w:r>
        <w:rPr>
          <w:rFonts w:hint="eastAsia"/>
        </w:rPr>
        <w:t>首页</w:t>
      </w:r>
      <w:r w:rsidR="002849E3">
        <w:rPr>
          <w:rFonts w:hint="eastAsia"/>
        </w:rPr>
        <w:t>界面</w:t>
      </w:r>
      <w:r w:rsidR="006F6346" w:rsidRPr="0012658C">
        <w:rPr>
          <w:rFonts w:hint="eastAsia"/>
        </w:rPr>
        <w:t>如</w:t>
      </w:r>
      <w:r w:rsidR="006F6346" w:rsidRPr="0012658C">
        <w:t>图</w:t>
      </w:r>
      <w:r w:rsidR="002849E3">
        <w:t>6</w:t>
      </w:r>
      <w:r w:rsidR="006F6346" w:rsidRPr="0012658C">
        <w:t>-2</w:t>
      </w:r>
      <w:r w:rsidR="006F6346" w:rsidRPr="0012658C">
        <w:t>所示。</w:t>
      </w:r>
    </w:p>
    <w:p w14:paraId="14138C99" w14:textId="4A886167" w:rsidR="002849E3" w:rsidRPr="002849E3" w:rsidRDefault="004312F3" w:rsidP="008261B1">
      <w:pPr>
        <w:pStyle w:val="a1"/>
        <w:ind w:firstLineChars="0" w:firstLine="0"/>
        <w:jc w:val="center"/>
      </w:pPr>
      <w:r>
        <w:rPr>
          <w:noProof/>
        </w:rPr>
        <w:lastRenderedPageBreak/>
        <w:drawing>
          <wp:inline distT="0" distB="0" distL="0" distR="0" wp14:anchorId="7FBCDEBE" wp14:editId="7D44B3A6">
            <wp:extent cx="4932045" cy="2372360"/>
            <wp:effectExtent l="0" t="0" r="1905"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32045" cy="2372360"/>
                    </a:xfrm>
                    <a:prstGeom prst="rect">
                      <a:avLst/>
                    </a:prstGeom>
                  </pic:spPr>
                </pic:pic>
              </a:graphicData>
            </a:graphic>
          </wp:inline>
        </w:drawing>
      </w:r>
    </w:p>
    <w:p w14:paraId="317B8B73" w14:textId="0E6FEF3F" w:rsidR="002849E3" w:rsidRPr="0012658C" w:rsidRDefault="002849E3" w:rsidP="002849E3">
      <w:pPr>
        <w:pStyle w:val="a5"/>
        <w:rPr>
          <w:szCs w:val="18"/>
        </w:rPr>
      </w:pPr>
      <w:r w:rsidRPr="0012658C">
        <w:rPr>
          <w:szCs w:val="18"/>
        </w:rPr>
        <w:t>图</w:t>
      </w:r>
      <w:r>
        <w:rPr>
          <w:szCs w:val="18"/>
        </w:rPr>
        <w:t>6</w:t>
      </w:r>
      <w:r w:rsidRPr="0012658C">
        <w:rPr>
          <w:szCs w:val="18"/>
        </w:rPr>
        <w:t>-2</w:t>
      </w:r>
      <w:r w:rsidR="002F181B">
        <w:rPr>
          <w:rFonts w:hint="eastAsia"/>
          <w:szCs w:val="18"/>
        </w:rPr>
        <w:t>首页</w:t>
      </w:r>
      <w:r>
        <w:rPr>
          <w:rFonts w:hint="eastAsia"/>
          <w:szCs w:val="18"/>
        </w:rPr>
        <w:t>界面</w:t>
      </w:r>
    </w:p>
    <w:p w14:paraId="796EF126" w14:textId="321079D2" w:rsidR="006F6346" w:rsidRPr="0012658C" w:rsidRDefault="006F6346" w:rsidP="006F6346">
      <w:pPr>
        <w:pStyle w:val="a1"/>
        <w:ind w:firstLineChars="0" w:firstLine="0"/>
        <w:jc w:val="center"/>
      </w:pPr>
    </w:p>
    <w:p w14:paraId="02BC9586" w14:textId="7A884B1E" w:rsidR="00DF1528" w:rsidRDefault="00DF1528" w:rsidP="00DF1528">
      <w:pPr>
        <w:pStyle w:val="4"/>
        <w:ind w:firstLine="480"/>
        <w:rPr>
          <w:rFonts w:eastAsia="宋体"/>
          <w:b w:val="0"/>
          <w:bCs/>
        </w:rPr>
      </w:pPr>
      <w:r>
        <w:rPr>
          <w:rFonts w:eastAsia="宋体" w:hint="eastAsia"/>
          <w:b w:val="0"/>
          <w:bCs/>
        </w:rPr>
        <w:t>3</w:t>
      </w:r>
      <w:r w:rsidRPr="0012658C">
        <w:rPr>
          <w:rFonts w:eastAsia="宋体"/>
          <w:b w:val="0"/>
          <w:bCs/>
        </w:rPr>
        <w:t>.</w:t>
      </w:r>
      <w:r w:rsidR="004312F3">
        <w:rPr>
          <w:rFonts w:eastAsia="宋体" w:hint="eastAsia"/>
          <w:b w:val="0"/>
          <w:bCs/>
        </w:rPr>
        <w:t>个人信息修改</w:t>
      </w:r>
      <w:r>
        <w:rPr>
          <w:rFonts w:eastAsia="宋体"/>
          <w:b w:val="0"/>
          <w:bCs/>
        </w:rPr>
        <w:t>功能</w:t>
      </w:r>
    </w:p>
    <w:p w14:paraId="3CCC2412" w14:textId="29E16896" w:rsidR="00DF1528" w:rsidRDefault="00C27798" w:rsidP="00DF1528">
      <w:pPr>
        <w:pStyle w:val="a1"/>
        <w:ind w:firstLine="480"/>
      </w:pPr>
      <w:r>
        <w:rPr>
          <w:rFonts w:hint="eastAsia"/>
        </w:rPr>
        <w:t>学生</w:t>
      </w:r>
      <w:r w:rsidR="002F181B">
        <w:rPr>
          <w:rFonts w:hint="eastAsia"/>
        </w:rPr>
        <w:t>登录到系统之后，点击</w:t>
      </w:r>
      <w:r w:rsidR="004312F3">
        <w:rPr>
          <w:rFonts w:hint="eastAsia"/>
        </w:rPr>
        <w:t>右侧的登录信息名称，在弹出的页面进行资料修改包括密码的修改</w:t>
      </w:r>
      <w:r w:rsidR="002F181B">
        <w:rPr>
          <w:rFonts w:hint="eastAsia"/>
        </w:rPr>
        <w:t>。需要提供</w:t>
      </w:r>
      <w:r w:rsidR="004312F3">
        <w:rPr>
          <w:rFonts w:hint="eastAsia"/>
        </w:rPr>
        <w:t>电话等</w:t>
      </w:r>
      <w:r w:rsidR="002F181B">
        <w:rPr>
          <w:rFonts w:hint="eastAsia"/>
        </w:rPr>
        <w:t>进行</w:t>
      </w:r>
      <w:r w:rsidR="004312F3">
        <w:rPr>
          <w:rFonts w:hint="eastAsia"/>
        </w:rPr>
        <w:t>数据库</w:t>
      </w:r>
      <w:r w:rsidR="002F181B">
        <w:rPr>
          <w:rFonts w:hint="eastAsia"/>
        </w:rPr>
        <w:t>校验，修改成功后进行提交，并反馈回是否修改成功</w:t>
      </w:r>
      <w:r w:rsidR="00DF1528">
        <w:rPr>
          <w:rFonts w:hint="eastAsia"/>
        </w:rPr>
        <w:t>。</w:t>
      </w:r>
      <w:r w:rsidR="004312F3">
        <w:rPr>
          <w:rFonts w:hint="eastAsia"/>
        </w:rPr>
        <w:t>个人信息修改</w:t>
      </w:r>
      <w:r w:rsidR="00DF1528">
        <w:rPr>
          <w:rFonts w:hint="eastAsia"/>
        </w:rPr>
        <w:t>界面</w:t>
      </w:r>
      <w:r w:rsidR="00DF1528" w:rsidRPr="0012658C">
        <w:rPr>
          <w:rFonts w:hint="eastAsia"/>
        </w:rPr>
        <w:t>如</w:t>
      </w:r>
      <w:r w:rsidR="00DF1528" w:rsidRPr="0012658C">
        <w:t>图</w:t>
      </w:r>
      <w:r w:rsidR="00DF1528">
        <w:t>6</w:t>
      </w:r>
      <w:r w:rsidR="00DF1528" w:rsidRPr="0012658C">
        <w:t>-</w:t>
      </w:r>
      <w:r w:rsidR="002F181B">
        <w:t>3</w:t>
      </w:r>
      <w:r w:rsidR="00DF1528" w:rsidRPr="0012658C">
        <w:t>所示。</w:t>
      </w:r>
    </w:p>
    <w:p w14:paraId="6C66B43D" w14:textId="2516E3D2" w:rsidR="00DF1528" w:rsidRDefault="004312F3" w:rsidP="00DF1528">
      <w:pPr>
        <w:pStyle w:val="a1"/>
        <w:ind w:firstLineChars="0" w:firstLine="0"/>
      </w:pPr>
      <w:r>
        <w:rPr>
          <w:noProof/>
        </w:rPr>
        <w:drawing>
          <wp:inline distT="0" distB="0" distL="0" distR="0" wp14:anchorId="3E505F44" wp14:editId="7D8FBD7D">
            <wp:extent cx="4932045" cy="3364230"/>
            <wp:effectExtent l="0" t="0" r="1905"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32045" cy="3364230"/>
                    </a:xfrm>
                    <a:prstGeom prst="rect">
                      <a:avLst/>
                    </a:prstGeom>
                  </pic:spPr>
                </pic:pic>
              </a:graphicData>
            </a:graphic>
          </wp:inline>
        </w:drawing>
      </w:r>
    </w:p>
    <w:p w14:paraId="45456138" w14:textId="05FB7A69" w:rsidR="00DF1528" w:rsidRDefault="00DF1528" w:rsidP="00DF1528">
      <w:pPr>
        <w:pStyle w:val="a5"/>
        <w:rPr>
          <w:szCs w:val="18"/>
        </w:rPr>
      </w:pPr>
      <w:r w:rsidRPr="0012658C">
        <w:rPr>
          <w:szCs w:val="18"/>
        </w:rPr>
        <w:t>图</w:t>
      </w:r>
      <w:r>
        <w:rPr>
          <w:szCs w:val="18"/>
        </w:rPr>
        <w:t>6</w:t>
      </w:r>
      <w:r w:rsidRPr="0012658C">
        <w:rPr>
          <w:szCs w:val="18"/>
        </w:rPr>
        <w:t>-</w:t>
      </w:r>
      <w:r w:rsidR="002F181B">
        <w:rPr>
          <w:szCs w:val="18"/>
        </w:rPr>
        <w:t>3</w:t>
      </w:r>
      <w:r w:rsidR="004312F3">
        <w:rPr>
          <w:rFonts w:hint="eastAsia"/>
          <w:szCs w:val="18"/>
        </w:rPr>
        <w:t>个人信息修改</w:t>
      </w:r>
      <w:r>
        <w:rPr>
          <w:rFonts w:hint="eastAsia"/>
          <w:szCs w:val="18"/>
        </w:rPr>
        <w:t>界面</w:t>
      </w:r>
    </w:p>
    <w:p w14:paraId="472C1F61" w14:textId="65824D6D" w:rsidR="00DF1528" w:rsidRDefault="00A51CC1" w:rsidP="00DF1528">
      <w:pPr>
        <w:pStyle w:val="4"/>
        <w:ind w:firstLine="480"/>
        <w:rPr>
          <w:rFonts w:eastAsia="宋体"/>
          <w:b w:val="0"/>
          <w:bCs/>
        </w:rPr>
      </w:pPr>
      <w:r>
        <w:rPr>
          <w:rFonts w:eastAsia="宋体"/>
          <w:b w:val="0"/>
          <w:bCs/>
        </w:rPr>
        <w:t>4</w:t>
      </w:r>
      <w:r w:rsidR="00DF1528" w:rsidRPr="0012658C">
        <w:rPr>
          <w:rFonts w:eastAsia="宋体"/>
          <w:b w:val="0"/>
          <w:bCs/>
        </w:rPr>
        <w:t>.</w:t>
      </w:r>
      <w:r w:rsidR="004312F3">
        <w:rPr>
          <w:rFonts w:eastAsia="宋体" w:hint="eastAsia"/>
          <w:b w:val="0"/>
          <w:bCs/>
        </w:rPr>
        <w:t>报修单</w:t>
      </w:r>
      <w:r w:rsidR="002F181B">
        <w:rPr>
          <w:rFonts w:eastAsia="宋体" w:hint="eastAsia"/>
          <w:b w:val="0"/>
          <w:bCs/>
        </w:rPr>
        <w:t>功能</w:t>
      </w:r>
    </w:p>
    <w:p w14:paraId="740242FC" w14:textId="06918998" w:rsidR="00DF1528" w:rsidRDefault="00C27798" w:rsidP="002F181B">
      <w:pPr>
        <w:pStyle w:val="a1"/>
        <w:ind w:firstLine="480"/>
      </w:pPr>
      <w:r>
        <w:rPr>
          <w:rFonts w:hint="eastAsia"/>
        </w:rPr>
        <w:t>学生</w:t>
      </w:r>
      <w:r w:rsidR="002F181B">
        <w:rPr>
          <w:rFonts w:hint="eastAsia"/>
        </w:rPr>
        <w:t>在登录之后点击</w:t>
      </w:r>
      <w:r w:rsidR="004312F3">
        <w:rPr>
          <w:rFonts w:hint="eastAsia"/>
        </w:rPr>
        <w:t>报修单，在此管理中可以对所有报修单进行查看</w:t>
      </w:r>
      <w:r w:rsidR="004312F3">
        <w:rPr>
          <w:rFonts w:hint="eastAsia"/>
        </w:rPr>
        <w:lastRenderedPageBreak/>
        <w:t>操作，如果需要添加报修单，则点击提交按钮，进行页面调取，然后填写信息</w:t>
      </w:r>
      <w:r w:rsidR="00D60C9A">
        <w:rPr>
          <w:rFonts w:hint="eastAsia"/>
        </w:rPr>
        <w:t>。</w:t>
      </w:r>
      <w:r w:rsidR="004312F3">
        <w:rPr>
          <w:rFonts w:hint="eastAsia"/>
        </w:rPr>
        <w:t>报修单</w:t>
      </w:r>
      <w:r w:rsidR="00D60C9A">
        <w:rPr>
          <w:rFonts w:hint="eastAsia"/>
        </w:rPr>
        <w:t>界面如图</w:t>
      </w:r>
      <w:r w:rsidR="00D60C9A">
        <w:rPr>
          <w:rFonts w:hint="eastAsia"/>
        </w:rPr>
        <w:t>6-</w:t>
      </w:r>
      <w:r w:rsidR="00A51CC1">
        <w:t>4</w:t>
      </w:r>
      <w:r w:rsidR="00D60C9A">
        <w:rPr>
          <w:rFonts w:hint="eastAsia"/>
        </w:rPr>
        <w:t>所示。</w:t>
      </w:r>
    </w:p>
    <w:p w14:paraId="03E94F03" w14:textId="7429A168" w:rsidR="00D60C9A" w:rsidRDefault="004312F3" w:rsidP="00DF1528">
      <w:pPr>
        <w:pStyle w:val="a1"/>
        <w:ind w:firstLineChars="0" w:firstLine="0"/>
      </w:pPr>
      <w:r>
        <w:rPr>
          <w:noProof/>
        </w:rPr>
        <w:drawing>
          <wp:inline distT="0" distB="0" distL="0" distR="0" wp14:anchorId="61B82AE3" wp14:editId="1954669A">
            <wp:extent cx="4932045" cy="2220595"/>
            <wp:effectExtent l="0" t="0" r="190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32045" cy="2220595"/>
                    </a:xfrm>
                    <a:prstGeom prst="rect">
                      <a:avLst/>
                    </a:prstGeom>
                  </pic:spPr>
                </pic:pic>
              </a:graphicData>
            </a:graphic>
          </wp:inline>
        </w:drawing>
      </w:r>
    </w:p>
    <w:p w14:paraId="40A788CC" w14:textId="0FE707B2" w:rsidR="00D60C9A" w:rsidRPr="00D60C9A" w:rsidRDefault="00D60C9A" w:rsidP="00D60C9A">
      <w:pPr>
        <w:pStyle w:val="a5"/>
        <w:rPr>
          <w:szCs w:val="18"/>
        </w:rPr>
      </w:pPr>
      <w:r w:rsidRPr="0012658C">
        <w:rPr>
          <w:szCs w:val="18"/>
        </w:rPr>
        <w:t>图</w:t>
      </w:r>
      <w:r>
        <w:rPr>
          <w:szCs w:val="18"/>
        </w:rPr>
        <w:t>6</w:t>
      </w:r>
      <w:r w:rsidRPr="0012658C">
        <w:rPr>
          <w:szCs w:val="18"/>
        </w:rPr>
        <w:t>-</w:t>
      </w:r>
      <w:r w:rsidR="00A51CC1">
        <w:rPr>
          <w:szCs w:val="18"/>
        </w:rPr>
        <w:t>4</w:t>
      </w:r>
      <w:r w:rsidR="004312F3">
        <w:rPr>
          <w:rFonts w:hint="eastAsia"/>
          <w:szCs w:val="18"/>
        </w:rPr>
        <w:t>报修单</w:t>
      </w:r>
      <w:r>
        <w:rPr>
          <w:rFonts w:hint="eastAsia"/>
          <w:szCs w:val="18"/>
        </w:rPr>
        <w:t>界面</w:t>
      </w:r>
    </w:p>
    <w:p w14:paraId="42FC078D" w14:textId="18E2D198" w:rsidR="006F6346" w:rsidRDefault="00A51CC1" w:rsidP="006F6346">
      <w:pPr>
        <w:pStyle w:val="4"/>
        <w:ind w:firstLine="480"/>
        <w:rPr>
          <w:rFonts w:eastAsia="宋体"/>
          <w:b w:val="0"/>
          <w:bCs/>
        </w:rPr>
      </w:pPr>
      <w:r>
        <w:rPr>
          <w:rFonts w:eastAsia="宋体"/>
          <w:b w:val="0"/>
          <w:bCs/>
        </w:rPr>
        <w:t>5</w:t>
      </w:r>
      <w:r w:rsidR="006F6346" w:rsidRPr="0012658C">
        <w:rPr>
          <w:rFonts w:eastAsia="宋体"/>
          <w:b w:val="0"/>
          <w:bCs/>
        </w:rPr>
        <w:t>.</w:t>
      </w:r>
      <w:r w:rsidR="004312F3">
        <w:rPr>
          <w:rFonts w:eastAsia="宋体" w:hint="eastAsia"/>
          <w:b w:val="0"/>
          <w:bCs/>
        </w:rPr>
        <w:t>催单</w:t>
      </w:r>
      <w:r w:rsidR="00BE67C5">
        <w:rPr>
          <w:rFonts w:eastAsia="宋体"/>
          <w:b w:val="0"/>
          <w:bCs/>
        </w:rPr>
        <w:t>功能</w:t>
      </w:r>
    </w:p>
    <w:p w14:paraId="7460C79B" w14:textId="1BD0369E" w:rsidR="00D60C9A" w:rsidRPr="00D60C9A" w:rsidRDefault="004312F3" w:rsidP="00A51CC1">
      <w:pPr>
        <w:pStyle w:val="a1"/>
        <w:ind w:firstLine="480"/>
      </w:pPr>
      <w:r>
        <w:rPr>
          <w:rFonts w:hint="eastAsia"/>
        </w:rPr>
        <w:t>在已经提交的报修单中进行催单操作，用于</w:t>
      </w:r>
      <w:r w:rsidR="007715E1">
        <w:rPr>
          <w:rFonts w:hint="eastAsia"/>
        </w:rPr>
        <w:t>督促管理员人尽快落实需要维修的物品，催单展示列表中，可直接对需要催单的信息进行逐一添加，也可以对其催单清除操作</w:t>
      </w:r>
      <w:r w:rsidR="00D60C9A">
        <w:rPr>
          <w:rFonts w:hint="eastAsia"/>
        </w:rPr>
        <w:t>。</w:t>
      </w:r>
      <w:r>
        <w:rPr>
          <w:rFonts w:hint="eastAsia"/>
        </w:rPr>
        <w:t>催单</w:t>
      </w:r>
      <w:r w:rsidR="00D60C9A">
        <w:rPr>
          <w:rFonts w:hint="eastAsia"/>
        </w:rPr>
        <w:t>界面如图</w:t>
      </w:r>
      <w:r w:rsidR="00D60C9A">
        <w:rPr>
          <w:rFonts w:hint="eastAsia"/>
        </w:rPr>
        <w:t>6-</w:t>
      </w:r>
      <w:r w:rsidR="00A51CC1">
        <w:t>5</w:t>
      </w:r>
      <w:r w:rsidR="00D60C9A">
        <w:rPr>
          <w:rFonts w:hint="eastAsia"/>
        </w:rPr>
        <w:t>所示。</w:t>
      </w:r>
    </w:p>
    <w:p w14:paraId="5F85E812" w14:textId="28BCEF5D" w:rsidR="00D60C9A" w:rsidRPr="00D60C9A" w:rsidRDefault="004312F3" w:rsidP="00D60C9A">
      <w:pPr>
        <w:pStyle w:val="a1"/>
        <w:ind w:firstLineChars="0" w:firstLine="0"/>
      </w:pPr>
      <w:r>
        <w:rPr>
          <w:noProof/>
        </w:rPr>
        <w:drawing>
          <wp:inline distT="0" distB="0" distL="0" distR="0" wp14:anchorId="647986F0" wp14:editId="292DD40C">
            <wp:extent cx="4932045" cy="2720975"/>
            <wp:effectExtent l="0" t="0" r="1905"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32045" cy="2720975"/>
                    </a:xfrm>
                    <a:prstGeom prst="rect">
                      <a:avLst/>
                    </a:prstGeom>
                  </pic:spPr>
                </pic:pic>
              </a:graphicData>
            </a:graphic>
          </wp:inline>
        </w:drawing>
      </w:r>
    </w:p>
    <w:p w14:paraId="7C657691" w14:textId="2B8EEE9F" w:rsidR="00D60C9A" w:rsidRDefault="00D60C9A" w:rsidP="00D60C9A">
      <w:pPr>
        <w:pStyle w:val="a5"/>
        <w:rPr>
          <w:szCs w:val="18"/>
        </w:rPr>
      </w:pPr>
      <w:r w:rsidRPr="0012658C">
        <w:rPr>
          <w:szCs w:val="18"/>
        </w:rPr>
        <w:t>图</w:t>
      </w:r>
      <w:r>
        <w:rPr>
          <w:szCs w:val="18"/>
        </w:rPr>
        <w:t>6</w:t>
      </w:r>
      <w:r w:rsidRPr="0012658C">
        <w:rPr>
          <w:szCs w:val="18"/>
        </w:rPr>
        <w:t>-</w:t>
      </w:r>
      <w:r w:rsidR="00A51CC1">
        <w:rPr>
          <w:rFonts w:hint="eastAsia"/>
          <w:szCs w:val="18"/>
        </w:rPr>
        <w:t>5</w:t>
      </w:r>
      <w:r w:rsidR="004312F3">
        <w:rPr>
          <w:rFonts w:hint="eastAsia"/>
          <w:szCs w:val="18"/>
        </w:rPr>
        <w:t>催单</w:t>
      </w:r>
      <w:r>
        <w:rPr>
          <w:rFonts w:hint="eastAsia"/>
          <w:szCs w:val="18"/>
        </w:rPr>
        <w:t>界面</w:t>
      </w:r>
    </w:p>
    <w:p w14:paraId="1C399D55" w14:textId="30E4CC6E" w:rsidR="00B8512D" w:rsidRDefault="00A51CC1" w:rsidP="00A51CC1">
      <w:pPr>
        <w:pStyle w:val="4"/>
        <w:rPr>
          <w:rFonts w:eastAsia="宋体"/>
          <w:b w:val="0"/>
          <w:bCs/>
        </w:rPr>
      </w:pPr>
      <w:r>
        <w:rPr>
          <w:rFonts w:eastAsia="宋体"/>
          <w:b w:val="0"/>
          <w:bCs/>
        </w:rPr>
        <w:t>6</w:t>
      </w:r>
      <w:r w:rsidR="00B8512D" w:rsidRPr="0012658C">
        <w:rPr>
          <w:rFonts w:eastAsia="宋体"/>
          <w:b w:val="0"/>
          <w:bCs/>
        </w:rPr>
        <w:t>.</w:t>
      </w:r>
      <w:r w:rsidR="007715E1">
        <w:rPr>
          <w:rFonts w:eastAsia="宋体" w:hint="eastAsia"/>
          <w:b w:val="0"/>
          <w:bCs/>
        </w:rPr>
        <w:t>待取消报修单</w:t>
      </w:r>
      <w:r w:rsidR="00B15768">
        <w:rPr>
          <w:rFonts w:eastAsia="宋体" w:hint="eastAsia"/>
          <w:b w:val="0"/>
          <w:bCs/>
        </w:rPr>
        <w:t>功能</w:t>
      </w:r>
    </w:p>
    <w:p w14:paraId="7C55416C" w14:textId="42AE2744" w:rsidR="00D60C9A" w:rsidRDefault="007715E1" w:rsidP="00635E23">
      <w:pPr>
        <w:pStyle w:val="a1"/>
        <w:ind w:firstLine="480"/>
      </w:pPr>
      <w:r>
        <w:rPr>
          <w:rFonts w:hint="eastAsia"/>
        </w:rPr>
        <w:t>学生在提交报修单后，通过自己的简单排查并不需要维护维修的，需要学生取消报修单操作</w:t>
      </w:r>
      <w:r w:rsidR="00B15768">
        <w:rPr>
          <w:rFonts w:hint="eastAsia"/>
        </w:rPr>
        <w:t>。</w:t>
      </w:r>
      <w:r>
        <w:rPr>
          <w:rFonts w:hint="eastAsia"/>
        </w:rPr>
        <w:t>待取消报修单</w:t>
      </w:r>
      <w:r w:rsidR="00635E23">
        <w:rPr>
          <w:rFonts w:hint="eastAsia"/>
        </w:rPr>
        <w:t>界面如图</w:t>
      </w:r>
      <w:r w:rsidR="00635E23">
        <w:rPr>
          <w:rFonts w:hint="eastAsia"/>
        </w:rPr>
        <w:t>6-</w:t>
      </w:r>
      <w:r w:rsidR="00C64C1F">
        <w:t>6</w:t>
      </w:r>
      <w:r w:rsidR="00635E23">
        <w:rPr>
          <w:rFonts w:hint="eastAsia"/>
        </w:rPr>
        <w:t>所示。</w:t>
      </w:r>
    </w:p>
    <w:p w14:paraId="1EEB309E" w14:textId="5B4531E6" w:rsidR="00D60C9A" w:rsidRDefault="007715E1" w:rsidP="00D60C9A">
      <w:pPr>
        <w:pStyle w:val="a1"/>
        <w:ind w:firstLineChars="0" w:firstLine="0"/>
      </w:pPr>
      <w:r>
        <w:rPr>
          <w:noProof/>
        </w:rPr>
        <w:lastRenderedPageBreak/>
        <w:drawing>
          <wp:inline distT="0" distB="0" distL="0" distR="0" wp14:anchorId="20A7E7CD" wp14:editId="37D82E86">
            <wp:extent cx="4932045" cy="2733040"/>
            <wp:effectExtent l="0" t="0" r="190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32045" cy="2733040"/>
                    </a:xfrm>
                    <a:prstGeom prst="rect">
                      <a:avLst/>
                    </a:prstGeom>
                  </pic:spPr>
                </pic:pic>
              </a:graphicData>
            </a:graphic>
          </wp:inline>
        </w:drawing>
      </w:r>
    </w:p>
    <w:p w14:paraId="78948C7C" w14:textId="742239A4" w:rsidR="00D60C9A" w:rsidRPr="00D60C9A" w:rsidRDefault="00D60C9A" w:rsidP="00D60C9A">
      <w:pPr>
        <w:pStyle w:val="a5"/>
        <w:rPr>
          <w:szCs w:val="18"/>
        </w:rPr>
      </w:pPr>
      <w:r w:rsidRPr="0012658C">
        <w:rPr>
          <w:szCs w:val="18"/>
        </w:rPr>
        <w:t>图</w:t>
      </w:r>
      <w:r>
        <w:rPr>
          <w:szCs w:val="18"/>
        </w:rPr>
        <w:t>6</w:t>
      </w:r>
      <w:r w:rsidRPr="0012658C">
        <w:rPr>
          <w:szCs w:val="18"/>
        </w:rPr>
        <w:t>-</w:t>
      </w:r>
      <w:r w:rsidR="00C64C1F">
        <w:rPr>
          <w:szCs w:val="18"/>
        </w:rPr>
        <w:t>6</w:t>
      </w:r>
      <w:r w:rsidR="007715E1">
        <w:rPr>
          <w:rFonts w:hint="eastAsia"/>
          <w:szCs w:val="18"/>
        </w:rPr>
        <w:t>待取消报修单</w:t>
      </w:r>
      <w:r>
        <w:rPr>
          <w:rFonts w:hint="eastAsia"/>
          <w:szCs w:val="18"/>
        </w:rPr>
        <w:t>界面</w:t>
      </w:r>
    </w:p>
    <w:p w14:paraId="10A73804" w14:textId="1CE2ABA6" w:rsidR="00B8512D" w:rsidRDefault="00A51CC1" w:rsidP="00B8512D">
      <w:pPr>
        <w:pStyle w:val="4"/>
        <w:ind w:firstLine="480"/>
        <w:rPr>
          <w:rFonts w:eastAsia="宋体"/>
          <w:b w:val="0"/>
          <w:bCs/>
        </w:rPr>
      </w:pPr>
      <w:r>
        <w:rPr>
          <w:rFonts w:eastAsia="宋体"/>
          <w:b w:val="0"/>
          <w:bCs/>
        </w:rPr>
        <w:t>7</w:t>
      </w:r>
      <w:r w:rsidR="00B8512D" w:rsidRPr="0012658C">
        <w:rPr>
          <w:rFonts w:eastAsia="宋体"/>
          <w:b w:val="0"/>
          <w:bCs/>
        </w:rPr>
        <w:t>.</w:t>
      </w:r>
      <w:r w:rsidR="007715E1">
        <w:rPr>
          <w:rFonts w:eastAsia="宋体" w:hint="eastAsia"/>
          <w:b w:val="0"/>
          <w:bCs/>
        </w:rPr>
        <w:t>水电缴费</w:t>
      </w:r>
      <w:r w:rsidR="00635E23">
        <w:rPr>
          <w:rFonts w:eastAsia="宋体"/>
          <w:b w:val="0"/>
          <w:bCs/>
        </w:rPr>
        <w:t>功能</w:t>
      </w:r>
    </w:p>
    <w:p w14:paraId="110B23BB" w14:textId="22A73E04" w:rsidR="00635E23" w:rsidRPr="00635E23" w:rsidRDefault="007715E1" w:rsidP="00716C93">
      <w:pPr>
        <w:pStyle w:val="a1"/>
        <w:ind w:firstLine="480"/>
      </w:pPr>
      <w:r>
        <w:rPr>
          <w:rFonts w:hint="eastAsia"/>
        </w:rPr>
        <w:t>学生通过登录本系统能够对自己宿舍的水电信息进行查看，对水电缴费记录列表进行展示</w:t>
      </w:r>
      <w:r w:rsidR="00635E23">
        <w:rPr>
          <w:rFonts w:hint="eastAsia"/>
        </w:rPr>
        <w:t>。</w:t>
      </w:r>
      <w:r>
        <w:rPr>
          <w:rFonts w:hint="eastAsia"/>
        </w:rPr>
        <w:t>水电缴费</w:t>
      </w:r>
      <w:r w:rsidR="00635E23">
        <w:rPr>
          <w:rFonts w:hint="eastAsia"/>
        </w:rPr>
        <w:t>界面如图</w:t>
      </w:r>
      <w:r w:rsidR="00635E23">
        <w:rPr>
          <w:rFonts w:hint="eastAsia"/>
        </w:rPr>
        <w:t>6-</w:t>
      </w:r>
      <w:r w:rsidR="00C64C1F">
        <w:t>7</w:t>
      </w:r>
      <w:r w:rsidR="00635E23">
        <w:rPr>
          <w:rFonts w:hint="eastAsia"/>
        </w:rPr>
        <w:t>所示。</w:t>
      </w:r>
    </w:p>
    <w:p w14:paraId="39BE1306" w14:textId="6A85F677" w:rsidR="00635E23" w:rsidRPr="00635E23" w:rsidRDefault="007715E1" w:rsidP="00635E23">
      <w:pPr>
        <w:pStyle w:val="a1"/>
        <w:ind w:firstLineChars="0" w:firstLine="0"/>
      </w:pPr>
      <w:r>
        <w:rPr>
          <w:noProof/>
        </w:rPr>
        <w:drawing>
          <wp:inline distT="0" distB="0" distL="0" distR="0" wp14:anchorId="2A18DEFA" wp14:editId="78B97153">
            <wp:extent cx="4932045" cy="3238500"/>
            <wp:effectExtent l="0" t="0" r="190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32045" cy="3238500"/>
                    </a:xfrm>
                    <a:prstGeom prst="rect">
                      <a:avLst/>
                    </a:prstGeom>
                  </pic:spPr>
                </pic:pic>
              </a:graphicData>
            </a:graphic>
          </wp:inline>
        </w:drawing>
      </w:r>
    </w:p>
    <w:p w14:paraId="6955839E" w14:textId="405566DC" w:rsidR="00B8512D" w:rsidRDefault="00635E23" w:rsidP="00635E23">
      <w:pPr>
        <w:pStyle w:val="a5"/>
        <w:rPr>
          <w:szCs w:val="18"/>
        </w:rPr>
      </w:pPr>
      <w:r w:rsidRPr="0012658C">
        <w:rPr>
          <w:szCs w:val="18"/>
        </w:rPr>
        <w:t>图</w:t>
      </w:r>
      <w:r>
        <w:rPr>
          <w:szCs w:val="18"/>
        </w:rPr>
        <w:t>6</w:t>
      </w:r>
      <w:r w:rsidRPr="0012658C">
        <w:rPr>
          <w:szCs w:val="18"/>
        </w:rPr>
        <w:t>-</w:t>
      </w:r>
      <w:r w:rsidR="00C64C1F">
        <w:rPr>
          <w:szCs w:val="18"/>
        </w:rPr>
        <w:t>7</w:t>
      </w:r>
      <w:r w:rsidR="007715E1">
        <w:rPr>
          <w:rFonts w:hint="eastAsia"/>
          <w:szCs w:val="18"/>
        </w:rPr>
        <w:t>水电缴费</w:t>
      </w:r>
      <w:r>
        <w:rPr>
          <w:rFonts w:hint="eastAsia"/>
          <w:szCs w:val="18"/>
        </w:rPr>
        <w:t>界面</w:t>
      </w:r>
    </w:p>
    <w:p w14:paraId="2F99F6B3" w14:textId="4BA7F507" w:rsidR="00C64C1F" w:rsidRDefault="00C64C1F" w:rsidP="00C64C1F">
      <w:pPr>
        <w:pStyle w:val="4"/>
        <w:ind w:firstLine="480"/>
        <w:rPr>
          <w:rFonts w:eastAsia="宋体"/>
          <w:b w:val="0"/>
          <w:bCs/>
        </w:rPr>
      </w:pPr>
      <w:r>
        <w:rPr>
          <w:rFonts w:eastAsia="宋体"/>
          <w:b w:val="0"/>
          <w:bCs/>
        </w:rPr>
        <w:t>8</w:t>
      </w:r>
      <w:r w:rsidRPr="0012658C">
        <w:rPr>
          <w:rFonts w:eastAsia="宋体"/>
          <w:b w:val="0"/>
          <w:bCs/>
        </w:rPr>
        <w:t>.</w:t>
      </w:r>
      <w:r w:rsidR="007715E1">
        <w:rPr>
          <w:rFonts w:eastAsia="宋体" w:hint="eastAsia"/>
          <w:b w:val="0"/>
          <w:bCs/>
        </w:rPr>
        <w:t>缴费</w:t>
      </w:r>
      <w:r w:rsidR="007E7094">
        <w:rPr>
          <w:rFonts w:eastAsia="宋体" w:hint="eastAsia"/>
          <w:b w:val="0"/>
          <w:bCs/>
        </w:rPr>
        <w:t>界面</w:t>
      </w:r>
      <w:r>
        <w:rPr>
          <w:rFonts w:eastAsia="宋体"/>
          <w:b w:val="0"/>
          <w:bCs/>
        </w:rPr>
        <w:t>功能</w:t>
      </w:r>
    </w:p>
    <w:p w14:paraId="4099EF85" w14:textId="6CF51490" w:rsidR="00C64C1F" w:rsidRPr="00635E23" w:rsidRDefault="00C27798" w:rsidP="00C64C1F">
      <w:pPr>
        <w:pStyle w:val="a1"/>
        <w:ind w:firstLine="480"/>
      </w:pPr>
      <w:r>
        <w:rPr>
          <w:rFonts w:hint="eastAsia"/>
        </w:rPr>
        <w:t>学生</w:t>
      </w:r>
      <w:r w:rsidR="007E7094">
        <w:rPr>
          <w:rFonts w:hint="eastAsia"/>
        </w:rPr>
        <w:t>登录之后，点击</w:t>
      </w:r>
      <w:r w:rsidR="007715E1">
        <w:rPr>
          <w:rFonts w:hint="eastAsia"/>
        </w:rPr>
        <w:t>缴费功能，系统跳转到指定缴费页面，显示信息宿舍名称、水费、电费，在相应的缴费项目中进行数据填写，然后提交缴</w:t>
      </w:r>
      <w:r w:rsidR="007715E1">
        <w:rPr>
          <w:rFonts w:hint="eastAsia"/>
        </w:rPr>
        <w:lastRenderedPageBreak/>
        <w:t>费</w:t>
      </w:r>
      <w:r w:rsidR="00C64C1F">
        <w:rPr>
          <w:rFonts w:hint="eastAsia"/>
        </w:rPr>
        <w:t>。</w:t>
      </w:r>
      <w:r w:rsidR="007715E1">
        <w:rPr>
          <w:rFonts w:hint="eastAsia"/>
        </w:rPr>
        <w:t>缴费</w:t>
      </w:r>
      <w:r w:rsidR="00C64C1F">
        <w:rPr>
          <w:rFonts w:hint="eastAsia"/>
        </w:rPr>
        <w:t>界面如图</w:t>
      </w:r>
      <w:r w:rsidR="00C64C1F">
        <w:rPr>
          <w:rFonts w:hint="eastAsia"/>
        </w:rPr>
        <w:t>6-</w:t>
      </w:r>
      <w:r w:rsidR="007E7094">
        <w:t>8</w:t>
      </w:r>
      <w:r w:rsidR="00C64C1F">
        <w:rPr>
          <w:rFonts w:hint="eastAsia"/>
        </w:rPr>
        <w:t>所示。</w:t>
      </w:r>
    </w:p>
    <w:p w14:paraId="6AFE5130" w14:textId="7E156FB3" w:rsidR="00C64C1F" w:rsidRPr="00C64C1F" w:rsidRDefault="007715E1" w:rsidP="00C64C1F">
      <w:pPr>
        <w:pStyle w:val="a5"/>
        <w:jc w:val="both"/>
        <w:rPr>
          <w:szCs w:val="18"/>
        </w:rPr>
      </w:pPr>
      <w:r>
        <w:rPr>
          <w:noProof/>
        </w:rPr>
        <w:drawing>
          <wp:inline distT="0" distB="0" distL="0" distR="0" wp14:anchorId="1BD2DDEA" wp14:editId="14668D46">
            <wp:extent cx="4932045" cy="3322320"/>
            <wp:effectExtent l="0" t="0" r="190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32045" cy="3322320"/>
                    </a:xfrm>
                    <a:prstGeom prst="rect">
                      <a:avLst/>
                    </a:prstGeom>
                  </pic:spPr>
                </pic:pic>
              </a:graphicData>
            </a:graphic>
          </wp:inline>
        </w:drawing>
      </w:r>
    </w:p>
    <w:p w14:paraId="7F4C1287" w14:textId="5B9152D1" w:rsidR="00C64C1F" w:rsidRPr="00C64C1F" w:rsidRDefault="00C64C1F" w:rsidP="00635E23">
      <w:pPr>
        <w:pStyle w:val="a5"/>
        <w:rPr>
          <w:szCs w:val="18"/>
        </w:rPr>
      </w:pPr>
      <w:r w:rsidRPr="0012658C">
        <w:rPr>
          <w:szCs w:val="18"/>
        </w:rPr>
        <w:t>图</w:t>
      </w:r>
      <w:r>
        <w:rPr>
          <w:szCs w:val="18"/>
        </w:rPr>
        <w:t>6</w:t>
      </w:r>
      <w:r w:rsidRPr="0012658C">
        <w:rPr>
          <w:szCs w:val="18"/>
        </w:rPr>
        <w:t>-</w:t>
      </w:r>
      <w:r w:rsidR="007E7094">
        <w:rPr>
          <w:szCs w:val="18"/>
        </w:rPr>
        <w:t>8</w:t>
      </w:r>
      <w:r w:rsidR="007715E1">
        <w:rPr>
          <w:rFonts w:hint="eastAsia"/>
          <w:szCs w:val="18"/>
        </w:rPr>
        <w:t>缴费</w:t>
      </w:r>
      <w:r>
        <w:rPr>
          <w:rFonts w:hint="eastAsia"/>
          <w:szCs w:val="18"/>
        </w:rPr>
        <w:t>界面</w:t>
      </w:r>
    </w:p>
    <w:p w14:paraId="0B168028" w14:textId="77777777" w:rsidR="006F6346" w:rsidRPr="0012658C" w:rsidRDefault="006F6346" w:rsidP="006F6346">
      <w:pPr>
        <w:pStyle w:val="3"/>
      </w:pPr>
      <w:bookmarkStart w:id="57" w:name="_Toc101726031"/>
      <w:r w:rsidRPr="0012658C">
        <w:t>管理员模块</w:t>
      </w:r>
      <w:bookmarkEnd w:id="57"/>
    </w:p>
    <w:p w14:paraId="793F3407" w14:textId="57E1FDFE" w:rsidR="006F6346" w:rsidRPr="0012658C" w:rsidRDefault="006F6346" w:rsidP="006F6346">
      <w:pPr>
        <w:pStyle w:val="4"/>
        <w:ind w:firstLine="480"/>
        <w:rPr>
          <w:rFonts w:eastAsia="宋体"/>
          <w:b w:val="0"/>
          <w:bCs/>
        </w:rPr>
      </w:pPr>
      <w:r w:rsidRPr="0012658C">
        <w:rPr>
          <w:rFonts w:eastAsia="宋体"/>
          <w:b w:val="0"/>
          <w:bCs/>
        </w:rPr>
        <w:t>1.</w:t>
      </w:r>
      <w:r w:rsidR="001F1275">
        <w:rPr>
          <w:rFonts w:eastAsia="宋体"/>
          <w:b w:val="0"/>
          <w:bCs/>
        </w:rPr>
        <w:t>管理员</w:t>
      </w:r>
      <w:r w:rsidRPr="0012658C">
        <w:rPr>
          <w:rFonts w:eastAsia="宋体"/>
          <w:b w:val="0"/>
          <w:bCs/>
        </w:rPr>
        <w:t>首页</w:t>
      </w:r>
      <w:r w:rsidR="0062060B">
        <w:rPr>
          <w:rFonts w:eastAsia="宋体" w:hint="eastAsia"/>
          <w:b w:val="0"/>
          <w:bCs/>
        </w:rPr>
        <w:t>登录</w:t>
      </w:r>
      <w:r w:rsidRPr="0012658C">
        <w:rPr>
          <w:rFonts w:eastAsia="宋体"/>
          <w:b w:val="0"/>
          <w:bCs/>
        </w:rPr>
        <w:t>功能</w:t>
      </w:r>
    </w:p>
    <w:p w14:paraId="08BBE4E9" w14:textId="3BB8B64A" w:rsidR="006F6346" w:rsidRPr="0012658C" w:rsidRDefault="003B2979" w:rsidP="006F6346">
      <w:pPr>
        <w:pStyle w:val="a1"/>
        <w:ind w:firstLine="480"/>
      </w:pPr>
      <w:r w:rsidRPr="003B2979">
        <w:rPr>
          <w:rFonts w:hint="eastAsia"/>
        </w:rPr>
        <w:t>管理员主页登录界面与学生共享前端页面。不同的是，管理员编译的用户名必须点击管理员的身份才能登录，然后会自动切换到管理员的管理界面。</w:t>
      </w:r>
      <w:r w:rsidR="0062060B">
        <w:rPr>
          <w:rFonts w:hint="eastAsia"/>
        </w:rPr>
        <w:t>管理员</w:t>
      </w:r>
      <w:r w:rsidR="006F6346" w:rsidRPr="0012658C">
        <w:t>首页</w:t>
      </w:r>
      <w:r w:rsidR="0062060B">
        <w:rPr>
          <w:rFonts w:hint="eastAsia"/>
        </w:rPr>
        <w:t>登录</w:t>
      </w:r>
      <w:r w:rsidR="006F6346" w:rsidRPr="0012658C">
        <w:t>功能</w:t>
      </w:r>
      <w:r w:rsidR="0056085F">
        <w:rPr>
          <w:rFonts w:hint="eastAsia"/>
        </w:rPr>
        <w:t>界面</w:t>
      </w:r>
      <w:r w:rsidR="006F6346" w:rsidRPr="0012658C">
        <w:t>如图</w:t>
      </w:r>
      <w:r w:rsidR="0056085F">
        <w:t>6</w:t>
      </w:r>
      <w:r w:rsidR="006F6346" w:rsidRPr="0012658C">
        <w:t>-</w:t>
      </w:r>
      <w:r w:rsidR="0062060B">
        <w:t>9</w:t>
      </w:r>
      <w:r w:rsidR="006F6346" w:rsidRPr="0012658C">
        <w:t>所示。</w:t>
      </w:r>
    </w:p>
    <w:p w14:paraId="2B497592" w14:textId="55734AFD" w:rsidR="006F6346" w:rsidRPr="0012658C" w:rsidRDefault="0062060B" w:rsidP="006F6346">
      <w:pPr>
        <w:pStyle w:val="a1"/>
        <w:ind w:firstLineChars="0" w:firstLine="0"/>
        <w:jc w:val="center"/>
      </w:pPr>
      <w:r>
        <w:rPr>
          <w:noProof/>
        </w:rPr>
        <w:lastRenderedPageBreak/>
        <w:drawing>
          <wp:inline distT="0" distB="0" distL="0" distR="0" wp14:anchorId="7DCDC116" wp14:editId="116DCD65">
            <wp:extent cx="4932045" cy="3470275"/>
            <wp:effectExtent l="0" t="0" r="190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32045" cy="3470275"/>
                    </a:xfrm>
                    <a:prstGeom prst="rect">
                      <a:avLst/>
                    </a:prstGeom>
                  </pic:spPr>
                </pic:pic>
              </a:graphicData>
            </a:graphic>
          </wp:inline>
        </w:drawing>
      </w:r>
    </w:p>
    <w:p w14:paraId="3C301AFC" w14:textId="1229887E" w:rsidR="006F6346" w:rsidRPr="00F1626A" w:rsidRDefault="006F6346" w:rsidP="006F6346">
      <w:pPr>
        <w:pStyle w:val="a5"/>
        <w:rPr>
          <w:rFonts w:ascii="宋体" w:hAnsi="宋体"/>
          <w:szCs w:val="21"/>
        </w:rPr>
      </w:pPr>
      <w:r w:rsidRPr="00F1626A">
        <w:rPr>
          <w:rFonts w:ascii="宋体" w:hAnsi="宋体"/>
          <w:szCs w:val="21"/>
        </w:rPr>
        <w:t>图</w:t>
      </w:r>
      <w:r w:rsidR="001D66B2" w:rsidRPr="00F1626A">
        <w:rPr>
          <w:rFonts w:ascii="宋体" w:hAnsi="宋体"/>
          <w:szCs w:val="21"/>
        </w:rPr>
        <w:t>6</w:t>
      </w:r>
      <w:r w:rsidRPr="00F1626A">
        <w:rPr>
          <w:rFonts w:ascii="宋体" w:hAnsi="宋体"/>
          <w:szCs w:val="21"/>
        </w:rPr>
        <w:t>-</w:t>
      </w:r>
      <w:r w:rsidR="0062060B">
        <w:rPr>
          <w:rFonts w:ascii="宋体" w:hAnsi="宋体"/>
          <w:szCs w:val="21"/>
        </w:rPr>
        <w:t>9</w:t>
      </w:r>
      <w:r w:rsidRPr="00F1626A">
        <w:rPr>
          <w:rFonts w:ascii="宋体" w:hAnsi="宋体"/>
          <w:szCs w:val="21"/>
        </w:rPr>
        <w:t xml:space="preserve"> </w:t>
      </w:r>
      <w:r w:rsidR="008B67A5" w:rsidRPr="00F1626A">
        <w:rPr>
          <w:rFonts w:ascii="宋体" w:hAnsi="宋体"/>
          <w:szCs w:val="21"/>
        </w:rPr>
        <w:t>管理员</w:t>
      </w:r>
      <w:r w:rsidRPr="00F1626A">
        <w:rPr>
          <w:rFonts w:ascii="宋体" w:hAnsi="宋体"/>
          <w:szCs w:val="21"/>
        </w:rPr>
        <w:t>首页</w:t>
      </w:r>
      <w:r w:rsidR="0062060B">
        <w:rPr>
          <w:rFonts w:ascii="宋体" w:hAnsi="宋体" w:hint="eastAsia"/>
          <w:szCs w:val="21"/>
        </w:rPr>
        <w:t>登录</w:t>
      </w:r>
      <w:r w:rsidRPr="00F1626A">
        <w:rPr>
          <w:rFonts w:ascii="宋体" w:hAnsi="宋体"/>
          <w:szCs w:val="21"/>
        </w:rPr>
        <w:t>功能</w:t>
      </w:r>
      <w:r w:rsidR="001D66B2" w:rsidRPr="00F1626A">
        <w:rPr>
          <w:rFonts w:ascii="宋体" w:hAnsi="宋体" w:hint="eastAsia"/>
          <w:szCs w:val="21"/>
        </w:rPr>
        <w:t>界面</w:t>
      </w:r>
    </w:p>
    <w:p w14:paraId="1C881130" w14:textId="01876E4C" w:rsidR="006F6346" w:rsidRPr="0012658C" w:rsidRDefault="006F6346" w:rsidP="006F6346">
      <w:pPr>
        <w:pStyle w:val="4"/>
        <w:ind w:firstLine="480"/>
        <w:rPr>
          <w:rFonts w:eastAsia="宋体"/>
          <w:b w:val="0"/>
          <w:bCs/>
        </w:rPr>
      </w:pPr>
      <w:r w:rsidRPr="0012658C">
        <w:rPr>
          <w:rFonts w:eastAsia="宋体"/>
          <w:b w:val="0"/>
          <w:bCs/>
        </w:rPr>
        <w:t>2.</w:t>
      </w:r>
      <w:r w:rsidR="009F54C3">
        <w:rPr>
          <w:rFonts w:eastAsia="宋体" w:hint="eastAsia"/>
          <w:b w:val="0"/>
          <w:bCs/>
        </w:rPr>
        <w:t>首页</w:t>
      </w:r>
      <w:r w:rsidR="008B67A5">
        <w:rPr>
          <w:rFonts w:eastAsia="宋体"/>
          <w:b w:val="0"/>
          <w:bCs/>
        </w:rPr>
        <w:t>功能</w:t>
      </w:r>
    </w:p>
    <w:p w14:paraId="2B081789" w14:textId="689D6AEA" w:rsidR="006F6346" w:rsidRPr="0012658C" w:rsidRDefault="00851FBA" w:rsidP="00EA37B7">
      <w:pPr>
        <w:pStyle w:val="a5"/>
        <w:ind w:firstLine="480"/>
        <w:jc w:val="both"/>
        <w:rPr>
          <w:sz w:val="24"/>
          <w:szCs w:val="24"/>
        </w:rPr>
      </w:pPr>
      <w:r>
        <w:rPr>
          <w:rFonts w:hint="eastAsia"/>
          <w:sz w:val="24"/>
          <w:szCs w:val="24"/>
        </w:rPr>
        <w:t>管理者在登录之后，</w:t>
      </w:r>
      <w:r w:rsidR="009F54C3">
        <w:rPr>
          <w:rFonts w:hint="eastAsia"/>
          <w:sz w:val="24"/>
          <w:szCs w:val="24"/>
        </w:rPr>
        <w:t>首页展示各个功能模块，与退出功能，首页默认展示所有报修单信息，直观的看到报修单信息状态，包括等待验收、待学生确认取消等，这样的设计使管理人员能够快速的去安排工作人员维护维修</w:t>
      </w:r>
      <w:r>
        <w:rPr>
          <w:rFonts w:hint="eastAsia"/>
          <w:sz w:val="24"/>
          <w:szCs w:val="24"/>
        </w:rPr>
        <w:t>。</w:t>
      </w:r>
      <w:r w:rsidR="009F54C3">
        <w:rPr>
          <w:rFonts w:hint="eastAsia"/>
          <w:sz w:val="24"/>
          <w:szCs w:val="24"/>
        </w:rPr>
        <w:t>首页</w:t>
      </w:r>
      <w:r w:rsidR="00FC6674">
        <w:rPr>
          <w:rFonts w:hint="eastAsia"/>
          <w:sz w:val="24"/>
          <w:szCs w:val="24"/>
        </w:rPr>
        <w:t>界面</w:t>
      </w:r>
      <w:r w:rsidR="006F6346" w:rsidRPr="0012658C">
        <w:rPr>
          <w:sz w:val="24"/>
          <w:szCs w:val="24"/>
        </w:rPr>
        <w:t>如图</w:t>
      </w:r>
      <w:r w:rsidR="00FC6674">
        <w:rPr>
          <w:sz w:val="24"/>
          <w:szCs w:val="24"/>
        </w:rPr>
        <w:t>6</w:t>
      </w:r>
      <w:r w:rsidR="006F6346" w:rsidRPr="0012658C">
        <w:rPr>
          <w:sz w:val="24"/>
          <w:szCs w:val="24"/>
        </w:rPr>
        <w:t>-</w:t>
      </w:r>
      <w:r>
        <w:rPr>
          <w:sz w:val="24"/>
          <w:szCs w:val="24"/>
        </w:rPr>
        <w:t>1</w:t>
      </w:r>
      <w:r w:rsidR="009F54C3">
        <w:rPr>
          <w:sz w:val="24"/>
          <w:szCs w:val="24"/>
        </w:rPr>
        <w:t>0</w:t>
      </w:r>
      <w:r w:rsidR="006F6346" w:rsidRPr="0012658C">
        <w:rPr>
          <w:sz w:val="24"/>
          <w:szCs w:val="24"/>
        </w:rPr>
        <w:t>所示。</w:t>
      </w:r>
    </w:p>
    <w:p w14:paraId="707BA5FA" w14:textId="1E848E92" w:rsidR="006F6346" w:rsidRPr="0012658C" w:rsidRDefault="0062060B" w:rsidP="00F1626A">
      <w:pPr>
        <w:pStyle w:val="a5"/>
        <w:jc w:val="both"/>
        <w:rPr>
          <w:sz w:val="24"/>
          <w:szCs w:val="24"/>
        </w:rPr>
      </w:pPr>
      <w:r>
        <w:rPr>
          <w:noProof/>
        </w:rPr>
        <w:lastRenderedPageBreak/>
        <w:drawing>
          <wp:inline distT="0" distB="0" distL="0" distR="0" wp14:anchorId="0E8139F8" wp14:editId="644C9AAE">
            <wp:extent cx="4932045" cy="4177030"/>
            <wp:effectExtent l="0" t="0" r="190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32045" cy="4177030"/>
                    </a:xfrm>
                    <a:prstGeom prst="rect">
                      <a:avLst/>
                    </a:prstGeom>
                  </pic:spPr>
                </pic:pic>
              </a:graphicData>
            </a:graphic>
          </wp:inline>
        </w:drawing>
      </w:r>
    </w:p>
    <w:p w14:paraId="529B6566" w14:textId="6592777F" w:rsidR="006F6346" w:rsidRPr="00F1626A" w:rsidRDefault="006F6346" w:rsidP="006F6346">
      <w:pPr>
        <w:pStyle w:val="a5"/>
        <w:rPr>
          <w:rFonts w:ascii="宋体" w:hAnsi="宋体"/>
          <w:szCs w:val="21"/>
        </w:rPr>
      </w:pPr>
      <w:r w:rsidRPr="00F1626A">
        <w:rPr>
          <w:rFonts w:ascii="宋体" w:hAnsi="宋体"/>
          <w:szCs w:val="21"/>
        </w:rPr>
        <w:t>图</w:t>
      </w:r>
      <w:r w:rsidR="008B67A5" w:rsidRPr="00F1626A">
        <w:rPr>
          <w:rFonts w:ascii="宋体" w:hAnsi="宋体"/>
          <w:szCs w:val="21"/>
        </w:rPr>
        <w:t>6-</w:t>
      </w:r>
      <w:r w:rsidR="00851FBA">
        <w:rPr>
          <w:rFonts w:ascii="宋体" w:hAnsi="宋体"/>
          <w:szCs w:val="21"/>
        </w:rPr>
        <w:t>1</w:t>
      </w:r>
      <w:r w:rsidR="009F54C3">
        <w:rPr>
          <w:rFonts w:ascii="宋体" w:hAnsi="宋体"/>
          <w:szCs w:val="21"/>
        </w:rPr>
        <w:t>0</w:t>
      </w:r>
      <w:r w:rsidR="0062060B">
        <w:rPr>
          <w:rFonts w:ascii="宋体" w:hAnsi="宋体" w:hint="eastAsia"/>
          <w:szCs w:val="21"/>
        </w:rPr>
        <w:t>首页</w:t>
      </w:r>
      <w:r w:rsidR="003777D2" w:rsidRPr="00F1626A">
        <w:rPr>
          <w:rFonts w:ascii="宋体" w:hAnsi="宋体" w:hint="eastAsia"/>
          <w:szCs w:val="21"/>
        </w:rPr>
        <w:t>界面</w:t>
      </w:r>
    </w:p>
    <w:p w14:paraId="7AF0FDD5" w14:textId="4C0630EC" w:rsidR="00F1626A" w:rsidRDefault="00F1626A" w:rsidP="00F1626A">
      <w:pPr>
        <w:pStyle w:val="a5"/>
        <w:jc w:val="both"/>
        <w:rPr>
          <w:szCs w:val="18"/>
        </w:rPr>
      </w:pPr>
    </w:p>
    <w:p w14:paraId="2E8DE461" w14:textId="0B25EA7D" w:rsidR="006F6346" w:rsidRPr="0012658C" w:rsidRDefault="006F6346" w:rsidP="006F6346">
      <w:pPr>
        <w:pStyle w:val="4"/>
        <w:ind w:firstLine="480"/>
        <w:rPr>
          <w:rFonts w:eastAsia="宋体"/>
          <w:b w:val="0"/>
          <w:bCs/>
        </w:rPr>
      </w:pPr>
      <w:r w:rsidRPr="0012658C">
        <w:rPr>
          <w:rFonts w:eastAsia="宋体"/>
          <w:b w:val="0"/>
          <w:bCs/>
        </w:rPr>
        <w:t>3.</w:t>
      </w:r>
      <w:r w:rsidR="009F54C3">
        <w:rPr>
          <w:rFonts w:eastAsia="宋体" w:hint="eastAsia"/>
          <w:b w:val="0"/>
          <w:bCs/>
        </w:rPr>
        <w:t>报修单</w:t>
      </w:r>
      <w:r w:rsidR="008B67A5">
        <w:rPr>
          <w:rFonts w:eastAsia="宋体"/>
          <w:b w:val="0"/>
          <w:bCs/>
        </w:rPr>
        <w:t>功能</w:t>
      </w:r>
    </w:p>
    <w:p w14:paraId="147F2D6A" w14:textId="26515D1F" w:rsidR="006F6346" w:rsidRPr="0012658C" w:rsidRDefault="004B1A15" w:rsidP="006F6346">
      <w:pPr>
        <w:pStyle w:val="a5"/>
        <w:ind w:firstLine="480"/>
        <w:jc w:val="both"/>
        <w:rPr>
          <w:sz w:val="24"/>
          <w:szCs w:val="24"/>
        </w:rPr>
      </w:pPr>
      <w:r>
        <w:rPr>
          <w:rFonts w:hint="eastAsia"/>
          <w:sz w:val="24"/>
          <w:szCs w:val="24"/>
        </w:rPr>
        <w:t>管理员</w:t>
      </w:r>
      <w:r w:rsidR="009F54C3">
        <w:rPr>
          <w:rFonts w:hint="eastAsia"/>
          <w:sz w:val="24"/>
          <w:szCs w:val="24"/>
        </w:rPr>
        <w:t>登录系统之后点击报修单，查看所有报修单信息及状态，时间按照降序进行数据排序，能够查看最近时间添加的报修单信息</w:t>
      </w:r>
      <w:r w:rsidR="006F6346" w:rsidRPr="0012658C">
        <w:rPr>
          <w:sz w:val="24"/>
          <w:szCs w:val="24"/>
        </w:rPr>
        <w:t>。</w:t>
      </w:r>
      <w:r w:rsidR="009F54C3">
        <w:rPr>
          <w:rFonts w:hint="eastAsia"/>
          <w:sz w:val="24"/>
          <w:szCs w:val="24"/>
        </w:rPr>
        <w:t>报修单</w:t>
      </w:r>
      <w:r w:rsidR="00F1626A">
        <w:rPr>
          <w:sz w:val="24"/>
          <w:szCs w:val="24"/>
        </w:rPr>
        <w:t>功能界面</w:t>
      </w:r>
      <w:r w:rsidR="006F6346" w:rsidRPr="0012658C">
        <w:rPr>
          <w:sz w:val="24"/>
          <w:szCs w:val="24"/>
        </w:rPr>
        <w:t>如图</w:t>
      </w:r>
      <w:r w:rsidR="001A50B6">
        <w:rPr>
          <w:sz w:val="24"/>
          <w:szCs w:val="24"/>
        </w:rPr>
        <w:t>6</w:t>
      </w:r>
      <w:r w:rsidR="006F6346" w:rsidRPr="0012658C">
        <w:rPr>
          <w:sz w:val="24"/>
          <w:szCs w:val="24"/>
        </w:rPr>
        <w:t>-</w:t>
      </w:r>
      <w:r>
        <w:rPr>
          <w:sz w:val="24"/>
          <w:szCs w:val="24"/>
        </w:rPr>
        <w:t>1</w:t>
      </w:r>
      <w:r w:rsidR="009F54C3">
        <w:rPr>
          <w:sz w:val="24"/>
          <w:szCs w:val="24"/>
        </w:rPr>
        <w:t>1</w:t>
      </w:r>
      <w:r w:rsidR="006F6346" w:rsidRPr="0012658C">
        <w:rPr>
          <w:sz w:val="24"/>
          <w:szCs w:val="24"/>
        </w:rPr>
        <w:t>所示。</w:t>
      </w:r>
    </w:p>
    <w:p w14:paraId="6DFDFC9E" w14:textId="51A21D27" w:rsidR="006F6346" w:rsidRPr="00F1626A" w:rsidRDefault="009F54C3" w:rsidP="00F1626A">
      <w:pPr>
        <w:pStyle w:val="a5"/>
        <w:rPr>
          <w:sz w:val="24"/>
          <w:szCs w:val="24"/>
        </w:rPr>
      </w:pPr>
      <w:r>
        <w:rPr>
          <w:noProof/>
        </w:rPr>
        <w:lastRenderedPageBreak/>
        <w:drawing>
          <wp:inline distT="0" distB="0" distL="0" distR="0" wp14:anchorId="3622CFB9" wp14:editId="7F58DB90">
            <wp:extent cx="4932045" cy="4014470"/>
            <wp:effectExtent l="0" t="0" r="1905"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32045" cy="4014470"/>
                    </a:xfrm>
                    <a:prstGeom prst="rect">
                      <a:avLst/>
                    </a:prstGeom>
                  </pic:spPr>
                </pic:pic>
              </a:graphicData>
            </a:graphic>
          </wp:inline>
        </w:drawing>
      </w:r>
    </w:p>
    <w:p w14:paraId="43D133AE" w14:textId="650D142F" w:rsidR="006F6346" w:rsidRDefault="006F6346" w:rsidP="006F6346">
      <w:pPr>
        <w:pStyle w:val="a5"/>
        <w:rPr>
          <w:rFonts w:ascii="宋体" w:hAnsi="宋体"/>
          <w:szCs w:val="18"/>
        </w:rPr>
      </w:pPr>
      <w:r w:rsidRPr="00F1626A">
        <w:rPr>
          <w:rFonts w:ascii="宋体" w:hAnsi="宋体"/>
          <w:szCs w:val="18"/>
        </w:rPr>
        <w:t>图</w:t>
      </w:r>
      <w:r w:rsidR="001A50B6" w:rsidRPr="00F1626A">
        <w:rPr>
          <w:rFonts w:ascii="宋体" w:hAnsi="宋体"/>
          <w:szCs w:val="18"/>
        </w:rPr>
        <w:t>6</w:t>
      </w:r>
      <w:r w:rsidRPr="00F1626A">
        <w:rPr>
          <w:rFonts w:ascii="宋体" w:hAnsi="宋体"/>
          <w:szCs w:val="18"/>
        </w:rPr>
        <w:t>-</w:t>
      </w:r>
      <w:r w:rsidR="004B1A15">
        <w:rPr>
          <w:rFonts w:ascii="宋体" w:hAnsi="宋体"/>
          <w:szCs w:val="18"/>
        </w:rPr>
        <w:t>1</w:t>
      </w:r>
      <w:r w:rsidR="009F54C3">
        <w:rPr>
          <w:rFonts w:ascii="宋体" w:hAnsi="宋体"/>
          <w:szCs w:val="18"/>
        </w:rPr>
        <w:t>1</w:t>
      </w:r>
      <w:r w:rsidR="009F54C3">
        <w:rPr>
          <w:rFonts w:ascii="宋体" w:hAnsi="宋体" w:hint="eastAsia"/>
          <w:szCs w:val="18"/>
        </w:rPr>
        <w:t>报修单</w:t>
      </w:r>
      <w:r w:rsidR="00A97D48" w:rsidRPr="00F1626A">
        <w:rPr>
          <w:rFonts w:ascii="宋体" w:hAnsi="宋体" w:hint="eastAsia"/>
          <w:szCs w:val="18"/>
        </w:rPr>
        <w:t>界面</w:t>
      </w:r>
    </w:p>
    <w:p w14:paraId="4BB884D5" w14:textId="72622CEE" w:rsidR="006F6346" w:rsidRPr="0012658C" w:rsidRDefault="006F6346" w:rsidP="006F6346">
      <w:pPr>
        <w:pStyle w:val="4"/>
        <w:ind w:firstLine="480"/>
        <w:rPr>
          <w:rFonts w:eastAsia="宋体"/>
          <w:b w:val="0"/>
          <w:bCs/>
        </w:rPr>
      </w:pPr>
      <w:r w:rsidRPr="0012658C">
        <w:rPr>
          <w:rFonts w:eastAsia="宋体"/>
          <w:b w:val="0"/>
          <w:bCs/>
        </w:rPr>
        <w:t>4.</w:t>
      </w:r>
      <w:r w:rsidR="009F54C3">
        <w:rPr>
          <w:rFonts w:eastAsia="宋体" w:hint="eastAsia"/>
          <w:b w:val="0"/>
          <w:bCs/>
        </w:rPr>
        <w:t>催单</w:t>
      </w:r>
      <w:r w:rsidR="008B67A5">
        <w:rPr>
          <w:rFonts w:eastAsia="宋体"/>
          <w:b w:val="0"/>
          <w:bCs/>
        </w:rPr>
        <w:t>功能</w:t>
      </w:r>
    </w:p>
    <w:p w14:paraId="4BA4EB97" w14:textId="3730BF78" w:rsidR="006F6346" w:rsidRPr="00F8144D" w:rsidRDefault="009F54C3" w:rsidP="004B1A15">
      <w:pPr>
        <w:pStyle w:val="a5"/>
        <w:ind w:firstLine="480"/>
        <w:jc w:val="both"/>
        <w:rPr>
          <w:sz w:val="24"/>
          <w:szCs w:val="24"/>
        </w:rPr>
      </w:pPr>
      <w:r>
        <w:rPr>
          <w:rFonts w:hint="eastAsia"/>
          <w:sz w:val="24"/>
          <w:szCs w:val="24"/>
        </w:rPr>
        <w:t>催单功能是与学生对应的，都需要在数据库中进行查找操作并进行列表展示，在列表中可以删除单条信息，可查看报修单详情。催单</w:t>
      </w:r>
      <w:r w:rsidR="00F8144D">
        <w:rPr>
          <w:sz w:val="24"/>
          <w:szCs w:val="24"/>
        </w:rPr>
        <w:t>功能</w:t>
      </w:r>
      <w:r w:rsidR="00D5695D">
        <w:rPr>
          <w:rFonts w:hint="eastAsia"/>
          <w:sz w:val="24"/>
          <w:szCs w:val="24"/>
        </w:rPr>
        <w:t>界面</w:t>
      </w:r>
      <w:r w:rsidR="006F6346" w:rsidRPr="0012658C">
        <w:rPr>
          <w:sz w:val="24"/>
          <w:szCs w:val="24"/>
        </w:rPr>
        <w:t>如图</w:t>
      </w:r>
      <w:r w:rsidR="00D5695D">
        <w:rPr>
          <w:sz w:val="24"/>
          <w:szCs w:val="24"/>
        </w:rPr>
        <w:t>6</w:t>
      </w:r>
      <w:r w:rsidR="006F6346" w:rsidRPr="0012658C">
        <w:rPr>
          <w:sz w:val="24"/>
          <w:szCs w:val="24"/>
        </w:rPr>
        <w:t>-</w:t>
      </w:r>
      <w:r w:rsidR="004B1A15">
        <w:rPr>
          <w:sz w:val="24"/>
          <w:szCs w:val="24"/>
        </w:rPr>
        <w:t>1</w:t>
      </w:r>
      <w:r>
        <w:rPr>
          <w:sz w:val="24"/>
          <w:szCs w:val="24"/>
        </w:rPr>
        <w:t>2</w:t>
      </w:r>
      <w:r w:rsidR="006F6346" w:rsidRPr="0012658C">
        <w:rPr>
          <w:sz w:val="24"/>
          <w:szCs w:val="24"/>
        </w:rPr>
        <w:t>所示。</w:t>
      </w:r>
    </w:p>
    <w:p w14:paraId="1D50F1DC" w14:textId="78C7BB52" w:rsidR="00543893" w:rsidRDefault="009F54C3" w:rsidP="00F8144D">
      <w:pPr>
        <w:pStyle w:val="a5"/>
        <w:jc w:val="both"/>
        <w:rPr>
          <w:szCs w:val="18"/>
        </w:rPr>
      </w:pPr>
      <w:r>
        <w:rPr>
          <w:noProof/>
        </w:rPr>
        <w:lastRenderedPageBreak/>
        <w:drawing>
          <wp:inline distT="0" distB="0" distL="0" distR="0" wp14:anchorId="23156749" wp14:editId="4867A8C6">
            <wp:extent cx="4932045" cy="3314065"/>
            <wp:effectExtent l="0" t="0" r="1905"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932045" cy="3314065"/>
                    </a:xfrm>
                    <a:prstGeom prst="rect">
                      <a:avLst/>
                    </a:prstGeom>
                  </pic:spPr>
                </pic:pic>
              </a:graphicData>
            </a:graphic>
          </wp:inline>
        </w:drawing>
      </w:r>
    </w:p>
    <w:p w14:paraId="28961E60" w14:textId="35163855" w:rsidR="00543893" w:rsidRPr="00543893" w:rsidRDefault="00543893" w:rsidP="00F8144D">
      <w:pPr>
        <w:pStyle w:val="a5"/>
        <w:rPr>
          <w:szCs w:val="18"/>
        </w:rPr>
      </w:pPr>
      <w:r w:rsidRPr="0012658C">
        <w:rPr>
          <w:szCs w:val="18"/>
        </w:rPr>
        <w:t>图</w:t>
      </w:r>
      <w:r>
        <w:rPr>
          <w:sz w:val="24"/>
          <w:szCs w:val="24"/>
        </w:rPr>
        <w:t>6</w:t>
      </w:r>
      <w:r w:rsidRPr="0012658C">
        <w:rPr>
          <w:sz w:val="24"/>
          <w:szCs w:val="24"/>
        </w:rPr>
        <w:t>-</w:t>
      </w:r>
      <w:r w:rsidR="004B1A15">
        <w:rPr>
          <w:sz w:val="24"/>
          <w:szCs w:val="24"/>
        </w:rPr>
        <w:t>1</w:t>
      </w:r>
      <w:r w:rsidR="009F54C3">
        <w:rPr>
          <w:sz w:val="24"/>
          <w:szCs w:val="24"/>
        </w:rPr>
        <w:t>2</w:t>
      </w:r>
      <w:r w:rsidR="009F54C3">
        <w:rPr>
          <w:rFonts w:hint="eastAsia"/>
          <w:sz w:val="24"/>
          <w:szCs w:val="24"/>
        </w:rPr>
        <w:t>催单功能</w:t>
      </w:r>
      <w:r>
        <w:rPr>
          <w:rFonts w:hint="eastAsia"/>
          <w:szCs w:val="18"/>
        </w:rPr>
        <w:t>界面</w:t>
      </w:r>
    </w:p>
    <w:p w14:paraId="3578C66E" w14:textId="4DAB28AD" w:rsidR="006F6346" w:rsidRDefault="006F6346" w:rsidP="006F6346">
      <w:pPr>
        <w:pStyle w:val="4"/>
        <w:ind w:firstLine="480"/>
        <w:rPr>
          <w:rFonts w:eastAsia="宋体"/>
          <w:b w:val="0"/>
          <w:bCs/>
        </w:rPr>
      </w:pPr>
      <w:r w:rsidRPr="0012658C">
        <w:rPr>
          <w:rFonts w:eastAsia="宋体"/>
          <w:b w:val="0"/>
          <w:bCs/>
        </w:rPr>
        <w:t>5.</w:t>
      </w:r>
      <w:r w:rsidR="009F54C3">
        <w:rPr>
          <w:rFonts w:eastAsia="宋体" w:hint="eastAsia"/>
          <w:b w:val="0"/>
          <w:bCs/>
        </w:rPr>
        <w:t>维修安排</w:t>
      </w:r>
      <w:r w:rsidR="008B67A5">
        <w:rPr>
          <w:rFonts w:eastAsia="宋体"/>
          <w:b w:val="0"/>
          <w:bCs/>
        </w:rPr>
        <w:t>功能</w:t>
      </w:r>
    </w:p>
    <w:p w14:paraId="005D471B" w14:textId="21A8FFE1" w:rsidR="00F8144D" w:rsidRDefault="009F54C3" w:rsidP="00F8144D">
      <w:pPr>
        <w:pStyle w:val="a1"/>
        <w:ind w:firstLine="480"/>
      </w:pPr>
      <w:r>
        <w:rPr>
          <w:rFonts w:hint="eastAsia"/>
        </w:rPr>
        <w:t>管理员登录系统，对产生的报修单进行维修安排操作，在维修人员中对相应的维修项目进行分配人员，也可以在特殊的情况下取消安排操作。</w:t>
      </w:r>
      <w:r w:rsidR="000C7981">
        <w:rPr>
          <w:rFonts w:hint="eastAsia"/>
        </w:rPr>
        <w:t>维修安排会以列表的形式展示到前端页面。维修安排</w:t>
      </w:r>
      <w:r w:rsidR="00F8144D">
        <w:rPr>
          <w:rFonts w:hint="eastAsia"/>
        </w:rPr>
        <w:t>界面如图</w:t>
      </w:r>
      <w:r w:rsidR="00F8144D">
        <w:rPr>
          <w:rFonts w:hint="eastAsia"/>
        </w:rPr>
        <w:t>6-</w:t>
      </w:r>
      <w:r w:rsidR="004B1A15">
        <w:t>1</w:t>
      </w:r>
      <w:r>
        <w:t>3</w:t>
      </w:r>
      <w:r w:rsidR="00F8144D">
        <w:rPr>
          <w:rFonts w:hint="eastAsia"/>
        </w:rPr>
        <w:t>所示。</w:t>
      </w:r>
    </w:p>
    <w:p w14:paraId="086E9F0B" w14:textId="4715CF85" w:rsidR="00F8144D" w:rsidRDefault="009F54C3" w:rsidP="00F8144D">
      <w:pPr>
        <w:pStyle w:val="a1"/>
        <w:ind w:firstLineChars="0" w:firstLine="0"/>
        <w:rPr>
          <w:rFonts w:ascii="宋体" w:hAnsi="宋体"/>
          <w:sz w:val="21"/>
          <w:szCs w:val="21"/>
        </w:rPr>
      </w:pPr>
      <w:r>
        <w:rPr>
          <w:noProof/>
        </w:rPr>
        <w:drawing>
          <wp:inline distT="0" distB="0" distL="0" distR="0" wp14:anchorId="22E89D92" wp14:editId="56A81951">
            <wp:extent cx="4932045" cy="2712085"/>
            <wp:effectExtent l="0" t="0" r="190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32045" cy="2712085"/>
                    </a:xfrm>
                    <a:prstGeom prst="rect">
                      <a:avLst/>
                    </a:prstGeom>
                  </pic:spPr>
                </pic:pic>
              </a:graphicData>
            </a:graphic>
          </wp:inline>
        </w:drawing>
      </w:r>
    </w:p>
    <w:p w14:paraId="40C77A43" w14:textId="151B4A74" w:rsidR="00F8144D" w:rsidRPr="00F8144D" w:rsidRDefault="00F8144D" w:rsidP="00F8144D">
      <w:pPr>
        <w:pStyle w:val="a1"/>
        <w:ind w:firstLineChars="0" w:firstLine="0"/>
        <w:jc w:val="center"/>
        <w:rPr>
          <w:rFonts w:ascii="宋体" w:hAnsi="宋体"/>
          <w:sz w:val="21"/>
          <w:szCs w:val="21"/>
        </w:rPr>
      </w:pPr>
      <w:r w:rsidRPr="00F8144D">
        <w:rPr>
          <w:rFonts w:ascii="宋体" w:hAnsi="宋体"/>
          <w:sz w:val="21"/>
          <w:szCs w:val="21"/>
        </w:rPr>
        <w:t>图6-</w:t>
      </w:r>
      <w:r w:rsidR="004B1A15">
        <w:rPr>
          <w:rFonts w:ascii="宋体" w:hAnsi="宋体"/>
          <w:sz w:val="21"/>
          <w:szCs w:val="21"/>
        </w:rPr>
        <w:t>1</w:t>
      </w:r>
      <w:r w:rsidR="009F54C3">
        <w:rPr>
          <w:rFonts w:ascii="宋体" w:hAnsi="宋体"/>
          <w:sz w:val="21"/>
          <w:szCs w:val="21"/>
        </w:rPr>
        <w:t>3</w:t>
      </w:r>
      <w:r w:rsidR="009F54C3">
        <w:rPr>
          <w:rFonts w:ascii="宋体" w:hAnsi="宋体" w:hint="eastAsia"/>
          <w:sz w:val="21"/>
          <w:szCs w:val="21"/>
        </w:rPr>
        <w:t>维修安排功能</w:t>
      </w:r>
      <w:r w:rsidRPr="00F8144D">
        <w:rPr>
          <w:rFonts w:ascii="宋体" w:hAnsi="宋体" w:hint="eastAsia"/>
          <w:sz w:val="21"/>
          <w:szCs w:val="21"/>
        </w:rPr>
        <w:t>界面</w:t>
      </w:r>
    </w:p>
    <w:p w14:paraId="777FFE7B" w14:textId="0BBBFA11" w:rsidR="008B67A5" w:rsidRPr="0012658C" w:rsidRDefault="008B67A5" w:rsidP="008B67A5">
      <w:pPr>
        <w:pStyle w:val="4"/>
        <w:ind w:firstLine="480"/>
        <w:rPr>
          <w:rFonts w:eastAsia="宋体"/>
          <w:b w:val="0"/>
          <w:bCs/>
        </w:rPr>
      </w:pPr>
      <w:r>
        <w:rPr>
          <w:rFonts w:eastAsia="宋体" w:hint="eastAsia"/>
          <w:b w:val="0"/>
          <w:bCs/>
        </w:rPr>
        <w:t>6</w:t>
      </w:r>
      <w:r w:rsidRPr="0012658C">
        <w:rPr>
          <w:rFonts w:eastAsia="宋体"/>
          <w:b w:val="0"/>
          <w:bCs/>
        </w:rPr>
        <w:t>.</w:t>
      </w:r>
      <w:r w:rsidR="000C7981">
        <w:rPr>
          <w:rFonts w:eastAsia="宋体" w:hint="eastAsia"/>
          <w:b w:val="0"/>
          <w:bCs/>
        </w:rPr>
        <w:t>学生</w:t>
      </w:r>
      <w:r>
        <w:rPr>
          <w:rFonts w:eastAsia="宋体"/>
          <w:b w:val="0"/>
          <w:bCs/>
        </w:rPr>
        <w:t>管理功能</w:t>
      </w:r>
    </w:p>
    <w:p w14:paraId="719836EC" w14:textId="355162AC" w:rsidR="008B67A5" w:rsidRDefault="000C7981" w:rsidP="000C7981">
      <w:pPr>
        <w:pStyle w:val="a1"/>
        <w:ind w:firstLine="480"/>
      </w:pPr>
      <w:r>
        <w:rPr>
          <w:rFonts w:hint="eastAsia"/>
        </w:rPr>
        <w:t>学生管理功能使管理员直接在列表中进行查看学生信息，包括编号、</w:t>
      </w:r>
      <w:r>
        <w:rPr>
          <w:rFonts w:hint="eastAsia"/>
        </w:rPr>
        <w:lastRenderedPageBreak/>
        <w:t>邮箱、姓名、密码等。在此功能中也可对学生进行添加操作</w:t>
      </w:r>
      <w:r w:rsidR="00F8144D">
        <w:rPr>
          <w:rFonts w:hint="eastAsia"/>
        </w:rPr>
        <w:t>。</w:t>
      </w:r>
      <w:r>
        <w:rPr>
          <w:rFonts w:hint="eastAsia"/>
        </w:rPr>
        <w:t>学生</w:t>
      </w:r>
      <w:r w:rsidR="00F8144D">
        <w:rPr>
          <w:rFonts w:hint="eastAsia"/>
        </w:rPr>
        <w:t>管理功能界面如图</w:t>
      </w:r>
      <w:r w:rsidR="00F8144D">
        <w:rPr>
          <w:rFonts w:hint="eastAsia"/>
        </w:rPr>
        <w:t>6-</w:t>
      </w:r>
      <w:r w:rsidR="00520D24">
        <w:t>1</w:t>
      </w:r>
      <w:r>
        <w:t>4</w:t>
      </w:r>
      <w:r w:rsidR="00F8144D">
        <w:rPr>
          <w:rFonts w:hint="eastAsia"/>
        </w:rPr>
        <w:t>所示。</w:t>
      </w:r>
    </w:p>
    <w:p w14:paraId="169E76B2" w14:textId="0706C45D" w:rsidR="00D15A4D" w:rsidRDefault="000C7981" w:rsidP="00D15A4D">
      <w:pPr>
        <w:pStyle w:val="a1"/>
        <w:ind w:firstLineChars="0" w:firstLine="0"/>
      </w:pPr>
      <w:r>
        <w:rPr>
          <w:noProof/>
        </w:rPr>
        <w:drawing>
          <wp:inline distT="0" distB="0" distL="0" distR="0" wp14:anchorId="6F3C04EC" wp14:editId="2DE199EB">
            <wp:extent cx="4932045" cy="2973705"/>
            <wp:effectExtent l="0" t="0" r="190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932045" cy="2973705"/>
                    </a:xfrm>
                    <a:prstGeom prst="rect">
                      <a:avLst/>
                    </a:prstGeom>
                  </pic:spPr>
                </pic:pic>
              </a:graphicData>
            </a:graphic>
          </wp:inline>
        </w:drawing>
      </w:r>
    </w:p>
    <w:p w14:paraId="550B77AF" w14:textId="1E255D16" w:rsidR="00F8144D" w:rsidRPr="00D15A4D" w:rsidRDefault="00F8144D" w:rsidP="00D15A4D">
      <w:pPr>
        <w:pStyle w:val="a1"/>
        <w:ind w:firstLineChars="0" w:firstLine="0"/>
        <w:jc w:val="center"/>
        <w:rPr>
          <w:rFonts w:ascii="宋体" w:hAnsi="宋体"/>
          <w:sz w:val="21"/>
          <w:szCs w:val="21"/>
        </w:rPr>
      </w:pPr>
      <w:r w:rsidRPr="00F8144D">
        <w:rPr>
          <w:rFonts w:ascii="宋体" w:hAnsi="宋体"/>
          <w:sz w:val="21"/>
          <w:szCs w:val="21"/>
        </w:rPr>
        <w:t>图6-</w:t>
      </w:r>
      <w:r w:rsidR="004B1A15">
        <w:rPr>
          <w:rFonts w:ascii="宋体" w:hAnsi="宋体"/>
          <w:sz w:val="21"/>
          <w:szCs w:val="21"/>
        </w:rPr>
        <w:t>1</w:t>
      </w:r>
      <w:r w:rsidR="000C7981">
        <w:rPr>
          <w:rFonts w:ascii="宋体" w:hAnsi="宋体"/>
          <w:sz w:val="21"/>
          <w:szCs w:val="21"/>
        </w:rPr>
        <w:t>4</w:t>
      </w:r>
      <w:r w:rsidR="000C7981">
        <w:rPr>
          <w:rFonts w:ascii="宋体" w:hAnsi="宋体" w:hint="eastAsia"/>
          <w:sz w:val="21"/>
          <w:szCs w:val="21"/>
        </w:rPr>
        <w:t>学生</w:t>
      </w:r>
      <w:r>
        <w:rPr>
          <w:rFonts w:ascii="宋体" w:hAnsi="宋体"/>
          <w:sz w:val="21"/>
          <w:szCs w:val="21"/>
        </w:rPr>
        <w:t>管理</w:t>
      </w:r>
      <w:r w:rsidR="000C7981">
        <w:rPr>
          <w:rFonts w:ascii="宋体" w:hAnsi="宋体" w:hint="eastAsia"/>
          <w:sz w:val="21"/>
          <w:szCs w:val="21"/>
        </w:rPr>
        <w:t>功能</w:t>
      </w:r>
      <w:r w:rsidRPr="00F8144D">
        <w:rPr>
          <w:rFonts w:ascii="宋体" w:hAnsi="宋体" w:hint="eastAsia"/>
          <w:sz w:val="21"/>
          <w:szCs w:val="21"/>
        </w:rPr>
        <w:t>界面</w:t>
      </w:r>
    </w:p>
    <w:p w14:paraId="73BE7C89" w14:textId="238935B5" w:rsidR="008B67A5" w:rsidRPr="0012658C" w:rsidRDefault="008B67A5" w:rsidP="008B67A5">
      <w:pPr>
        <w:pStyle w:val="4"/>
        <w:ind w:firstLine="480"/>
        <w:rPr>
          <w:rFonts w:eastAsia="宋体"/>
          <w:b w:val="0"/>
          <w:bCs/>
        </w:rPr>
      </w:pPr>
      <w:r>
        <w:rPr>
          <w:rFonts w:eastAsia="宋体" w:hint="eastAsia"/>
          <w:b w:val="0"/>
          <w:bCs/>
        </w:rPr>
        <w:t>7</w:t>
      </w:r>
      <w:r w:rsidRPr="0012658C">
        <w:rPr>
          <w:rFonts w:eastAsia="宋体"/>
          <w:b w:val="0"/>
          <w:bCs/>
        </w:rPr>
        <w:t>.</w:t>
      </w:r>
      <w:r w:rsidR="000C7981">
        <w:rPr>
          <w:rFonts w:eastAsia="宋体" w:hint="eastAsia"/>
          <w:b w:val="0"/>
          <w:bCs/>
        </w:rPr>
        <w:t>维修人员</w:t>
      </w:r>
      <w:r>
        <w:rPr>
          <w:rFonts w:eastAsia="宋体"/>
          <w:b w:val="0"/>
          <w:bCs/>
        </w:rPr>
        <w:t>管理功能</w:t>
      </w:r>
    </w:p>
    <w:p w14:paraId="0452B38B" w14:textId="3A7375BA" w:rsidR="008B67A5" w:rsidRDefault="000C7981" w:rsidP="00D15A4D">
      <w:pPr>
        <w:pStyle w:val="a1"/>
        <w:ind w:firstLine="480"/>
      </w:pPr>
      <w:r>
        <w:rPr>
          <w:rFonts w:hint="eastAsia"/>
        </w:rPr>
        <w:t>维修人员管理界面直接显示所有维修人员列表信息，对维修人员的编号、姓名、手机号进行显示，通过维修人员管理中的添加，进行维修人员添加操作，与学生添加一样都是在指定的数据表中添加数据，在展示到指定的前端页面中</w:t>
      </w:r>
      <w:r w:rsidR="00D15A4D">
        <w:rPr>
          <w:rFonts w:hint="eastAsia"/>
        </w:rPr>
        <w:t>。</w:t>
      </w:r>
      <w:r>
        <w:rPr>
          <w:rFonts w:hint="eastAsia"/>
        </w:rPr>
        <w:t>维修人员管理</w:t>
      </w:r>
      <w:r w:rsidR="00D15A4D">
        <w:rPr>
          <w:rFonts w:hint="eastAsia"/>
        </w:rPr>
        <w:t>功能界面如图</w:t>
      </w:r>
      <w:r w:rsidR="00D15A4D">
        <w:rPr>
          <w:rFonts w:hint="eastAsia"/>
        </w:rPr>
        <w:t>6-</w:t>
      </w:r>
      <w:r w:rsidR="00C64098">
        <w:t>1</w:t>
      </w:r>
      <w:r>
        <w:t>5</w:t>
      </w:r>
      <w:r w:rsidR="00D15A4D">
        <w:rPr>
          <w:rFonts w:hint="eastAsia"/>
        </w:rPr>
        <w:t>所示。</w:t>
      </w:r>
    </w:p>
    <w:p w14:paraId="71E3BB39" w14:textId="5F829111" w:rsidR="00D15A4D" w:rsidRDefault="000C7981" w:rsidP="00D15A4D">
      <w:pPr>
        <w:pStyle w:val="a1"/>
        <w:ind w:firstLineChars="0" w:firstLine="0"/>
      </w:pPr>
      <w:r>
        <w:rPr>
          <w:noProof/>
        </w:rPr>
        <w:drawing>
          <wp:inline distT="0" distB="0" distL="0" distR="0" wp14:anchorId="6ECB8FD2" wp14:editId="014A2865">
            <wp:extent cx="4932045" cy="2945765"/>
            <wp:effectExtent l="0" t="0" r="1905" b="698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932045" cy="2945765"/>
                    </a:xfrm>
                    <a:prstGeom prst="rect">
                      <a:avLst/>
                    </a:prstGeom>
                  </pic:spPr>
                </pic:pic>
              </a:graphicData>
            </a:graphic>
          </wp:inline>
        </w:drawing>
      </w:r>
    </w:p>
    <w:p w14:paraId="6E98763C" w14:textId="03AF15DF" w:rsidR="00D15A4D" w:rsidRPr="00D15A4D" w:rsidRDefault="00D15A4D" w:rsidP="00D15A4D">
      <w:pPr>
        <w:pStyle w:val="a1"/>
        <w:ind w:firstLineChars="0" w:firstLine="0"/>
        <w:jc w:val="center"/>
        <w:rPr>
          <w:rFonts w:ascii="宋体" w:hAnsi="宋体"/>
          <w:sz w:val="21"/>
          <w:szCs w:val="21"/>
        </w:rPr>
      </w:pPr>
      <w:r w:rsidRPr="00F8144D">
        <w:rPr>
          <w:rFonts w:ascii="宋体" w:hAnsi="宋体"/>
          <w:sz w:val="21"/>
          <w:szCs w:val="21"/>
        </w:rPr>
        <w:lastRenderedPageBreak/>
        <w:t>图6-</w:t>
      </w:r>
      <w:r w:rsidR="00C64098">
        <w:rPr>
          <w:rFonts w:ascii="宋体" w:hAnsi="宋体"/>
          <w:sz w:val="21"/>
          <w:szCs w:val="21"/>
        </w:rPr>
        <w:t>1</w:t>
      </w:r>
      <w:r w:rsidR="000C7981">
        <w:rPr>
          <w:rFonts w:ascii="宋体" w:hAnsi="宋体"/>
          <w:sz w:val="21"/>
          <w:szCs w:val="21"/>
        </w:rPr>
        <w:t>5</w:t>
      </w:r>
      <w:r w:rsidR="000C7981">
        <w:rPr>
          <w:rFonts w:ascii="宋体" w:hAnsi="宋体" w:hint="eastAsia"/>
          <w:sz w:val="21"/>
          <w:szCs w:val="21"/>
        </w:rPr>
        <w:t>维修人员</w:t>
      </w:r>
      <w:r>
        <w:rPr>
          <w:rFonts w:ascii="宋体" w:hAnsi="宋体"/>
          <w:sz w:val="21"/>
          <w:szCs w:val="21"/>
        </w:rPr>
        <w:t>管理</w:t>
      </w:r>
      <w:r w:rsidRPr="00F8144D">
        <w:rPr>
          <w:rFonts w:ascii="宋体" w:hAnsi="宋体" w:hint="eastAsia"/>
          <w:sz w:val="21"/>
          <w:szCs w:val="21"/>
        </w:rPr>
        <w:t>界面</w:t>
      </w:r>
    </w:p>
    <w:p w14:paraId="741A5EF0" w14:textId="77777777" w:rsidR="00DC3A70" w:rsidRPr="0012658C" w:rsidRDefault="00DC3A70" w:rsidP="00DC3A70">
      <w:pPr>
        <w:pStyle w:val="2"/>
      </w:pPr>
      <w:bookmarkStart w:id="58" w:name="_Toc101726032"/>
      <w:r w:rsidRPr="0012658C">
        <w:t>系统测试</w:t>
      </w:r>
      <w:bookmarkEnd w:id="58"/>
    </w:p>
    <w:p w14:paraId="32B90843" w14:textId="77777777" w:rsidR="00DC3A70" w:rsidRPr="0012658C" w:rsidRDefault="00DC3A70" w:rsidP="00DC3A70">
      <w:pPr>
        <w:pStyle w:val="3"/>
      </w:pPr>
      <w:bookmarkStart w:id="59" w:name="_Toc101726033"/>
      <w:r w:rsidRPr="0012658C">
        <w:t>软件测试的方法</w:t>
      </w:r>
      <w:bookmarkEnd w:id="59"/>
    </w:p>
    <w:p w14:paraId="7F7EBB8B" w14:textId="77777777" w:rsidR="00385C63" w:rsidRPr="0012658C" w:rsidRDefault="00385C63" w:rsidP="00DC3A70">
      <w:pPr>
        <w:pStyle w:val="a1"/>
        <w:ind w:firstLine="480"/>
      </w:pPr>
      <w:r w:rsidRPr="0012658C">
        <w:t>在该系统的软件测试阶段，使用以下两种测试方法进行测试：一种是当测试人员已经了解了程序的功能时，可以设计测试用例来测试程序的每个功能是否符合逻辑，操作结果是否正确。另一个是，如果测试人员了解了程序的内部结构和操作流程，则他们可以测试程序的内部操作是否合乎逻辑以及结果的正确性。</w:t>
      </w:r>
      <w:r w:rsidRPr="0012658C">
        <w:t xml:space="preserve"> </w:t>
      </w:r>
      <w:r w:rsidRPr="0012658C">
        <w:t>第一种方法称为黑盒测试技术，第二种方法称为白盒测试技术。</w:t>
      </w:r>
    </w:p>
    <w:p w14:paraId="3BEDAF18" w14:textId="77777777" w:rsidR="00385C63" w:rsidRPr="0012658C" w:rsidRDefault="00385C63" w:rsidP="00DC3A70">
      <w:pPr>
        <w:pStyle w:val="a1"/>
        <w:ind w:firstLine="480"/>
      </w:pPr>
      <w:r w:rsidRPr="0012658C">
        <w:t>1.</w:t>
      </w:r>
      <w:r w:rsidRPr="0012658C">
        <w:t>黑盒测试技术：黑盒测试方法也称为功能测试方法。</w:t>
      </w:r>
      <w:r w:rsidRPr="0012658C">
        <w:t xml:space="preserve"> </w:t>
      </w:r>
      <w:r w:rsidRPr="0012658C">
        <w:t>顾名思义，黑盒测试技术将程序视为黑盒。</w:t>
      </w:r>
      <w:r w:rsidRPr="0012658C">
        <w:t xml:space="preserve"> </w:t>
      </w:r>
      <w:r w:rsidRPr="0012658C">
        <w:t>因此，此时的测试方法是向被测模块输入数据并记录输出数据。</w:t>
      </w:r>
      <w:r w:rsidRPr="0012658C">
        <w:t xml:space="preserve"> </w:t>
      </w:r>
      <w:r w:rsidRPr="0012658C">
        <w:t>根据输出数据结果并结合系统描述进行检查，从而确定被测模块是否存在问题。</w:t>
      </w:r>
    </w:p>
    <w:p w14:paraId="2862FF44" w14:textId="2B3E6762" w:rsidR="00DC3A70" w:rsidRPr="0012658C" w:rsidRDefault="00DC3A70" w:rsidP="00DC3A70">
      <w:pPr>
        <w:pStyle w:val="a1"/>
        <w:ind w:firstLine="480"/>
      </w:pPr>
      <w:r w:rsidRPr="0012658C">
        <w:t>2</w:t>
      </w:r>
      <w:r w:rsidRPr="0012658C">
        <w:rPr>
          <w:kern w:val="0"/>
        </w:rPr>
        <w:t>.</w:t>
      </w:r>
      <w:r w:rsidR="003B2979" w:rsidRPr="003B2979">
        <w:rPr>
          <w:rFonts w:hint="eastAsia"/>
        </w:rPr>
        <w:t xml:space="preserve"> </w:t>
      </w:r>
      <w:r w:rsidR="003B2979" w:rsidRPr="003B2979">
        <w:rPr>
          <w:rFonts w:hint="eastAsia"/>
        </w:rPr>
        <w:t>白盒测试技术：白盒测试也称为结构测试。顾名思义，白盒测试技术对程序是完全透明的。换句话说，测试人员可以可视化程序的内部，并了解其内部操作规则、算法和结构。因此，此时的测试方法是根据程序的内部设计逻辑进行测试，以验证程序中的每个执行路径是否符合逻辑，以及结果是否正确。</w:t>
      </w:r>
    </w:p>
    <w:p w14:paraId="78E79B7B" w14:textId="77777777" w:rsidR="00DC3A70" w:rsidRPr="0012658C" w:rsidRDefault="00DC3A70" w:rsidP="00DC3A70">
      <w:pPr>
        <w:pStyle w:val="3"/>
      </w:pPr>
      <w:bookmarkStart w:id="60" w:name="_Toc101726034"/>
      <w:r w:rsidRPr="0012658C">
        <w:t>软件测试的主要用例</w:t>
      </w:r>
      <w:bookmarkEnd w:id="60"/>
    </w:p>
    <w:p w14:paraId="6844BE55" w14:textId="77777777" w:rsidR="006A2465" w:rsidRPr="0012658C" w:rsidRDefault="006A2465" w:rsidP="00862221">
      <w:pPr>
        <w:ind w:firstLine="420"/>
        <w:rPr>
          <w:szCs w:val="24"/>
        </w:rPr>
      </w:pPr>
      <w:r w:rsidRPr="0012658C">
        <w:rPr>
          <w:szCs w:val="24"/>
        </w:rPr>
        <w:t>测试用例是在测试系统时执行的实际数据。系统主页和功能点的测试用例如下。</w:t>
      </w:r>
    </w:p>
    <w:p w14:paraId="3046BE70" w14:textId="7294FA4E" w:rsidR="00DC3A70" w:rsidRPr="0012658C" w:rsidRDefault="00DC3A70" w:rsidP="00862221">
      <w:pPr>
        <w:ind w:firstLine="420"/>
        <w:rPr>
          <w:color w:val="FF0000"/>
          <w:szCs w:val="24"/>
        </w:rPr>
      </w:pPr>
      <w:r w:rsidRPr="0012658C">
        <w:t xml:space="preserve">(1) </w:t>
      </w:r>
      <w:r w:rsidR="00C27798">
        <w:rPr>
          <w:rFonts w:hint="eastAsia"/>
        </w:rPr>
        <w:t>学生</w:t>
      </w:r>
      <w:r w:rsidR="00644969">
        <w:rPr>
          <w:rFonts w:hint="eastAsia"/>
        </w:rPr>
        <w:t>登录</w:t>
      </w:r>
      <w:r w:rsidRPr="0012658C">
        <w:t>测试用例如表</w:t>
      </w:r>
      <w:r w:rsidRPr="0012658C">
        <w:t xml:space="preserve"> 6-1 </w:t>
      </w:r>
      <w:r w:rsidRPr="0012658C">
        <w:t>所示。</w:t>
      </w:r>
    </w:p>
    <w:p w14:paraId="25049652" w14:textId="0EF95986" w:rsidR="00DC3A70" w:rsidRPr="0012658C" w:rsidRDefault="00DC3A70" w:rsidP="00DC3A70">
      <w:pPr>
        <w:jc w:val="center"/>
        <w:rPr>
          <w:sz w:val="21"/>
          <w:szCs w:val="21"/>
        </w:rPr>
      </w:pPr>
      <w:r w:rsidRPr="0012658C">
        <w:rPr>
          <w:sz w:val="21"/>
          <w:szCs w:val="21"/>
        </w:rPr>
        <w:t>表</w:t>
      </w:r>
      <w:r w:rsidRPr="0012658C">
        <w:rPr>
          <w:sz w:val="21"/>
          <w:szCs w:val="21"/>
        </w:rPr>
        <w:t xml:space="preserve">6-1 </w:t>
      </w:r>
      <w:r w:rsidR="00C27798">
        <w:rPr>
          <w:rFonts w:hint="eastAsia"/>
          <w:sz w:val="21"/>
          <w:szCs w:val="21"/>
        </w:rPr>
        <w:t>学生</w:t>
      </w:r>
      <w:r w:rsidR="00644969">
        <w:rPr>
          <w:sz w:val="21"/>
          <w:szCs w:val="21"/>
        </w:rPr>
        <w:t>登录</w:t>
      </w:r>
      <w:r w:rsidRPr="0012658C">
        <w:rPr>
          <w:sz w:val="21"/>
          <w:szCs w:val="21"/>
        </w:rPr>
        <w:t>测试用例</w:t>
      </w:r>
    </w:p>
    <w:tbl>
      <w:tblPr>
        <w:tblW w:w="0" w:type="auto"/>
        <w:jc w:val="center"/>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277"/>
        <w:gridCol w:w="6331"/>
      </w:tblGrid>
      <w:tr w:rsidR="00DC3A70" w:rsidRPr="0012658C" w14:paraId="4CC2DCF7" w14:textId="77777777" w:rsidTr="00A04223">
        <w:trPr>
          <w:jc w:val="center"/>
        </w:trPr>
        <w:tc>
          <w:tcPr>
            <w:tcW w:w="1277" w:type="dxa"/>
            <w:tcBorders>
              <w:top w:val="single" w:sz="8" w:space="0" w:color="000000"/>
              <w:bottom w:val="single" w:sz="8" w:space="0" w:color="000000"/>
              <w:right w:val="single" w:sz="8" w:space="0" w:color="000000"/>
            </w:tcBorders>
          </w:tcPr>
          <w:p w14:paraId="3C079424" w14:textId="77777777" w:rsidR="00DC3A70" w:rsidRPr="0012658C" w:rsidRDefault="00DC3A70" w:rsidP="00207673">
            <w:pPr>
              <w:rPr>
                <w:sz w:val="21"/>
                <w:szCs w:val="21"/>
              </w:rPr>
            </w:pPr>
            <w:r w:rsidRPr="0012658C">
              <w:rPr>
                <w:sz w:val="21"/>
                <w:szCs w:val="21"/>
              </w:rPr>
              <w:t>用例名称</w:t>
            </w:r>
          </w:p>
        </w:tc>
        <w:tc>
          <w:tcPr>
            <w:tcW w:w="6331" w:type="dxa"/>
            <w:tcBorders>
              <w:top w:val="single" w:sz="8" w:space="0" w:color="000000"/>
              <w:left w:val="single" w:sz="8" w:space="0" w:color="000000"/>
              <w:bottom w:val="single" w:sz="8" w:space="0" w:color="000000"/>
            </w:tcBorders>
          </w:tcPr>
          <w:p w14:paraId="09CB0671" w14:textId="657BD13F" w:rsidR="00DC3A70" w:rsidRPr="0012658C" w:rsidRDefault="00C27798" w:rsidP="00207673">
            <w:pPr>
              <w:rPr>
                <w:sz w:val="21"/>
                <w:szCs w:val="21"/>
              </w:rPr>
            </w:pPr>
            <w:r>
              <w:rPr>
                <w:rFonts w:hint="eastAsia"/>
                <w:sz w:val="21"/>
                <w:szCs w:val="21"/>
              </w:rPr>
              <w:t>学生</w:t>
            </w:r>
            <w:r w:rsidR="00644969">
              <w:rPr>
                <w:sz w:val="21"/>
                <w:szCs w:val="21"/>
              </w:rPr>
              <w:t>登录</w:t>
            </w:r>
          </w:p>
        </w:tc>
      </w:tr>
      <w:tr w:rsidR="00DC3A70" w:rsidRPr="0012658C" w14:paraId="5FA5C7E5" w14:textId="77777777" w:rsidTr="00A04223">
        <w:trPr>
          <w:jc w:val="center"/>
        </w:trPr>
        <w:tc>
          <w:tcPr>
            <w:tcW w:w="1277" w:type="dxa"/>
            <w:tcBorders>
              <w:top w:val="single" w:sz="8" w:space="0" w:color="000000"/>
              <w:bottom w:val="single" w:sz="8" w:space="0" w:color="000000"/>
              <w:right w:val="single" w:sz="8" w:space="0" w:color="000000"/>
            </w:tcBorders>
          </w:tcPr>
          <w:p w14:paraId="6AA3C73F" w14:textId="77777777" w:rsidR="00DC3A70" w:rsidRPr="0012658C" w:rsidRDefault="00DC3A70" w:rsidP="00207673">
            <w:pPr>
              <w:rPr>
                <w:sz w:val="21"/>
                <w:szCs w:val="21"/>
              </w:rPr>
            </w:pPr>
            <w:r w:rsidRPr="0012658C">
              <w:rPr>
                <w:sz w:val="21"/>
                <w:szCs w:val="21"/>
              </w:rPr>
              <w:t>目的</w:t>
            </w:r>
          </w:p>
        </w:tc>
        <w:tc>
          <w:tcPr>
            <w:tcW w:w="6331" w:type="dxa"/>
            <w:tcBorders>
              <w:top w:val="single" w:sz="8" w:space="0" w:color="000000"/>
              <w:left w:val="single" w:sz="8" w:space="0" w:color="000000"/>
              <w:bottom w:val="single" w:sz="8" w:space="0" w:color="000000"/>
            </w:tcBorders>
          </w:tcPr>
          <w:p w14:paraId="281F9BB9" w14:textId="4A932BC8" w:rsidR="00DC3A70" w:rsidRPr="0012658C" w:rsidRDefault="00C27798" w:rsidP="00207673">
            <w:pPr>
              <w:rPr>
                <w:sz w:val="21"/>
                <w:szCs w:val="21"/>
              </w:rPr>
            </w:pPr>
            <w:r>
              <w:rPr>
                <w:rFonts w:hint="eastAsia"/>
                <w:sz w:val="21"/>
                <w:szCs w:val="21"/>
              </w:rPr>
              <w:t>学生</w:t>
            </w:r>
            <w:r w:rsidR="00DC3A70" w:rsidRPr="0012658C">
              <w:rPr>
                <w:sz w:val="21"/>
                <w:szCs w:val="21"/>
              </w:rPr>
              <w:t>能否正常使用</w:t>
            </w:r>
            <w:r w:rsidR="00644969">
              <w:rPr>
                <w:sz w:val="21"/>
                <w:szCs w:val="21"/>
              </w:rPr>
              <w:t>登录</w:t>
            </w:r>
            <w:r w:rsidR="00DC3A70" w:rsidRPr="0012658C">
              <w:rPr>
                <w:sz w:val="21"/>
                <w:szCs w:val="21"/>
              </w:rPr>
              <w:t>功能</w:t>
            </w:r>
          </w:p>
        </w:tc>
      </w:tr>
      <w:tr w:rsidR="00DC3A70" w:rsidRPr="0012658C" w14:paraId="2DDEAF12" w14:textId="77777777" w:rsidTr="00A04223">
        <w:trPr>
          <w:jc w:val="center"/>
        </w:trPr>
        <w:tc>
          <w:tcPr>
            <w:tcW w:w="1277" w:type="dxa"/>
            <w:tcBorders>
              <w:top w:val="single" w:sz="8" w:space="0" w:color="000000"/>
              <w:bottom w:val="single" w:sz="8" w:space="0" w:color="000000"/>
              <w:right w:val="single" w:sz="8" w:space="0" w:color="000000"/>
            </w:tcBorders>
          </w:tcPr>
          <w:p w14:paraId="75F2852A" w14:textId="77777777" w:rsidR="00DC3A70" w:rsidRPr="0012658C" w:rsidRDefault="00DC3A70" w:rsidP="00207673">
            <w:pPr>
              <w:rPr>
                <w:sz w:val="21"/>
                <w:szCs w:val="21"/>
              </w:rPr>
            </w:pPr>
            <w:r w:rsidRPr="0012658C">
              <w:rPr>
                <w:sz w:val="21"/>
                <w:szCs w:val="21"/>
              </w:rPr>
              <w:t>前提</w:t>
            </w:r>
          </w:p>
        </w:tc>
        <w:tc>
          <w:tcPr>
            <w:tcW w:w="6331" w:type="dxa"/>
            <w:tcBorders>
              <w:top w:val="single" w:sz="8" w:space="0" w:color="000000"/>
              <w:left w:val="single" w:sz="8" w:space="0" w:color="000000"/>
              <w:bottom w:val="single" w:sz="8" w:space="0" w:color="000000"/>
            </w:tcBorders>
          </w:tcPr>
          <w:p w14:paraId="73EB8874" w14:textId="429EDF64" w:rsidR="00DC3A70" w:rsidRPr="0012658C" w:rsidRDefault="00C27798" w:rsidP="00207673">
            <w:pPr>
              <w:rPr>
                <w:sz w:val="21"/>
                <w:szCs w:val="21"/>
              </w:rPr>
            </w:pPr>
            <w:r>
              <w:rPr>
                <w:rFonts w:hint="eastAsia"/>
                <w:sz w:val="21"/>
                <w:szCs w:val="21"/>
              </w:rPr>
              <w:t>学生</w:t>
            </w:r>
            <w:r w:rsidR="00DC3A70" w:rsidRPr="0012658C">
              <w:rPr>
                <w:sz w:val="21"/>
                <w:szCs w:val="21"/>
              </w:rPr>
              <w:t>必须首次使用本系统</w:t>
            </w:r>
          </w:p>
        </w:tc>
      </w:tr>
      <w:tr w:rsidR="00DC3A70" w:rsidRPr="0012658C" w14:paraId="6DE84F66" w14:textId="77777777" w:rsidTr="00A04223">
        <w:trPr>
          <w:jc w:val="center"/>
        </w:trPr>
        <w:tc>
          <w:tcPr>
            <w:tcW w:w="1277" w:type="dxa"/>
            <w:tcBorders>
              <w:top w:val="single" w:sz="8" w:space="0" w:color="000000"/>
              <w:bottom w:val="single" w:sz="8" w:space="0" w:color="000000"/>
              <w:right w:val="single" w:sz="8" w:space="0" w:color="000000"/>
            </w:tcBorders>
          </w:tcPr>
          <w:p w14:paraId="52EF12CA" w14:textId="77777777" w:rsidR="00DC3A70" w:rsidRPr="0012658C" w:rsidRDefault="00DC3A70" w:rsidP="00207673">
            <w:pPr>
              <w:rPr>
                <w:sz w:val="21"/>
                <w:szCs w:val="21"/>
              </w:rPr>
            </w:pPr>
            <w:r w:rsidRPr="0012658C">
              <w:rPr>
                <w:sz w:val="21"/>
                <w:szCs w:val="21"/>
              </w:rPr>
              <w:t>测试流程</w:t>
            </w:r>
          </w:p>
        </w:tc>
        <w:tc>
          <w:tcPr>
            <w:tcW w:w="6331" w:type="dxa"/>
            <w:tcBorders>
              <w:top w:val="single" w:sz="8" w:space="0" w:color="000000"/>
              <w:left w:val="single" w:sz="8" w:space="0" w:color="000000"/>
              <w:bottom w:val="single" w:sz="8" w:space="0" w:color="000000"/>
            </w:tcBorders>
          </w:tcPr>
          <w:p w14:paraId="38B0B3A3" w14:textId="74BB18FB" w:rsidR="00DC3A70" w:rsidRPr="0012658C" w:rsidRDefault="00DC3A70" w:rsidP="00644969">
            <w:pPr>
              <w:pStyle w:val="TableParagraph"/>
              <w:tabs>
                <w:tab w:val="left" w:pos="1426"/>
                <w:tab w:val="left" w:pos="1427"/>
              </w:tabs>
              <w:jc w:val="left"/>
              <w:rPr>
                <w:rFonts w:eastAsia="宋体"/>
                <w:spacing w:val="-8"/>
                <w:w w:val="105"/>
                <w:sz w:val="21"/>
                <w:szCs w:val="21"/>
                <w:lang w:val="en-US"/>
              </w:rPr>
            </w:pPr>
            <w:r w:rsidRPr="0012658C">
              <w:rPr>
                <w:rFonts w:eastAsia="宋体"/>
                <w:spacing w:val="-8"/>
                <w:w w:val="105"/>
                <w:sz w:val="21"/>
                <w:szCs w:val="21"/>
                <w:lang w:val="en-US"/>
              </w:rPr>
              <w:t>1.</w:t>
            </w:r>
            <w:r w:rsidR="00C27798">
              <w:rPr>
                <w:rFonts w:eastAsia="宋体" w:hint="eastAsia"/>
                <w:spacing w:val="-8"/>
                <w:w w:val="105"/>
                <w:sz w:val="21"/>
                <w:szCs w:val="21"/>
                <w:lang w:val="en-US"/>
              </w:rPr>
              <w:t>学生</w:t>
            </w:r>
            <w:r w:rsidRPr="0012658C">
              <w:rPr>
                <w:rFonts w:eastAsia="宋体"/>
                <w:spacing w:val="-8"/>
                <w:w w:val="105"/>
                <w:sz w:val="21"/>
                <w:szCs w:val="21"/>
                <w:lang w:val="en-US"/>
              </w:rPr>
              <w:t>输入</w:t>
            </w:r>
            <w:r w:rsidR="00B276E4">
              <w:rPr>
                <w:rFonts w:eastAsia="宋体" w:hint="eastAsia"/>
                <w:spacing w:val="-8"/>
                <w:w w:val="105"/>
                <w:sz w:val="21"/>
                <w:szCs w:val="21"/>
                <w:lang w:val="en-US"/>
              </w:rPr>
              <w:t>账号</w:t>
            </w:r>
            <w:r w:rsidRPr="0012658C">
              <w:rPr>
                <w:rFonts w:eastAsia="宋体"/>
                <w:spacing w:val="-8"/>
                <w:w w:val="105"/>
                <w:sz w:val="21"/>
                <w:szCs w:val="21"/>
                <w:lang w:val="en-US"/>
              </w:rPr>
              <w:t>、</w:t>
            </w:r>
            <w:r w:rsidR="00B276E4">
              <w:rPr>
                <w:rFonts w:eastAsia="宋体" w:hint="eastAsia"/>
                <w:spacing w:val="-8"/>
                <w:w w:val="105"/>
                <w:sz w:val="21"/>
                <w:szCs w:val="21"/>
                <w:lang w:val="en-US"/>
              </w:rPr>
              <w:t>密码</w:t>
            </w:r>
          </w:p>
        </w:tc>
      </w:tr>
      <w:tr w:rsidR="00DC3A70" w:rsidRPr="0012658C" w14:paraId="31995586" w14:textId="77777777" w:rsidTr="00A04223">
        <w:trPr>
          <w:jc w:val="center"/>
        </w:trPr>
        <w:tc>
          <w:tcPr>
            <w:tcW w:w="1277" w:type="dxa"/>
            <w:tcBorders>
              <w:top w:val="single" w:sz="8" w:space="0" w:color="000000"/>
              <w:bottom w:val="single" w:sz="8" w:space="0" w:color="000000"/>
              <w:right w:val="single" w:sz="8" w:space="0" w:color="000000"/>
            </w:tcBorders>
          </w:tcPr>
          <w:p w14:paraId="043AFE6F" w14:textId="77777777" w:rsidR="00DC3A70" w:rsidRPr="0012658C" w:rsidRDefault="00DC3A70" w:rsidP="00207673">
            <w:pPr>
              <w:rPr>
                <w:sz w:val="21"/>
                <w:szCs w:val="21"/>
              </w:rPr>
            </w:pPr>
            <w:r w:rsidRPr="0012658C">
              <w:rPr>
                <w:sz w:val="21"/>
                <w:szCs w:val="21"/>
              </w:rPr>
              <w:t>预期结果</w:t>
            </w:r>
          </w:p>
        </w:tc>
        <w:tc>
          <w:tcPr>
            <w:tcW w:w="6331" w:type="dxa"/>
            <w:tcBorders>
              <w:top w:val="single" w:sz="8" w:space="0" w:color="000000"/>
              <w:left w:val="single" w:sz="8" w:space="0" w:color="000000"/>
              <w:bottom w:val="single" w:sz="8" w:space="0" w:color="000000"/>
            </w:tcBorders>
          </w:tcPr>
          <w:p w14:paraId="663F9DE5" w14:textId="44DD76A2" w:rsidR="00DC3A70" w:rsidRPr="0012658C" w:rsidRDefault="00DC3A70" w:rsidP="00207673">
            <w:pPr>
              <w:rPr>
                <w:sz w:val="21"/>
                <w:szCs w:val="21"/>
              </w:rPr>
            </w:pPr>
            <w:r w:rsidRPr="0012658C">
              <w:rPr>
                <w:sz w:val="21"/>
                <w:szCs w:val="21"/>
              </w:rPr>
              <w:t>当</w:t>
            </w:r>
            <w:r w:rsidR="00C27798">
              <w:rPr>
                <w:sz w:val="21"/>
                <w:szCs w:val="21"/>
              </w:rPr>
              <w:t>学生</w:t>
            </w:r>
            <w:r w:rsidRPr="0012658C">
              <w:rPr>
                <w:sz w:val="21"/>
                <w:szCs w:val="21"/>
              </w:rPr>
              <w:t>输入重复</w:t>
            </w:r>
            <w:r w:rsidR="00C27798">
              <w:rPr>
                <w:sz w:val="21"/>
                <w:szCs w:val="21"/>
              </w:rPr>
              <w:t>学生</w:t>
            </w:r>
            <w:r w:rsidRPr="0012658C">
              <w:rPr>
                <w:sz w:val="21"/>
                <w:szCs w:val="21"/>
              </w:rPr>
              <w:t>名时提示</w:t>
            </w:r>
            <w:r w:rsidR="00C27798">
              <w:rPr>
                <w:sz w:val="21"/>
                <w:szCs w:val="21"/>
              </w:rPr>
              <w:t>学生</w:t>
            </w:r>
            <w:r w:rsidRPr="0012658C">
              <w:rPr>
                <w:sz w:val="21"/>
                <w:szCs w:val="21"/>
              </w:rPr>
              <w:t>名重复</w:t>
            </w:r>
          </w:p>
        </w:tc>
      </w:tr>
      <w:tr w:rsidR="00DC3A70" w:rsidRPr="0012658C" w14:paraId="03A98A66" w14:textId="77777777" w:rsidTr="00A04223">
        <w:trPr>
          <w:jc w:val="center"/>
        </w:trPr>
        <w:tc>
          <w:tcPr>
            <w:tcW w:w="1277" w:type="dxa"/>
            <w:tcBorders>
              <w:top w:val="single" w:sz="8" w:space="0" w:color="000000"/>
              <w:bottom w:val="single" w:sz="8" w:space="0" w:color="000000"/>
              <w:right w:val="single" w:sz="8" w:space="0" w:color="000000"/>
            </w:tcBorders>
          </w:tcPr>
          <w:p w14:paraId="6272CEC5" w14:textId="77777777" w:rsidR="00DC3A70" w:rsidRPr="0012658C" w:rsidRDefault="00DC3A70" w:rsidP="00207673">
            <w:pPr>
              <w:rPr>
                <w:sz w:val="21"/>
                <w:szCs w:val="21"/>
              </w:rPr>
            </w:pPr>
            <w:r w:rsidRPr="0012658C">
              <w:rPr>
                <w:sz w:val="21"/>
                <w:szCs w:val="21"/>
              </w:rPr>
              <w:t>实际结果</w:t>
            </w:r>
          </w:p>
        </w:tc>
        <w:tc>
          <w:tcPr>
            <w:tcW w:w="6331" w:type="dxa"/>
            <w:tcBorders>
              <w:top w:val="single" w:sz="8" w:space="0" w:color="000000"/>
              <w:left w:val="single" w:sz="8" w:space="0" w:color="000000"/>
              <w:bottom w:val="single" w:sz="8" w:space="0" w:color="000000"/>
            </w:tcBorders>
          </w:tcPr>
          <w:p w14:paraId="69733448" w14:textId="77777777" w:rsidR="00DC3A70" w:rsidRPr="0012658C" w:rsidRDefault="00DC3A70" w:rsidP="00207673">
            <w:pPr>
              <w:rPr>
                <w:sz w:val="21"/>
                <w:szCs w:val="21"/>
              </w:rPr>
            </w:pPr>
            <w:r w:rsidRPr="0012658C">
              <w:rPr>
                <w:sz w:val="21"/>
                <w:szCs w:val="21"/>
              </w:rPr>
              <w:t>实际结果与预期结果一致</w:t>
            </w:r>
          </w:p>
        </w:tc>
      </w:tr>
    </w:tbl>
    <w:p w14:paraId="1A2F0F2C" w14:textId="730A5A57" w:rsidR="00332C4F" w:rsidRPr="0012658C" w:rsidRDefault="00332C4F" w:rsidP="00332C4F">
      <w:pPr>
        <w:pStyle w:val="a8"/>
        <w:ind w:firstLine="420"/>
      </w:pPr>
      <w:r w:rsidRPr="0012658C">
        <w:t xml:space="preserve">(2) </w:t>
      </w:r>
      <w:r w:rsidR="00C27798">
        <w:t>学生</w:t>
      </w:r>
      <w:r w:rsidR="00644969">
        <w:rPr>
          <w:rFonts w:hint="eastAsia"/>
        </w:rPr>
        <w:t>报修</w:t>
      </w:r>
      <w:r w:rsidRPr="0012658C">
        <w:t>测试用例如表</w:t>
      </w:r>
      <w:r w:rsidRPr="0012658C">
        <w:t xml:space="preserve"> 6-2 </w:t>
      </w:r>
      <w:r w:rsidRPr="0012658C">
        <w:t>所示。</w:t>
      </w:r>
    </w:p>
    <w:p w14:paraId="1A65D398" w14:textId="1C1A5DBD" w:rsidR="00DC3A70" w:rsidRPr="0012658C" w:rsidRDefault="00DC3A70" w:rsidP="00DC3A70">
      <w:pPr>
        <w:jc w:val="center"/>
        <w:rPr>
          <w:sz w:val="21"/>
          <w:szCs w:val="21"/>
        </w:rPr>
      </w:pPr>
      <w:r w:rsidRPr="0012658C">
        <w:rPr>
          <w:sz w:val="21"/>
          <w:szCs w:val="21"/>
        </w:rPr>
        <w:t>表</w:t>
      </w:r>
      <w:r w:rsidRPr="0012658C">
        <w:rPr>
          <w:sz w:val="21"/>
          <w:szCs w:val="21"/>
        </w:rPr>
        <w:t xml:space="preserve">6-2 </w:t>
      </w:r>
      <w:r w:rsidR="00C27798">
        <w:rPr>
          <w:sz w:val="21"/>
          <w:szCs w:val="21"/>
        </w:rPr>
        <w:t>学生</w:t>
      </w:r>
      <w:r w:rsidR="00644969">
        <w:rPr>
          <w:rFonts w:hint="eastAsia"/>
          <w:sz w:val="21"/>
          <w:szCs w:val="21"/>
        </w:rPr>
        <w:t>报修</w:t>
      </w:r>
      <w:r w:rsidRPr="0012658C">
        <w:rPr>
          <w:sz w:val="21"/>
          <w:szCs w:val="21"/>
        </w:rPr>
        <w:t>测试用例</w:t>
      </w:r>
    </w:p>
    <w:tbl>
      <w:tblPr>
        <w:tblW w:w="0" w:type="auto"/>
        <w:jc w:val="center"/>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277"/>
        <w:gridCol w:w="6331"/>
      </w:tblGrid>
      <w:tr w:rsidR="00DC3A70" w:rsidRPr="0012658C" w14:paraId="7C487D15" w14:textId="77777777" w:rsidTr="00A04223">
        <w:trPr>
          <w:jc w:val="center"/>
        </w:trPr>
        <w:tc>
          <w:tcPr>
            <w:tcW w:w="1277" w:type="dxa"/>
            <w:tcBorders>
              <w:top w:val="single" w:sz="8" w:space="0" w:color="000000"/>
              <w:bottom w:val="single" w:sz="8" w:space="0" w:color="000000"/>
              <w:right w:val="single" w:sz="8" w:space="0" w:color="000000"/>
            </w:tcBorders>
          </w:tcPr>
          <w:p w14:paraId="4F732212" w14:textId="77777777" w:rsidR="00DC3A70" w:rsidRPr="0012658C" w:rsidRDefault="00DC3A70" w:rsidP="00207673">
            <w:pPr>
              <w:rPr>
                <w:sz w:val="21"/>
                <w:szCs w:val="21"/>
              </w:rPr>
            </w:pPr>
            <w:r w:rsidRPr="0012658C">
              <w:rPr>
                <w:sz w:val="21"/>
                <w:szCs w:val="21"/>
              </w:rPr>
              <w:t>用例名称</w:t>
            </w:r>
          </w:p>
        </w:tc>
        <w:tc>
          <w:tcPr>
            <w:tcW w:w="6331" w:type="dxa"/>
            <w:tcBorders>
              <w:top w:val="single" w:sz="8" w:space="0" w:color="000000"/>
              <w:left w:val="single" w:sz="8" w:space="0" w:color="000000"/>
              <w:bottom w:val="single" w:sz="8" w:space="0" w:color="000000"/>
            </w:tcBorders>
          </w:tcPr>
          <w:p w14:paraId="0EEEDAB1" w14:textId="5D7F99DC" w:rsidR="00DC3A70" w:rsidRPr="0012658C" w:rsidRDefault="00C27798" w:rsidP="00207673">
            <w:pPr>
              <w:rPr>
                <w:sz w:val="21"/>
                <w:szCs w:val="21"/>
              </w:rPr>
            </w:pPr>
            <w:r>
              <w:rPr>
                <w:sz w:val="21"/>
                <w:szCs w:val="21"/>
              </w:rPr>
              <w:t>学生</w:t>
            </w:r>
            <w:r w:rsidR="00644969">
              <w:rPr>
                <w:rFonts w:hint="eastAsia"/>
                <w:sz w:val="21"/>
                <w:szCs w:val="21"/>
              </w:rPr>
              <w:t>报修</w:t>
            </w:r>
          </w:p>
        </w:tc>
      </w:tr>
      <w:tr w:rsidR="00DC3A70" w:rsidRPr="0012658C" w14:paraId="7AAF0D31" w14:textId="77777777" w:rsidTr="00A04223">
        <w:trPr>
          <w:jc w:val="center"/>
        </w:trPr>
        <w:tc>
          <w:tcPr>
            <w:tcW w:w="1277" w:type="dxa"/>
            <w:tcBorders>
              <w:top w:val="single" w:sz="8" w:space="0" w:color="000000"/>
              <w:bottom w:val="single" w:sz="8" w:space="0" w:color="000000"/>
              <w:right w:val="single" w:sz="8" w:space="0" w:color="000000"/>
            </w:tcBorders>
          </w:tcPr>
          <w:p w14:paraId="03F38518" w14:textId="77777777" w:rsidR="00DC3A70" w:rsidRPr="0012658C" w:rsidRDefault="00DC3A70" w:rsidP="00207673">
            <w:pPr>
              <w:rPr>
                <w:sz w:val="21"/>
                <w:szCs w:val="21"/>
              </w:rPr>
            </w:pPr>
            <w:r w:rsidRPr="0012658C">
              <w:rPr>
                <w:sz w:val="21"/>
                <w:szCs w:val="21"/>
              </w:rPr>
              <w:t>目的</w:t>
            </w:r>
          </w:p>
        </w:tc>
        <w:tc>
          <w:tcPr>
            <w:tcW w:w="6331" w:type="dxa"/>
            <w:tcBorders>
              <w:top w:val="single" w:sz="8" w:space="0" w:color="000000"/>
              <w:left w:val="single" w:sz="8" w:space="0" w:color="000000"/>
              <w:bottom w:val="single" w:sz="8" w:space="0" w:color="000000"/>
            </w:tcBorders>
          </w:tcPr>
          <w:p w14:paraId="3045A3F0" w14:textId="5406F47C" w:rsidR="00DC3A70" w:rsidRPr="0012658C" w:rsidRDefault="00DC3A70" w:rsidP="00207673">
            <w:pPr>
              <w:rPr>
                <w:sz w:val="21"/>
                <w:szCs w:val="21"/>
              </w:rPr>
            </w:pPr>
            <w:r w:rsidRPr="0012658C">
              <w:rPr>
                <w:sz w:val="21"/>
                <w:szCs w:val="21"/>
              </w:rPr>
              <w:t>测试</w:t>
            </w:r>
            <w:r w:rsidR="00C27798">
              <w:rPr>
                <w:sz w:val="21"/>
                <w:szCs w:val="21"/>
              </w:rPr>
              <w:t>学生</w:t>
            </w:r>
            <w:r w:rsidRPr="0012658C">
              <w:rPr>
                <w:sz w:val="21"/>
                <w:szCs w:val="21"/>
              </w:rPr>
              <w:t>能否正常使用</w:t>
            </w:r>
            <w:r w:rsidR="00644969">
              <w:rPr>
                <w:rFonts w:hint="eastAsia"/>
                <w:sz w:val="21"/>
                <w:szCs w:val="21"/>
              </w:rPr>
              <w:t>报修</w:t>
            </w:r>
            <w:r w:rsidRPr="0012658C">
              <w:rPr>
                <w:sz w:val="21"/>
                <w:szCs w:val="21"/>
              </w:rPr>
              <w:t>功能</w:t>
            </w:r>
          </w:p>
        </w:tc>
      </w:tr>
      <w:tr w:rsidR="00DC3A70" w:rsidRPr="0012658C" w14:paraId="4F375999" w14:textId="77777777" w:rsidTr="00A04223">
        <w:trPr>
          <w:jc w:val="center"/>
        </w:trPr>
        <w:tc>
          <w:tcPr>
            <w:tcW w:w="1277" w:type="dxa"/>
            <w:tcBorders>
              <w:top w:val="single" w:sz="8" w:space="0" w:color="000000"/>
              <w:bottom w:val="single" w:sz="12" w:space="0" w:color="000000"/>
              <w:right w:val="single" w:sz="8" w:space="0" w:color="000000"/>
            </w:tcBorders>
          </w:tcPr>
          <w:p w14:paraId="289A1D4B" w14:textId="77777777" w:rsidR="00DC3A70" w:rsidRPr="0012658C" w:rsidRDefault="00DC3A70" w:rsidP="00207673">
            <w:pPr>
              <w:rPr>
                <w:sz w:val="21"/>
                <w:szCs w:val="21"/>
              </w:rPr>
            </w:pPr>
            <w:r w:rsidRPr="0012658C">
              <w:rPr>
                <w:sz w:val="21"/>
                <w:szCs w:val="21"/>
              </w:rPr>
              <w:t>前提</w:t>
            </w:r>
          </w:p>
        </w:tc>
        <w:tc>
          <w:tcPr>
            <w:tcW w:w="6331" w:type="dxa"/>
            <w:tcBorders>
              <w:top w:val="single" w:sz="8" w:space="0" w:color="000000"/>
              <w:left w:val="single" w:sz="8" w:space="0" w:color="000000"/>
              <w:bottom w:val="single" w:sz="12" w:space="0" w:color="000000"/>
            </w:tcBorders>
          </w:tcPr>
          <w:p w14:paraId="3B628FE7" w14:textId="1E4B4521" w:rsidR="00DC3A70" w:rsidRPr="0012658C" w:rsidRDefault="00C27798" w:rsidP="00207673">
            <w:pPr>
              <w:rPr>
                <w:sz w:val="21"/>
                <w:szCs w:val="21"/>
              </w:rPr>
            </w:pPr>
            <w:r>
              <w:rPr>
                <w:sz w:val="21"/>
                <w:szCs w:val="21"/>
              </w:rPr>
              <w:t>学生</w:t>
            </w:r>
            <w:r w:rsidR="00DC3A70" w:rsidRPr="0012658C">
              <w:rPr>
                <w:sz w:val="21"/>
                <w:szCs w:val="21"/>
              </w:rPr>
              <w:t>已经</w:t>
            </w:r>
            <w:r w:rsidR="00644969">
              <w:rPr>
                <w:sz w:val="21"/>
                <w:szCs w:val="21"/>
              </w:rPr>
              <w:t>登录</w:t>
            </w:r>
            <w:r w:rsidR="00DC3A70" w:rsidRPr="0012658C">
              <w:rPr>
                <w:sz w:val="21"/>
                <w:szCs w:val="21"/>
              </w:rPr>
              <w:t>过了</w:t>
            </w:r>
          </w:p>
        </w:tc>
      </w:tr>
      <w:tr w:rsidR="00DC3A70" w:rsidRPr="0012658C" w14:paraId="13E5DD95" w14:textId="77777777" w:rsidTr="00A04223">
        <w:trPr>
          <w:jc w:val="center"/>
        </w:trPr>
        <w:tc>
          <w:tcPr>
            <w:tcW w:w="1277" w:type="dxa"/>
            <w:tcBorders>
              <w:top w:val="single" w:sz="8" w:space="0" w:color="000000"/>
              <w:bottom w:val="single" w:sz="8" w:space="0" w:color="000000"/>
              <w:right w:val="single" w:sz="8" w:space="0" w:color="000000"/>
            </w:tcBorders>
          </w:tcPr>
          <w:p w14:paraId="197523C4" w14:textId="77777777" w:rsidR="00DC3A70" w:rsidRPr="0012658C" w:rsidRDefault="00DC3A70" w:rsidP="00207673">
            <w:pPr>
              <w:rPr>
                <w:sz w:val="21"/>
                <w:szCs w:val="21"/>
              </w:rPr>
            </w:pPr>
            <w:r w:rsidRPr="0012658C">
              <w:rPr>
                <w:sz w:val="21"/>
                <w:szCs w:val="21"/>
              </w:rPr>
              <w:lastRenderedPageBreak/>
              <w:t>测试流程</w:t>
            </w:r>
          </w:p>
        </w:tc>
        <w:tc>
          <w:tcPr>
            <w:tcW w:w="6331" w:type="dxa"/>
            <w:tcBorders>
              <w:top w:val="single" w:sz="8" w:space="0" w:color="000000"/>
              <w:left w:val="single" w:sz="8" w:space="0" w:color="000000"/>
              <w:bottom w:val="single" w:sz="8" w:space="0" w:color="000000"/>
            </w:tcBorders>
          </w:tcPr>
          <w:p w14:paraId="3DE9E03C" w14:textId="02AE4C70" w:rsidR="00DC3A70" w:rsidRPr="0012658C" w:rsidRDefault="00DC3A70" w:rsidP="00207673">
            <w:pPr>
              <w:pStyle w:val="TableParagraph"/>
              <w:tabs>
                <w:tab w:val="left" w:pos="1426"/>
                <w:tab w:val="left" w:pos="1427"/>
              </w:tabs>
              <w:jc w:val="left"/>
              <w:rPr>
                <w:rFonts w:eastAsia="宋体"/>
                <w:spacing w:val="-8"/>
                <w:w w:val="105"/>
                <w:sz w:val="21"/>
                <w:szCs w:val="21"/>
                <w:lang w:val="en-US"/>
              </w:rPr>
            </w:pPr>
            <w:r w:rsidRPr="0012658C">
              <w:rPr>
                <w:rFonts w:eastAsia="宋体"/>
                <w:spacing w:val="-8"/>
                <w:w w:val="105"/>
                <w:sz w:val="21"/>
                <w:szCs w:val="21"/>
                <w:lang w:val="en-US"/>
              </w:rPr>
              <w:t>1.</w:t>
            </w:r>
            <w:r w:rsidR="00C27798">
              <w:rPr>
                <w:rFonts w:eastAsia="宋体"/>
                <w:spacing w:val="-8"/>
                <w:w w:val="105"/>
                <w:sz w:val="21"/>
                <w:szCs w:val="21"/>
                <w:lang w:val="en-US"/>
              </w:rPr>
              <w:t>学生</w:t>
            </w:r>
            <w:r w:rsidRPr="0012658C">
              <w:rPr>
                <w:rFonts w:eastAsia="宋体"/>
                <w:spacing w:val="-8"/>
                <w:w w:val="105"/>
                <w:sz w:val="21"/>
                <w:szCs w:val="21"/>
                <w:lang w:val="en-US"/>
              </w:rPr>
              <w:t>输入</w:t>
            </w:r>
            <w:r w:rsidR="00644969">
              <w:rPr>
                <w:rFonts w:eastAsia="宋体" w:hint="eastAsia"/>
                <w:spacing w:val="-8"/>
                <w:w w:val="105"/>
                <w:sz w:val="21"/>
                <w:szCs w:val="21"/>
                <w:lang w:val="en-US"/>
              </w:rPr>
              <w:t>报修原因</w:t>
            </w:r>
          </w:p>
          <w:p w14:paraId="504C22F4" w14:textId="0EE08AC5" w:rsidR="00DC3A70" w:rsidRPr="0012658C" w:rsidRDefault="00DC3A70" w:rsidP="00207673">
            <w:pPr>
              <w:pStyle w:val="TableParagraph"/>
              <w:tabs>
                <w:tab w:val="left" w:pos="1426"/>
                <w:tab w:val="left" w:pos="1427"/>
              </w:tabs>
              <w:jc w:val="left"/>
              <w:rPr>
                <w:rFonts w:eastAsia="宋体"/>
                <w:spacing w:val="-8"/>
                <w:w w:val="105"/>
                <w:sz w:val="21"/>
                <w:szCs w:val="21"/>
                <w:lang w:val="en-US"/>
              </w:rPr>
            </w:pPr>
            <w:r w:rsidRPr="0012658C">
              <w:rPr>
                <w:rFonts w:eastAsia="宋体"/>
                <w:spacing w:val="-8"/>
                <w:w w:val="105"/>
                <w:sz w:val="21"/>
                <w:szCs w:val="21"/>
                <w:lang w:val="en-US"/>
              </w:rPr>
              <w:t>2.</w:t>
            </w:r>
            <w:r w:rsidR="00C27798">
              <w:rPr>
                <w:rFonts w:eastAsia="宋体"/>
                <w:spacing w:val="-8"/>
                <w:w w:val="105"/>
                <w:sz w:val="21"/>
                <w:szCs w:val="21"/>
                <w:lang w:val="en-US"/>
              </w:rPr>
              <w:t>学生</w:t>
            </w:r>
            <w:r w:rsidRPr="0012658C">
              <w:rPr>
                <w:rFonts w:eastAsia="宋体"/>
                <w:spacing w:val="-8"/>
                <w:w w:val="105"/>
                <w:sz w:val="21"/>
                <w:szCs w:val="21"/>
                <w:lang w:val="en-US"/>
              </w:rPr>
              <w:t>输入</w:t>
            </w:r>
            <w:r w:rsidR="00644969">
              <w:rPr>
                <w:rFonts w:eastAsia="宋体" w:hint="eastAsia"/>
                <w:spacing w:val="-8"/>
                <w:w w:val="105"/>
                <w:sz w:val="21"/>
                <w:szCs w:val="21"/>
                <w:lang w:val="en-US"/>
              </w:rPr>
              <w:t>报修宿舍房间</w:t>
            </w:r>
          </w:p>
        </w:tc>
      </w:tr>
      <w:tr w:rsidR="00DC3A70" w:rsidRPr="0012658C" w14:paraId="525108BB" w14:textId="77777777" w:rsidTr="00A04223">
        <w:trPr>
          <w:jc w:val="center"/>
        </w:trPr>
        <w:tc>
          <w:tcPr>
            <w:tcW w:w="1277" w:type="dxa"/>
            <w:tcBorders>
              <w:top w:val="single" w:sz="8" w:space="0" w:color="000000"/>
              <w:bottom w:val="single" w:sz="8" w:space="0" w:color="000000"/>
              <w:right w:val="single" w:sz="8" w:space="0" w:color="000000"/>
            </w:tcBorders>
          </w:tcPr>
          <w:p w14:paraId="74726907" w14:textId="77777777" w:rsidR="00DC3A70" w:rsidRPr="0012658C" w:rsidRDefault="00DC3A70" w:rsidP="00207673">
            <w:pPr>
              <w:rPr>
                <w:sz w:val="21"/>
                <w:szCs w:val="21"/>
              </w:rPr>
            </w:pPr>
            <w:r w:rsidRPr="0012658C">
              <w:rPr>
                <w:sz w:val="21"/>
                <w:szCs w:val="21"/>
              </w:rPr>
              <w:t>预期结果</w:t>
            </w:r>
          </w:p>
        </w:tc>
        <w:tc>
          <w:tcPr>
            <w:tcW w:w="6331" w:type="dxa"/>
            <w:tcBorders>
              <w:top w:val="single" w:sz="8" w:space="0" w:color="000000"/>
              <w:left w:val="single" w:sz="8" w:space="0" w:color="000000"/>
              <w:bottom w:val="single" w:sz="8" w:space="0" w:color="000000"/>
            </w:tcBorders>
          </w:tcPr>
          <w:p w14:paraId="643431D1" w14:textId="522EF78C" w:rsidR="00DC3A70" w:rsidRPr="0012658C" w:rsidRDefault="00DC3A70" w:rsidP="00207673">
            <w:pPr>
              <w:rPr>
                <w:sz w:val="21"/>
                <w:szCs w:val="21"/>
              </w:rPr>
            </w:pPr>
            <w:r w:rsidRPr="0012658C">
              <w:rPr>
                <w:sz w:val="21"/>
                <w:szCs w:val="21"/>
              </w:rPr>
              <w:t>当</w:t>
            </w:r>
            <w:r w:rsidR="00C27798">
              <w:rPr>
                <w:sz w:val="21"/>
                <w:szCs w:val="21"/>
              </w:rPr>
              <w:t>学生</w:t>
            </w:r>
            <w:r w:rsidRPr="0012658C">
              <w:rPr>
                <w:sz w:val="21"/>
                <w:szCs w:val="21"/>
              </w:rPr>
              <w:t>输入正确</w:t>
            </w:r>
            <w:r w:rsidR="00644969">
              <w:rPr>
                <w:rFonts w:hint="eastAsia"/>
                <w:sz w:val="21"/>
                <w:szCs w:val="21"/>
              </w:rPr>
              <w:t>能够正常提交</w:t>
            </w:r>
          </w:p>
          <w:p w14:paraId="41681DEE" w14:textId="0B56A2A2" w:rsidR="00DC3A70" w:rsidRPr="0012658C" w:rsidRDefault="00DC3A70" w:rsidP="00644969">
            <w:pPr>
              <w:rPr>
                <w:sz w:val="21"/>
                <w:szCs w:val="21"/>
              </w:rPr>
            </w:pPr>
            <w:r w:rsidRPr="0012658C">
              <w:rPr>
                <w:sz w:val="21"/>
                <w:szCs w:val="21"/>
              </w:rPr>
              <w:t>当</w:t>
            </w:r>
            <w:r w:rsidR="00C27798">
              <w:rPr>
                <w:sz w:val="21"/>
                <w:szCs w:val="21"/>
              </w:rPr>
              <w:t>学生</w:t>
            </w:r>
            <w:r w:rsidR="00644969">
              <w:rPr>
                <w:rFonts w:hint="eastAsia"/>
                <w:sz w:val="21"/>
                <w:szCs w:val="21"/>
              </w:rPr>
              <w:t>添加现场照片上传成功</w:t>
            </w:r>
          </w:p>
        </w:tc>
      </w:tr>
      <w:tr w:rsidR="00DC3A70" w:rsidRPr="0012658C" w14:paraId="0D6E89BD" w14:textId="77777777" w:rsidTr="00A04223">
        <w:trPr>
          <w:jc w:val="center"/>
        </w:trPr>
        <w:tc>
          <w:tcPr>
            <w:tcW w:w="1277" w:type="dxa"/>
            <w:tcBorders>
              <w:top w:val="single" w:sz="8" w:space="0" w:color="000000"/>
              <w:bottom w:val="single" w:sz="8" w:space="0" w:color="000000"/>
              <w:right w:val="single" w:sz="8" w:space="0" w:color="000000"/>
            </w:tcBorders>
          </w:tcPr>
          <w:p w14:paraId="09C8BC89" w14:textId="77777777" w:rsidR="00DC3A70" w:rsidRPr="0012658C" w:rsidRDefault="00DC3A70" w:rsidP="00207673">
            <w:pPr>
              <w:rPr>
                <w:sz w:val="21"/>
                <w:szCs w:val="21"/>
              </w:rPr>
            </w:pPr>
            <w:r w:rsidRPr="0012658C">
              <w:rPr>
                <w:sz w:val="21"/>
                <w:szCs w:val="21"/>
              </w:rPr>
              <w:t>实际结果</w:t>
            </w:r>
          </w:p>
        </w:tc>
        <w:tc>
          <w:tcPr>
            <w:tcW w:w="6331" w:type="dxa"/>
            <w:tcBorders>
              <w:top w:val="single" w:sz="8" w:space="0" w:color="000000"/>
              <w:left w:val="single" w:sz="8" w:space="0" w:color="000000"/>
              <w:bottom w:val="single" w:sz="8" w:space="0" w:color="000000"/>
            </w:tcBorders>
          </w:tcPr>
          <w:p w14:paraId="74F59BFF" w14:textId="77777777" w:rsidR="00DC3A70" w:rsidRPr="0012658C" w:rsidRDefault="00DC3A70" w:rsidP="00207673">
            <w:pPr>
              <w:rPr>
                <w:sz w:val="21"/>
                <w:szCs w:val="21"/>
              </w:rPr>
            </w:pPr>
            <w:r w:rsidRPr="0012658C">
              <w:rPr>
                <w:sz w:val="21"/>
                <w:szCs w:val="21"/>
              </w:rPr>
              <w:t>实际结果与预期结果一致</w:t>
            </w:r>
          </w:p>
        </w:tc>
      </w:tr>
    </w:tbl>
    <w:p w14:paraId="64A6D420" w14:textId="77777777" w:rsidR="00DC3A70" w:rsidRPr="0012658C" w:rsidRDefault="00DC3A70" w:rsidP="005249AD">
      <w:pPr>
        <w:pStyle w:val="a8"/>
        <w:spacing w:after="0"/>
        <w:ind w:firstLineChars="200" w:firstLine="480"/>
      </w:pPr>
      <w:r w:rsidRPr="0012658C">
        <w:t>(</w:t>
      </w:r>
      <w:r w:rsidR="005249AD" w:rsidRPr="0012658C">
        <w:t>3</w:t>
      </w:r>
      <w:r w:rsidRPr="0012658C">
        <w:t xml:space="preserve">) </w:t>
      </w:r>
      <w:r w:rsidRPr="0012658C">
        <w:t>退出登录测试用例如表</w:t>
      </w:r>
      <w:r w:rsidRPr="0012658C">
        <w:t xml:space="preserve"> 6-</w:t>
      </w:r>
      <w:r w:rsidR="005249AD" w:rsidRPr="0012658C">
        <w:t>3</w:t>
      </w:r>
      <w:r w:rsidRPr="0012658C">
        <w:t>所示。</w:t>
      </w:r>
    </w:p>
    <w:p w14:paraId="6F24BFDD" w14:textId="77777777" w:rsidR="00DC3A70" w:rsidRPr="0012658C" w:rsidRDefault="00DC3A70" w:rsidP="00DC3A70">
      <w:pPr>
        <w:jc w:val="center"/>
        <w:rPr>
          <w:sz w:val="21"/>
          <w:szCs w:val="21"/>
        </w:rPr>
      </w:pPr>
      <w:r w:rsidRPr="0012658C">
        <w:rPr>
          <w:sz w:val="21"/>
          <w:szCs w:val="21"/>
        </w:rPr>
        <w:t>表</w:t>
      </w:r>
      <w:r w:rsidRPr="0012658C">
        <w:rPr>
          <w:sz w:val="21"/>
          <w:szCs w:val="21"/>
        </w:rPr>
        <w:t>6-</w:t>
      </w:r>
      <w:r w:rsidR="005249AD" w:rsidRPr="0012658C">
        <w:rPr>
          <w:sz w:val="21"/>
          <w:szCs w:val="21"/>
        </w:rPr>
        <w:t>3</w:t>
      </w:r>
      <w:r w:rsidRPr="0012658C">
        <w:rPr>
          <w:sz w:val="21"/>
          <w:szCs w:val="21"/>
        </w:rPr>
        <w:t xml:space="preserve"> </w:t>
      </w:r>
      <w:r w:rsidRPr="0012658C">
        <w:rPr>
          <w:sz w:val="21"/>
          <w:szCs w:val="21"/>
        </w:rPr>
        <w:t>退出登录测试用例</w:t>
      </w:r>
    </w:p>
    <w:tbl>
      <w:tblPr>
        <w:tblW w:w="0" w:type="auto"/>
        <w:jc w:val="center"/>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277"/>
        <w:gridCol w:w="6331"/>
      </w:tblGrid>
      <w:tr w:rsidR="00DC3A70" w:rsidRPr="0012658C" w14:paraId="41830F7F" w14:textId="77777777" w:rsidTr="00A04223">
        <w:trPr>
          <w:jc w:val="center"/>
        </w:trPr>
        <w:tc>
          <w:tcPr>
            <w:tcW w:w="1277" w:type="dxa"/>
            <w:tcBorders>
              <w:top w:val="single" w:sz="8" w:space="0" w:color="000000"/>
              <w:bottom w:val="single" w:sz="8" w:space="0" w:color="000000"/>
              <w:right w:val="single" w:sz="8" w:space="0" w:color="000000"/>
            </w:tcBorders>
          </w:tcPr>
          <w:p w14:paraId="6FE1853B" w14:textId="77777777" w:rsidR="00DC3A70" w:rsidRPr="0012658C" w:rsidRDefault="00DC3A70" w:rsidP="00207673">
            <w:pPr>
              <w:rPr>
                <w:sz w:val="21"/>
                <w:szCs w:val="21"/>
              </w:rPr>
            </w:pPr>
            <w:r w:rsidRPr="0012658C">
              <w:rPr>
                <w:sz w:val="21"/>
                <w:szCs w:val="21"/>
              </w:rPr>
              <w:t>用例名称</w:t>
            </w:r>
          </w:p>
        </w:tc>
        <w:tc>
          <w:tcPr>
            <w:tcW w:w="6331" w:type="dxa"/>
            <w:tcBorders>
              <w:top w:val="single" w:sz="8" w:space="0" w:color="000000"/>
              <w:left w:val="single" w:sz="8" w:space="0" w:color="000000"/>
              <w:bottom w:val="single" w:sz="8" w:space="0" w:color="000000"/>
            </w:tcBorders>
          </w:tcPr>
          <w:p w14:paraId="39C123B1" w14:textId="77777777" w:rsidR="00DC3A70" w:rsidRPr="0012658C" w:rsidRDefault="00DC3A70" w:rsidP="00207673">
            <w:pPr>
              <w:rPr>
                <w:sz w:val="21"/>
                <w:szCs w:val="21"/>
              </w:rPr>
            </w:pPr>
            <w:r w:rsidRPr="0012658C">
              <w:rPr>
                <w:sz w:val="21"/>
                <w:szCs w:val="21"/>
              </w:rPr>
              <w:t>退出登录</w:t>
            </w:r>
          </w:p>
        </w:tc>
      </w:tr>
      <w:tr w:rsidR="00DC3A70" w:rsidRPr="0012658C" w14:paraId="7A14DA9E" w14:textId="77777777" w:rsidTr="00A04223">
        <w:trPr>
          <w:jc w:val="center"/>
        </w:trPr>
        <w:tc>
          <w:tcPr>
            <w:tcW w:w="1277" w:type="dxa"/>
            <w:tcBorders>
              <w:top w:val="single" w:sz="8" w:space="0" w:color="000000"/>
              <w:bottom w:val="single" w:sz="8" w:space="0" w:color="000000"/>
              <w:right w:val="single" w:sz="8" w:space="0" w:color="000000"/>
            </w:tcBorders>
          </w:tcPr>
          <w:p w14:paraId="5BF65EF1" w14:textId="77777777" w:rsidR="00DC3A70" w:rsidRPr="0012658C" w:rsidRDefault="00DC3A70" w:rsidP="00207673">
            <w:pPr>
              <w:rPr>
                <w:sz w:val="21"/>
                <w:szCs w:val="21"/>
              </w:rPr>
            </w:pPr>
            <w:r w:rsidRPr="0012658C">
              <w:rPr>
                <w:sz w:val="21"/>
                <w:szCs w:val="21"/>
              </w:rPr>
              <w:t>目的</w:t>
            </w:r>
          </w:p>
        </w:tc>
        <w:tc>
          <w:tcPr>
            <w:tcW w:w="6331" w:type="dxa"/>
            <w:tcBorders>
              <w:top w:val="single" w:sz="8" w:space="0" w:color="000000"/>
              <w:left w:val="single" w:sz="8" w:space="0" w:color="000000"/>
              <w:bottom w:val="single" w:sz="8" w:space="0" w:color="000000"/>
            </w:tcBorders>
          </w:tcPr>
          <w:p w14:paraId="15A51B4B" w14:textId="090034B6" w:rsidR="00DC3A70" w:rsidRPr="0012658C" w:rsidRDefault="00DC3A70" w:rsidP="00207673">
            <w:pPr>
              <w:rPr>
                <w:sz w:val="21"/>
                <w:szCs w:val="21"/>
              </w:rPr>
            </w:pPr>
            <w:r w:rsidRPr="0012658C">
              <w:rPr>
                <w:sz w:val="21"/>
                <w:szCs w:val="21"/>
              </w:rPr>
              <w:t>测试</w:t>
            </w:r>
            <w:r w:rsidR="00C27798">
              <w:rPr>
                <w:sz w:val="21"/>
                <w:szCs w:val="21"/>
              </w:rPr>
              <w:t>学生</w:t>
            </w:r>
            <w:r w:rsidRPr="0012658C">
              <w:rPr>
                <w:sz w:val="21"/>
                <w:szCs w:val="21"/>
              </w:rPr>
              <w:t>能否正常使用退出登录功能</w:t>
            </w:r>
          </w:p>
        </w:tc>
      </w:tr>
      <w:tr w:rsidR="00DC3A70" w:rsidRPr="0012658C" w14:paraId="3FDFDAE1" w14:textId="77777777" w:rsidTr="00A04223">
        <w:trPr>
          <w:jc w:val="center"/>
        </w:trPr>
        <w:tc>
          <w:tcPr>
            <w:tcW w:w="1277" w:type="dxa"/>
            <w:tcBorders>
              <w:top w:val="single" w:sz="8" w:space="0" w:color="000000"/>
              <w:bottom w:val="single" w:sz="8" w:space="0" w:color="000000"/>
              <w:right w:val="single" w:sz="8" w:space="0" w:color="000000"/>
            </w:tcBorders>
          </w:tcPr>
          <w:p w14:paraId="0D13DF74" w14:textId="77777777" w:rsidR="00DC3A70" w:rsidRPr="0012658C" w:rsidRDefault="00DC3A70" w:rsidP="00207673">
            <w:pPr>
              <w:rPr>
                <w:sz w:val="21"/>
                <w:szCs w:val="21"/>
              </w:rPr>
            </w:pPr>
            <w:r w:rsidRPr="0012658C">
              <w:rPr>
                <w:sz w:val="21"/>
                <w:szCs w:val="21"/>
              </w:rPr>
              <w:t>前提</w:t>
            </w:r>
          </w:p>
        </w:tc>
        <w:tc>
          <w:tcPr>
            <w:tcW w:w="6331" w:type="dxa"/>
            <w:tcBorders>
              <w:top w:val="single" w:sz="8" w:space="0" w:color="000000"/>
              <w:left w:val="single" w:sz="8" w:space="0" w:color="000000"/>
              <w:bottom w:val="single" w:sz="8" w:space="0" w:color="000000"/>
            </w:tcBorders>
          </w:tcPr>
          <w:p w14:paraId="4E7028F3" w14:textId="6876BDB7" w:rsidR="00DC3A70" w:rsidRPr="0012658C" w:rsidRDefault="00C27798" w:rsidP="00207673">
            <w:pPr>
              <w:rPr>
                <w:sz w:val="21"/>
                <w:szCs w:val="21"/>
              </w:rPr>
            </w:pPr>
            <w:r>
              <w:rPr>
                <w:sz w:val="21"/>
                <w:szCs w:val="21"/>
              </w:rPr>
              <w:t>学生</w:t>
            </w:r>
            <w:r w:rsidR="00DC3A70" w:rsidRPr="0012658C">
              <w:rPr>
                <w:sz w:val="21"/>
                <w:szCs w:val="21"/>
              </w:rPr>
              <w:t>已经</w:t>
            </w:r>
            <w:r w:rsidR="00644969">
              <w:rPr>
                <w:sz w:val="21"/>
                <w:szCs w:val="21"/>
              </w:rPr>
              <w:t>登录</w:t>
            </w:r>
            <w:r w:rsidR="00DC3A70" w:rsidRPr="0012658C">
              <w:rPr>
                <w:sz w:val="21"/>
                <w:szCs w:val="21"/>
              </w:rPr>
              <w:t>过了</w:t>
            </w:r>
          </w:p>
        </w:tc>
      </w:tr>
      <w:tr w:rsidR="00DC3A70" w:rsidRPr="0012658C" w14:paraId="4DAFC0F5" w14:textId="77777777" w:rsidTr="00A04223">
        <w:trPr>
          <w:jc w:val="center"/>
        </w:trPr>
        <w:tc>
          <w:tcPr>
            <w:tcW w:w="1277" w:type="dxa"/>
            <w:tcBorders>
              <w:top w:val="single" w:sz="8" w:space="0" w:color="000000"/>
              <w:bottom w:val="single" w:sz="8" w:space="0" w:color="000000"/>
              <w:right w:val="single" w:sz="8" w:space="0" w:color="000000"/>
            </w:tcBorders>
          </w:tcPr>
          <w:p w14:paraId="09DCB319" w14:textId="77777777" w:rsidR="00DC3A70" w:rsidRPr="0012658C" w:rsidRDefault="00DC3A70" w:rsidP="00207673">
            <w:pPr>
              <w:rPr>
                <w:sz w:val="21"/>
                <w:szCs w:val="21"/>
              </w:rPr>
            </w:pPr>
            <w:r w:rsidRPr="0012658C">
              <w:rPr>
                <w:sz w:val="21"/>
                <w:szCs w:val="21"/>
              </w:rPr>
              <w:t>测试流程</w:t>
            </w:r>
          </w:p>
        </w:tc>
        <w:tc>
          <w:tcPr>
            <w:tcW w:w="6331" w:type="dxa"/>
            <w:tcBorders>
              <w:top w:val="single" w:sz="8" w:space="0" w:color="000000"/>
              <w:left w:val="single" w:sz="8" w:space="0" w:color="000000"/>
              <w:bottom w:val="single" w:sz="8" w:space="0" w:color="000000"/>
            </w:tcBorders>
          </w:tcPr>
          <w:p w14:paraId="72CF72E3" w14:textId="22890384" w:rsidR="00DC3A70" w:rsidRPr="0012658C" w:rsidRDefault="00DC3A70" w:rsidP="00207673">
            <w:pPr>
              <w:pStyle w:val="TableParagraph"/>
              <w:tabs>
                <w:tab w:val="left" w:pos="1426"/>
                <w:tab w:val="left" w:pos="1427"/>
              </w:tabs>
              <w:jc w:val="left"/>
              <w:rPr>
                <w:rFonts w:eastAsia="宋体"/>
                <w:spacing w:val="-8"/>
                <w:w w:val="105"/>
                <w:sz w:val="21"/>
                <w:szCs w:val="21"/>
                <w:lang w:val="en-US"/>
              </w:rPr>
            </w:pPr>
            <w:r w:rsidRPr="0012658C">
              <w:rPr>
                <w:rFonts w:eastAsia="宋体"/>
                <w:spacing w:val="-8"/>
                <w:w w:val="105"/>
                <w:sz w:val="21"/>
                <w:szCs w:val="21"/>
                <w:lang w:val="en-US"/>
              </w:rPr>
              <w:t>1.</w:t>
            </w:r>
            <w:r w:rsidR="00C27798">
              <w:rPr>
                <w:rFonts w:eastAsia="宋体"/>
                <w:spacing w:val="-8"/>
                <w:w w:val="105"/>
                <w:sz w:val="21"/>
                <w:szCs w:val="21"/>
                <w:lang w:val="en-US"/>
              </w:rPr>
              <w:t>学生</w:t>
            </w:r>
            <w:r w:rsidRPr="0012658C">
              <w:rPr>
                <w:rFonts w:eastAsia="宋体"/>
                <w:spacing w:val="-8"/>
                <w:w w:val="105"/>
                <w:sz w:val="21"/>
                <w:szCs w:val="21"/>
                <w:lang w:val="en-US"/>
              </w:rPr>
              <w:t>点击退出登录</w:t>
            </w:r>
          </w:p>
          <w:p w14:paraId="1B776022" w14:textId="77777777" w:rsidR="00DC3A70" w:rsidRPr="0012658C" w:rsidRDefault="00DC3A70" w:rsidP="00207673">
            <w:pPr>
              <w:pStyle w:val="TableParagraph"/>
              <w:tabs>
                <w:tab w:val="left" w:pos="1426"/>
                <w:tab w:val="left" w:pos="1427"/>
              </w:tabs>
              <w:jc w:val="left"/>
              <w:rPr>
                <w:rFonts w:eastAsia="宋体"/>
                <w:spacing w:val="-8"/>
                <w:w w:val="105"/>
                <w:sz w:val="21"/>
                <w:szCs w:val="21"/>
                <w:lang w:val="en-US"/>
              </w:rPr>
            </w:pPr>
            <w:r w:rsidRPr="0012658C">
              <w:rPr>
                <w:rFonts w:eastAsia="宋体"/>
                <w:spacing w:val="-8"/>
                <w:w w:val="105"/>
                <w:sz w:val="21"/>
                <w:szCs w:val="21"/>
                <w:lang w:val="en-US"/>
              </w:rPr>
              <w:t>2.</w:t>
            </w:r>
            <w:r w:rsidRPr="0012658C">
              <w:rPr>
                <w:rFonts w:eastAsia="宋体"/>
                <w:spacing w:val="-8"/>
                <w:w w:val="105"/>
                <w:sz w:val="21"/>
                <w:szCs w:val="21"/>
                <w:lang w:val="en-US"/>
              </w:rPr>
              <w:t>点击确定退出</w:t>
            </w:r>
          </w:p>
        </w:tc>
      </w:tr>
      <w:tr w:rsidR="00DC3A70" w:rsidRPr="0012658C" w14:paraId="4AA58FEC" w14:textId="77777777" w:rsidTr="00A04223">
        <w:trPr>
          <w:jc w:val="center"/>
        </w:trPr>
        <w:tc>
          <w:tcPr>
            <w:tcW w:w="1277" w:type="dxa"/>
            <w:tcBorders>
              <w:top w:val="single" w:sz="8" w:space="0" w:color="000000"/>
              <w:bottom w:val="single" w:sz="8" w:space="0" w:color="000000"/>
              <w:right w:val="single" w:sz="8" w:space="0" w:color="000000"/>
            </w:tcBorders>
          </w:tcPr>
          <w:p w14:paraId="6A8A5137" w14:textId="77777777" w:rsidR="00DC3A70" w:rsidRPr="0012658C" w:rsidRDefault="00DC3A70" w:rsidP="00207673">
            <w:pPr>
              <w:rPr>
                <w:sz w:val="21"/>
                <w:szCs w:val="21"/>
              </w:rPr>
            </w:pPr>
            <w:r w:rsidRPr="0012658C">
              <w:rPr>
                <w:sz w:val="21"/>
                <w:szCs w:val="21"/>
              </w:rPr>
              <w:t>预期结果</w:t>
            </w:r>
          </w:p>
        </w:tc>
        <w:tc>
          <w:tcPr>
            <w:tcW w:w="6331" w:type="dxa"/>
            <w:tcBorders>
              <w:top w:val="single" w:sz="8" w:space="0" w:color="000000"/>
              <w:left w:val="single" w:sz="8" w:space="0" w:color="000000"/>
              <w:bottom w:val="single" w:sz="8" w:space="0" w:color="000000"/>
            </w:tcBorders>
          </w:tcPr>
          <w:p w14:paraId="575A9F7E" w14:textId="77777777" w:rsidR="00DC3A70" w:rsidRPr="0012658C" w:rsidRDefault="00DC3A70" w:rsidP="00207673">
            <w:pPr>
              <w:rPr>
                <w:sz w:val="21"/>
                <w:szCs w:val="21"/>
              </w:rPr>
            </w:pPr>
            <w:r w:rsidRPr="0012658C">
              <w:rPr>
                <w:sz w:val="21"/>
                <w:szCs w:val="21"/>
              </w:rPr>
              <w:t>成功退出系统并返回到系统登录页面</w:t>
            </w:r>
          </w:p>
        </w:tc>
      </w:tr>
      <w:tr w:rsidR="00DC3A70" w:rsidRPr="0012658C" w14:paraId="4796BB81" w14:textId="77777777" w:rsidTr="00A04223">
        <w:trPr>
          <w:jc w:val="center"/>
        </w:trPr>
        <w:tc>
          <w:tcPr>
            <w:tcW w:w="1277" w:type="dxa"/>
            <w:tcBorders>
              <w:top w:val="single" w:sz="8" w:space="0" w:color="000000"/>
              <w:bottom w:val="single" w:sz="8" w:space="0" w:color="000000"/>
              <w:right w:val="single" w:sz="8" w:space="0" w:color="000000"/>
            </w:tcBorders>
          </w:tcPr>
          <w:p w14:paraId="4C8F20D5" w14:textId="77777777" w:rsidR="00DC3A70" w:rsidRPr="0012658C" w:rsidRDefault="00DC3A70" w:rsidP="00207673">
            <w:pPr>
              <w:rPr>
                <w:sz w:val="21"/>
                <w:szCs w:val="21"/>
              </w:rPr>
            </w:pPr>
            <w:r w:rsidRPr="0012658C">
              <w:rPr>
                <w:sz w:val="21"/>
                <w:szCs w:val="21"/>
              </w:rPr>
              <w:t>实际结果</w:t>
            </w:r>
          </w:p>
        </w:tc>
        <w:tc>
          <w:tcPr>
            <w:tcW w:w="6331" w:type="dxa"/>
            <w:tcBorders>
              <w:top w:val="single" w:sz="8" w:space="0" w:color="000000"/>
              <w:left w:val="single" w:sz="8" w:space="0" w:color="000000"/>
              <w:bottom w:val="single" w:sz="8" w:space="0" w:color="000000"/>
            </w:tcBorders>
          </w:tcPr>
          <w:p w14:paraId="29EB6BE3" w14:textId="77777777" w:rsidR="00DC3A70" w:rsidRPr="0012658C" w:rsidRDefault="00DC3A70" w:rsidP="00207673">
            <w:pPr>
              <w:rPr>
                <w:sz w:val="21"/>
                <w:szCs w:val="21"/>
              </w:rPr>
            </w:pPr>
            <w:r w:rsidRPr="0012658C">
              <w:rPr>
                <w:sz w:val="21"/>
                <w:szCs w:val="21"/>
              </w:rPr>
              <w:t>实际结果与预期结果一致</w:t>
            </w:r>
          </w:p>
        </w:tc>
      </w:tr>
    </w:tbl>
    <w:p w14:paraId="7CA42E1C" w14:textId="7A42793B" w:rsidR="00DC3A70" w:rsidRPr="0012658C" w:rsidRDefault="00DC3A70" w:rsidP="002C61A5">
      <w:pPr>
        <w:pStyle w:val="a8"/>
        <w:spacing w:after="0"/>
        <w:ind w:firstLine="420"/>
      </w:pPr>
      <w:r w:rsidRPr="0012658C">
        <w:t>(</w:t>
      </w:r>
      <w:r w:rsidR="005249AD" w:rsidRPr="0012658C">
        <w:t>4</w:t>
      </w:r>
      <w:r w:rsidRPr="0012658C">
        <w:t xml:space="preserve">) </w:t>
      </w:r>
      <w:r w:rsidR="001077DE">
        <w:rPr>
          <w:rFonts w:hint="eastAsia"/>
        </w:rPr>
        <w:t>学生催单</w:t>
      </w:r>
      <w:r w:rsidRPr="0012658C">
        <w:t>用例测试如表</w:t>
      </w:r>
      <w:r w:rsidRPr="0012658C">
        <w:t>6-</w:t>
      </w:r>
      <w:r w:rsidR="005249AD" w:rsidRPr="0012658C">
        <w:t>4</w:t>
      </w:r>
      <w:r w:rsidRPr="0012658C">
        <w:t>所示。</w:t>
      </w:r>
    </w:p>
    <w:p w14:paraId="4189D7BE" w14:textId="5A634311" w:rsidR="00DC3A70" w:rsidRPr="0012658C" w:rsidRDefault="00DC3A70" w:rsidP="002C61A5">
      <w:pPr>
        <w:jc w:val="center"/>
        <w:rPr>
          <w:sz w:val="21"/>
          <w:szCs w:val="21"/>
          <w:shd w:val="clear" w:color="auto" w:fill="FFFFFF"/>
        </w:rPr>
      </w:pPr>
      <w:r w:rsidRPr="0012658C">
        <w:rPr>
          <w:sz w:val="21"/>
          <w:szCs w:val="21"/>
          <w:shd w:val="clear" w:color="auto" w:fill="FFFFFF"/>
        </w:rPr>
        <w:t>表</w:t>
      </w:r>
      <w:r w:rsidRPr="0012658C">
        <w:rPr>
          <w:sz w:val="21"/>
          <w:szCs w:val="21"/>
          <w:shd w:val="clear" w:color="auto" w:fill="FFFFFF"/>
        </w:rPr>
        <w:t>6-</w:t>
      </w:r>
      <w:r w:rsidR="005249AD" w:rsidRPr="0012658C">
        <w:rPr>
          <w:sz w:val="21"/>
          <w:szCs w:val="21"/>
          <w:shd w:val="clear" w:color="auto" w:fill="FFFFFF"/>
        </w:rPr>
        <w:t>4</w:t>
      </w:r>
      <w:r w:rsidRPr="0012658C">
        <w:rPr>
          <w:sz w:val="21"/>
          <w:szCs w:val="21"/>
          <w:shd w:val="clear" w:color="auto" w:fill="FFFFFF"/>
        </w:rPr>
        <w:t xml:space="preserve"> </w:t>
      </w:r>
      <w:r w:rsidR="001077DE">
        <w:rPr>
          <w:rFonts w:hint="eastAsia"/>
          <w:sz w:val="21"/>
          <w:szCs w:val="21"/>
          <w:shd w:val="clear" w:color="auto" w:fill="FFFFFF"/>
        </w:rPr>
        <w:t>学生催单测</w:t>
      </w:r>
      <w:r w:rsidRPr="0012658C">
        <w:rPr>
          <w:sz w:val="21"/>
          <w:szCs w:val="21"/>
          <w:shd w:val="clear" w:color="auto" w:fill="FFFFFF"/>
        </w:rPr>
        <w:t>试用例</w:t>
      </w:r>
    </w:p>
    <w:tbl>
      <w:tblPr>
        <w:tblW w:w="0" w:type="auto"/>
        <w:jc w:val="center"/>
        <w:tblBorders>
          <w:top w:val="single" w:sz="12" w:space="0" w:color="000000"/>
          <w:bottom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1231"/>
        <w:gridCol w:w="6292"/>
      </w:tblGrid>
      <w:tr w:rsidR="00DC3A70" w:rsidRPr="0012658C" w14:paraId="74A2A259" w14:textId="77777777" w:rsidTr="00A04223">
        <w:trPr>
          <w:jc w:val="center"/>
        </w:trPr>
        <w:tc>
          <w:tcPr>
            <w:tcW w:w="1231" w:type="dxa"/>
            <w:tcBorders>
              <w:top w:val="single" w:sz="8" w:space="0" w:color="000000"/>
              <w:bottom w:val="single" w:sz="8" w:space="0" w:color="000000"/>
              <w:right w:val="single" w:sz="8" w:space="0" w:color="000000"/>
            </w:tcBorders>
          </w:tcPr>
          <w:p w14:paraId="60265955" w14:textId="77777777" w:rsidR="00DC3A70" w:rsidRPr="0012658C" w:rsidRDefault="00DC3A70" w:rsidP="002C61A5">
            <w:pPr>
              <w:rPr>
                <w:sz w:val="21"/>
                <w:szCs w:val="21"/>
              </w:rPr>
            </w:pPr>
            <w:r w:rsidRPr="0012658C">
              <w:rPr>
                <w:sz w:val="21"/>
                <w:szCs w:val="21"/>
              </w:rPr>
              <w:t>用例名称</w:t>
            </w:r>
          </w:p>
        </w:tc>
        <w:tc>
          <w:tcPr>
            <w:tcW w:w="6292" w:type="dxa"/>
            <w:tcBorders>
              <w:top w:val="single" w:sz="8" w:space="0" w:color="000000"/>
              <w:left w:val="single" w:sz="8" w:space="0" w:color="000000"/>
              <w:bottom w:val="single" w:sz="8" w:space="0" w:color="000000"/>
            </w:tcBorders>
          </w:tcPr>
          <w:p w14:paraId="3A3DEC65" w14:textId="708E4F00" w:rsidR="00DC3A70" w:rsidRPr="0012658C" w:rsidRDefault="001077DE" w:rsidP="002C61A5">
            <w:pPr>
              <w:rPr>
                <w:sz w:val="21"/>
                <w:szCs w:val="21"/>
              </w:rPr>
            </w:pPr>
            <w:r>
              <w:rPr>
                <w:rFonts w:hint="eastAsia"/>
                <w:sz w:val="21"/>
                <w:szCs w:val="21"/>
              </w:rPr>
              <w:t>学生催单</w:t>
            </w:r>
          </w:p>
        </w:tc>
      </w:tr>
      <w:tr w:rsidR="00DC3A70" w:rsidRPr="0012658C" w14:paraId="656619FA" w14:textId="77777777" w:rsidTr="00A04223">
        <w:trPr>
          <w:jc w:val="center"/>
        </w:trPr>
        <w:tc>
          <w:tcPr>
            <w:tcW w:w="1231" w:type="dxa"/>
            <w:tcBorders>
              <w:top w:val="single" w:sz="8" w:space="0" w:color="000000"/>
              <w:bottom w:val="single" w:sz="8" w:space="0" w:color="000000"/>
              <w:right w:val="single" w:sz="8" w:space="0" w:color="000000"/>
            </w:tcBorders>
          </w:tcPr>
          <w:p w14:paraId="1E3B315C" w14:textId="77777777" w:rsidR="00DC3A70" w:rsidRPr="0012658C" w:rsidRDefault="00DC3A70" w:rsidP="00207673">
            <w:pPr>
              <w:rPr>
                <w:sz w:val="21"/>
                <w:szCs w:val="21"/>
              </w:rPr>
            </w:pPr>
            <w:r w:rsidRPr="0012658C">
              <w:rPr>
                <w:sz w:val="21"/>
                <w:szCs w:val="21"/>
              </w:rPr>
              <w:t>目的</w:t>
            </w:r>
          </w:p>
        </w:tc>
        <w:tc>
          <w:tcPr>
            <w:tcW w:w="6292" w:type="dxa"/>
            <w:tcBorders>
              <w:top w:val="single" w:sz="8" w:space="0" w:color="000000"/>
              <w:left w:val="single" w:sz="8" w:space="0" w:color="000000"/>
              <w:bottom w:val="single" w:sz="8" w:space="0" w:color="000000"/>
            </w:tcBorders>
          </w:tcPr>
          <w:p w14:paraId="5FE1682B" w14:textId="2DC2DCEF" w:rsidR="00DC3A70" w:rsidRPr="0012658C" w:rsidRDefault="00DC3A70" w:rsidP="00B61D3B">
            <w:pPr>
              <w:rPr>
                <w:sz w:val="21"/>
                <w:szCs w:val="21"/>
              </w:rPr>
            </w:pPr>
            <w:r w:rsidRPr="0012658C">
              <w:rPr>
                <w:sz w:val="21"/>
                <w:szCs w:val="21"/>
              </w:rPr>
              <w:t>测试</w:t>
            </w:r>
            <w:r w:rsidR="00C27798">
              <w:rPr>
                <w:rFonts w:hint="eastAsia"/>
                <w:sz w:val="21"/>
                <w:szCs w:val="21"/>
              </w:rPr>
              <w:t>学生</w:t>
            </w:r>
            <w:r w:rsidRPr="0012658C">
              <w:rPr>
                <w:sz w:val="21"/>
                <w:szCs w:val="21"/>
              </w:rPr>
              <w:t>能否正常使用</w:t>
            </w:r>
            <w:r w:rsidR="001077DE">
              <w:rPr>
                <w:rFonts w:hint="eastAsia"/>
                <w:sz w:val="21"/>
                <w:szCs w:val="21"/>
              </w:rPr>
              <w:t>催单</w:t>
            </w:r>
            <w:r w:rsidRPr="0012658C">
              <w:rPr>
                <w:sz w:val="21"/>
                <w:szCs w:val="21"/>
              </w:rPr>
              <w:t>功能</w:t>
            </w:r>
          </w:p>
        </w:tc>
      </w:tr>
      <w:tr w:rsidR="00DC3A70" w:rsidRPr="0012658C" w14:paraId="41910E8C" w14:textId="77777777" w:rsidTr="00A04223">
        <w:trPr>
          <w:jc w:val="center"/>
        </w:trPr>
        <w:tc>
          <w:tcPr>
            <w:tcW w:w="1231" w:type="dxa"/>
            <w:tcBorders>
              <w:top w:val="single" w:sz="8" w:space="0" w:color="000000"/>
              <w:bottom w:val="single" w:sz="8" w:space="0" w:color="000000"/>
              <w:right w:val="single" w:sz="8" w:space="0" w:color="000000"/>
            </w:tcBorders>
          </w:tcPr>
          <w:p w14:paraId="18FF7C4A" w14:textId="77777777" w:rsidR="00DC3A70" w:rsidRPr="0012658C" w:rsidRDefault="00DC3A70" w:rsidP="00207673">
            <w:pPr>
              <w:rPr>
                <w:sz w:val="21"/>
                <w:szCs w:val="21"/>
              </w:rPr>
            </w:pPr>
            <w:r w:rsidRPr="0012658C">
              <w:rPr>
                <w:sz w:val="21"/>
                <w:szCs w:val="21"/>
              </w:rPr>
              <w:t>前提</w:t>
            </w:r>
          </w:p>
        </w:tc>
        <w:tc>
          <w:tcPr>
            <w:tcW w:w="6292" w:type="dxa"/>
            <w:tcBorders>
              <w:top w:val="single" w:sz="8" w:space="0" w:color="000000"/>
              <w:left w:val="single" w:sz="8" w:space="0" w:color="000000"/>
              <w:bottom w:val="single" w:sz="8" w:space="0" w:color="000000"/>
            </w:tcBorders>
          </w:tcPr>
          <w:p w14:paraId="1C4FEF03" w14:textId="77777777" w:rsidR="00DC3A70" w:rsidRPr="0012658C" w:rsidRDefault="00756AD4" w:rsidP="00207673">
            <w:pPr>
              <w:rPr>
                <w:sz w:val="21"/>
                <w:szCs w:val="21"/>
              </w:rPr>
            </w:pPr>
            <w:r w:rsidRPr="0012658C">
              <w:rPr>
                <w:sz w:val="21"/>
                <w:szCs w:val="21"/>
              </w:rPr>
              <w:t>成功登录系统</w:t>
            </w:r>
          </w:p>
        </w:tc>
      </w:tr>
      <w:tr w:rsidR="00DC3A70" w:rsidRPr="0012658C" w14:paraId="4EA7D457" w14:textId="77777777" w:rsidTr="00A04223">
        <w:trPr>
          <w:jc w:val="center"/>
        </w:trPr>
        <w:tc>
          <w:tcPr>
            <w:tcW w:w="1231" w:type="dxa"/>
            <w:tcBorders>
              <w:top w:val="single" w:sz="8" w:space="0" w:color="000000"/>
              <w:bottom w:val="single" w:sz="8" w:space="0" w:color="000000"/>
              <w:right w:val="single" w:sz="8" w:space="0" w:color="000000"/>
            </w:tcBorders>
          </w:tcPr>
          <w:p w14:paraId="74E7DD22" w14:textId="77777777" w:rsidR="00DC3A70" w:rsidRPr="0012658C" w:rsidRDefault="00DC3A70" w:rsidP="00207673">
            <w:pPr>
              <w:rPr>
                <w:sz w:val="21"/>
                <w:szCs w:val="21"/>
              </w:rPr>
            </w:pPr>
            <w:r w:rsidRPr="0012658C">
              <w:rPr>
                <w:sz w:val="21"/>
                <w:szCs w:val="21"/>
              </w:rPr>
              <w:t>测试流程</w:t>
            </w:r>
          </w:p>
        </w:tc>
        <w:tc>
          <w:tcPr>
            <w:tcW w:w="6292" w:type="dxa"/>
            <w:tcBorders>
              <w:top w:val="single" w:sz="8" w:space="0" w:color="000000"/>
              <w:left w:val="single" w:sz="8" w:space="0" w:color="000000"/>
              <w:bottom w:val="single" w:sz="8" w:space="0" w:color="000000"/>
            </w:tcBorders>
          </w:tcPr>
          <w:p w14:paraId="7AF61C47" w14:textId="1F3C71C0" w:rsidR="00343B76" w:rsidRPr="0012658C" w:rsidRDefault="00DC3A70" w:rsidP="00B61D3B">
            <w:pPr>
              <w:pStyle w:val="TableParagraph"/>
              <w:tabs>
                <w:tab w:val="left" w:pos="1426"/>
                <w:tab w:val="left" w:pos="1427"/>
              </w:tabs>
              <w:jc w:val="left"/>
              <w:rPr>
                <w:rFonts w:eastAsia="宋体"/>
                <w:spacing w:val="-8"/>
                <w:w w:val="105"/>
                <w:sz w:val="21"/>
                <w:szCs w:val="21"/>
                <w:lang w:val="en-US"/>
              </w:rPr>
            </w:pPr>
            <w:r w:rsidRPr="0012658C">
              <w:rPr>
                <w:rFonts w:eastAsia="宋体"/>
                <w:spacing w:val="-8"/>
                <w:w w:val="105"/>
                <w:sz w:val="21"/>
                <w:szCs w:val="21"/>
                <w:lang w:val="en-US"/>
              </w:rPr>
              <w:t>1.</w:t>
            </w:r>
            <w:r w:rsidR="001B27A7">
              <w:rPr>
                <w:rFonts w:eastAsia="宋体" w:hint="eastAsia"/>
                <w:spacing w:val="-8"/>
                <w:w w:val="105"/>
                <w:sz w:val="21"/>
                <w:szCs w:val="21"/>
                <w:lang w:val="en-US"/>
              </w:rPr>
              <w:t>点击</w:t>
            </w:r>
            <w:r w:rsidR="001077DE">
              <w:rPr>
                <w:rFonts w:eastAsia="宋体" w:hint="eastAsia"/>
                <w:spacing w:val="-8"/>
                <w:w w:val="105"/>
                <w:sz w:val="21"/>
                <w:szCs w:val="21"/>
                <w:lang w:val="en-US"/>
              </w:rPr>
              <w:t>催单操作</w:t>
            </w:r>
          </w:p>
        </w:tc>
      </w:tr>
      <w:tr w:rsidR="00DC3A70" w:rsidRPr="0012658C" w14:paraId="0AB1193C" w14:textId="77777777" w:rsidTr="00A04223">
        <w:trPr>
          <w:jc w:val="center"/>
        </w:trPr>
        <w:tc>
          <w:tcPr>
            <w:tcW w:w="1231" w:type="dxa"/>
            <w:tcBorders>
              <w:top w:val="single" w:sz="8" w:space="0" w:color="000000"/>
              <w:right w:val="single" w:sz="8" w:space="0" w:color="000000"/>
            </w:tcBorders>
          </w:tcPr>
          <w:p w14:paraId="1789F3E3" w14:textId="77777777" w:rsidR="00DC3A70" w:rsidRPr="0012658C" w:rsidRDefault="00DC3A70" w:rsidP="00207673">
            <w:pPr>
              <w:rPr>
                <w:sz w:val="21"/>
                <w:szCs w:val="21"/>
              </w:rPr>
            </w:pPr>
            <w:r w:rsidRPr="0012658C">
              <w:rPr>
                <w:sz w:val="21"/>
                <w:szCs w:val="21"/>
              </w:rPr>
              <w:t>预期结果</w:t>
            </w:r>
          </w:p>
        </w:tc>
        <w:tc>
          <w:tcPr>
            <w:tcW w:w="6292" w:type="dxa"/>
            <w:tcBorders>
              <w:top w:val="single" w:sz="8" w:space="0" w:color="000000"/>
              <w:left w:val="single" w:sz="8" w:space="0" w:color="000000"/>
            </w:tcBorders>
          </w:tcPr>
          <w:p w14:paraId="225DFC9F" w14:textId="188553F4" w:rsidR="00DC3A70" w:rsidRPr="0012658C" w:rsidRDefault="00B276E4" w:rsidP="00B276E4">
            <w:pPr>
              <w:rPr>
                <w:sz w:val="21"/>
                <w:szCs w:val="21"/>
              </w:rPr>
            </w:pPr>
            <w:r>
              <w:rPr>
                <w:rFonts w:hint="eastAsia"/>
                <w:sz w:val="21"/>
                <w:szCs w:val="21"/>
              </w:rPr>
              <w:t>跳转到指定页面进行</w:t>
            </w:r>
            <w:r w:rsidR="001077DE">
              <w:rPr>
                <w:rFonts w:hint="eastAsia"/>
                <w:sz w:val="21"/>
                <w:szCs w:val="21"/>
              </w:rPr>
              <w:t>催单</w:t>
            </w:r>
            <w:r>
              <w:rPr>
                <w:rFonts w:hint="eastAsia"/>
                <w:sz w:val="21"/>
                <w:szCs w:val="21"/>
              </w:rPr>
              <w:t>操作</w:t>
            </w:r>
          </w:p>
        </w:tc>
      </w:tr>
      <w:tr w:rsidR="00DC3A70" w:rsidRPr="0012658C" w14:paraId="21CA5404" w14:textId="77777777" w:rsidTr="00A04223">
        <w:trPr>
          <w:jc w:val="center"/>
        </w:trPr>
        <w:tc>
          <w:tcPr>
            <w:tcW w:w="1231" w:type="dxa"/>
            <w:tcBorders>
              <w:top w:val="single" w:sz="8" w:space="0" w:color="000000"/>
              <w:bottom w:val="single" w:sz="8" w:space="0" w:color="000000"/>
              <w:right w:val="single" w:sz="8" w:space="0" w:color="000000"/>
            </w:tcBorders>
          </w:tcPr>
          <w:p w14:paraId="4721D27C" w14:textId="77777777" w:rsidR="00DC3A70" w:rsidRPr="0012658C" w:rsidRDefault="00DC3A70" w:rsidP="00207673">
            <w:pPr>
              <w:rPr>
                <w:sz w:val="21"/>
                <w:szCs w:val="21"/>
              </w:rPr>
            </w:pPr>
            <w:r w:rsidRPr="0012658C">
              <w:rPr>
                <w:sz w:val="21"/>
                <w:szCs w:val="21"/>
              </w:rPr>
              <w:t>实际结果</w:t>
            </w:r>
          </w:p>
        </w:tc>
        <w:tc>
          <w:tcPr>
            <w:tcW w:w="6292" w:type="dxa"/>
            <w:tcBorders>
              <w:top w:val="single" w:sz="8" w:space="0" w:color="000000"/>
              <w:left w:val="single" w:sz="8" w:space="0" w:color="000000"/>
              <w:bottom w:val="single" w:sz="8" w:space="0" w:color="000000"/>
            </w:tcBorders>
          </w:tcPr>
          <w:p w14:paraId="7794C805" w14:textId="77777777" w:rsidR="00DC3A70" w:rsidRPr="0012658C" w:rsidRDefault="00DC3A70" w:rsidP="00207673">
            <w:pPr>
              <w:tabs>
                <w:tab w:val="center" w:pos="3495"/>
              </w:tabs>
              <w:rPr>
                <w:sz w:val="21"/>
                <w:szCs w:val="21"/>
              </w:rPr>
            </w:pPr>
            <w:r w:rsidRPr="0012658C">
              <w:rPr>
                <w:sz w:val="21"/>
                <w:szCs w:val="21"/>
              </w:rPr>
              <w:t>实际情况与预期结果一致</w:t>
            </w:r>
          </w:p>
        </w:tc>
      </w:tr>
    </w:tbl>
    <w:p w14:paraId="6A05DC04" w14:textId="27117F7A" w:rsidR="00DC3A70" w:rsidRPr="0012658C" w:rsidRDefault="00DC3A70" w:rsidP="002C61A5">
      <w:pPr>
        <w:pStyle w:val="a8"/>
        <w:spacing w:after="0"/>
        <w:ind w:firstLine="420"/>
      </w:pPr>
      <w:r w:rsidRPr="0012658C">
        <w:t xml:space="preserve">(6) </w:t>
      </w:r>
      <w:r w:rsidR="001077DE">
        <w:rPr>
          <w:rFonts w:hint="eastAsia"/>
        </w:rPr>
        <w:t>水电费缴费</w:t>
      </w:r>
      <w:r w:rsidRPr="0012658C">
        <w:rPr>
          <w:rFonts w:hint="eastAsia"/>
        </w:rPr>
        <w:t>用</w:t>
      </w:r>
      <w:r w:rsidRPr="0012658C">
        <w:t>例测试如表</w:t>
      </w:r>
      <w:r w:rsidRPr="0012658C">
        <w:t>6-</w:t>
      </w:r>
      <w:r w:rsidR="00D824FD" w:rsidRPr="0012658C">
        <w:t>5</w:t>
      </w:r>
      <w:r w:rsidRPr="0012658C">
        <w:t>所示</w:t>
      </w:r>
      <w:r w:rsidR="000D5ABB" w:rsidRPr="0012658C">
        <w:t>。</w:t>
      </w:r>
    </w:p>
    <w:p w14:paraId="7DD678FD" w14:textId="016B9617" w:rsidR="00DC3A70" w:rsidRPr="0012658C" w:rsidRDefault="00DC3A70" w:rsidP="00DC3A70">
      <w:pPr>
        <w:jc w:val="center"/>
        <w:rPr>
          <w:sz w:val="21"/>
          <w:szCs w:val="21"/>
          <w:shd w:val="clear" w:color="auto" w:fill="FFFFFF"/>
        </w:rPr>
      </w:pPr>
      <w:r w:rsidRPr="0012658C">
        <w:rPr>
          <w:sz w:val="21"/>
          <w:szCs w:val="21"/>
          <w:shd w:val="clear" w:color="auto" w:fill="FFFFFF"/>
        </w:rPr>
        <w:t>表</w:t>
      </w:r>
      <w:r w:rsidRPr="0012658C">
        <w:rPr>
          <w:sz w:val="21"/>
          <w:szCs w:val="21"/>
          <w:shd w:val="clear" w:color="auto" w:fill="FFFFFF"/>
        </w:rPr>
        <w:t>6-</w:t>
      </w:r>
      <w:r w:rsidR="00D824FD" w:rsidRPr="0012658C">
        <w:rPr>
          <w:sz w:val="21"/>
          <w:szCs w:val="21"/>
          <w:shd w:val="clear" w:color="auto" w:fill="FFFFFF"/>
        </w:rPr>
        <w:t>5</w:t>
      </w:r>
      <w:r w:rsidR="001077DE">
        <w:rPr>
          <w:rFonts w:hint="eastAsia"/>
          <w:sz w:val="21"/>
          <w:szCs w:val="21"/>
          <w:shd w:val="clear" w:color="auto" w:fill="FFFFFF"/>
        </w:rPr>
        <w:t>水电费缴费</w:t>
      </w:r>
      <w:r w:rsidRPr="0012658C">
        <w:rPr>
          <w:sz w:val="21"/>
          <w:szCs w:val="21"/>
          <w:shd w:val="clear" w:color="auto" w:fill="FFFFFF"/>
        </w:rPr>
        <w:t>测试用例</w:t>
      </w:r>
    </w:p>
    <w:tbl>
      <w:tblPr>
        <w:tblW w:w="0" w:type="auto"/>
        <w:jc w:val="center"/>
        <w:tblBorders>
          <w:top w:val="single" w:sz="12" w:space="0" w:color="000000"/>
          <w:bottom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1231"/>
        <w:gridCol w:w="6292"/>
      </w:tblGrid>
      <w:tr w:rsidR="00DC3A70" w:rsidRPr="0012658C" w14:paraId="3FE3057C" w14:textId="77777777" w:rsidTr="00A04223">
        <w:trPr>
          <w:jc w:val="center"/>
        </w:trPr>
        <w:tc>
          <w:tcPr>
            <w:tcW w:w="1231" w:type="dxa"/>
            <w:tcBorders>
              <w:top w:val="single" w:sz="8" w:space="0" w:color="000000"/>
              <w:bottom w:val="single" w:sz="8" w:space="0" w:color="000000"/>
              <w:right w:val="single" w:sz="8" w:space="0" w:color="000000"/>
            </w:tcBorders>
          </w:tcPr>
          <w:p w14:paraId="27EC8590" w14:textId="77777777" w:rsidR="00DC3A70" w:rsidRPr="0012658C" w:rsidRDefault="00DC3A70" w:rsidP="00207673">
            <w:pPr>
              <w:rPr>
                <w:sz w:val="21"/>
                <w:szCs w:val="21"/>
              </w:rPr>
            </w:pPr>
            <w:r w:rsidRPr="0012658C">
              <w:rPr>
                <w:sz w:val="21"/>
                <w:szCs w:val="21"/>
              </w:rPr>
              <w:t>用例名称</w:t>
            </w:r>
          </w:p>
        </w:tc>
        <w:tc>
          <w:tcPr>
            <w:tcW w:w="6292" w:type="dxa"/>
            <w:tcBorders>
              <w:top w:val="single" w:sz="8" w:space="0" w:color="000000"/>
              <w:left w:val="single" w:sz="8" w:space="0" w:color="000000"/>
              <w:bottom w:val="single" w:sz="8" w:space="0" w:color="000000"/>
            </w:tcBorders>
          </w:tcPr>
          <w:p w14:paraId="37CC9E55" w14:textId="7C483EDC" w:rsidR="00DC3A70" w:rsidRPr="0012658C" w:rsidRDefault="001077DE" w:rsidP="00207673">
            <w:pPr>
              <w:rPr>
                <w:sz w:val="21"/>
                <w:szCs w:val="21"/>
              </w:rPr>
            </w:pPr>
            <w:r>
              <w:rPr>
                <w:rFonts w:hint="eastAsia"/>
                <w:sz w:val="21"/>
                <w:szCs w:val="21"/>
              </w:rPr>
              <w:t>水电费缴费</w:t>
            </w:r>
          </w:p>
        </w:tc>
      </w:tr>
      <w:tr w:rsidR="00DC3A70" w:rsidRPr="0012658C" w14:paraId="589492EB" w14:textId="77777777" w:rsidTr="00A04223">
        <w:trPr>
          <w:jc w:val="center"/>
        </w:trPr>
        <w:tc>
          <w:tcPr>
            <w:tcW w:w="1231" w:type="dxa"/>
            <w:tcBorders>
              <w:top w:val="single" w:sz="8" w:space="0" w:color="000000"/>
              <w:bottom w:val="single" w:sz="8" w:space="0" w:color="000000"/>
              <w:right w:val="single" w:sz="8" w:space="0" w:color="000000"/>
            </w:tcBorders>
          </w:tcPr>
          <w:p w14:paraId="03564163" w14:textId="77777777" w:rsidR="00DC3A70" w:rsidRPr="0012658C" w:rsidRDefault="00DC3A70" w:rsidP="00207673">
            <w:pPr>
              <w:rPr>
                <w:sz w:val="21"/>
                <w:szCs w:val="21"/>
              </w:rPr>
            </w:pPr>
            <w:r w:rsidRPr="0012658C">
              <w:rPr>
                <w:sz w:val="21"/>
                <w:szCs w:val="21"/>
              </w:rPr>
              <w:t>目的</w:t>
            </w:r>
          </w:p>
        </w:tc>
        <w:tc>
          <w:tcPr>
            <w:tcW w:w="6292" w:type="dxa"/>
            <w:tcBorders>
              <w:top w:val="single" w:sz="8" w:space="0" w:color="000000"/>
              <w:left w:val="single" w:sz="8" w:space="0" w:color="000000"/>
              <w:bottom w:val="single" w:sz="8" w:space="0" w:color="000000"/>
            </w:tcBorders>
          </w:tcPr>
          <w:p w14:paraId="1F17368D" w14:textId="2978B155" w:rsidR="00DC3A70" w:rsidRPr="0012658C" w:rsidRDefault="00DC3A70" w:rsidP="00207673">
            <w:pPr>
              <w:rPr>
                <w:sz w:val="21"/>
                <w:szCs w:val="21"/>
              </w:rPr>
            </w:pPr>
            <w:r w:rsidRPr="0012658C">
              <w:rPr>
                <w:sz w:val="21"/>
                <w:szCs w:val="21"/>
              </w:rPr>
              <w:t>测试</w:t>
            </w:r>
            <w:r w:rsidR="00C27798">
              <w:rPr>
                <w:rFonts w:hint="eastAsia"/>
                <w:sz w:val="21"/>
                <w:szCs w:val="21"/>
              </w:rPr>
              <w:t>学生</w:t>
            </w:r>
            <w:r w:rsidRPr="0012658C">
              <w:rPr>
                <w:sz w:val="21"/>
                <w:szCs w:val="21"/>
              </w:rPr>
              <w:t>能否正常使用</w:t>
            </w:r>
            <w:r w:rsidR="001077DE">
              <w:rPr>
                <w:rFonts w:hint="eastAsia"/>
                <w:sz w:val="21"/>
                <w:szCs w:val="21"/>
              </w:rPr>
              <w:t>水电费缴费</w:t>
            </w:r>
            <w:r w:rsidRPr="0012658C">
              <w:rPr>
                <w:sz w:val="21"/>
                <w:szCs w:val="21"/>
              </w:rPr>
              <w:t>功能</w:t>
            </w:r>
          </w:p>
        </w:tc>
      </w:tr>
      <w:tr w:rsidR="00DC3A70" w:rsidRPr="0012658C" w14:paraId="0267084A" w14:textId="77777777" w:rsidTr="00A04223">
        <w:trPr>
          <w:jc w:val="center"/>
        </w:trPr>
        <w:tc>
          <w:tcPr>
            <w:tcW w:w="1231" w:type="dxa"/>
            <w:tcBorders>
              <w:top w:val="single" w:sz="8" w:space="0" w:color="000000"/>
              <w:bottom w:val="single" w:sz="8" w:space="0" w:color="000000"/>
              <w:right w:val="single" w:sz="8" w:space="0" w:color="000000"/>
            </w:tcBorders>
          </w:tcPr>
          <w:p w14:paraId="56D51717" w14:textId="77777777" w:rsidR="00DC3A70" w:rsidRPr="0012658C" w:rsidRDefault="00DC3A70" w:rsidP="00207673">
            <w:pPr>
              <w:rPr>
                <w:sz w:val="21"/>
                <w:szCs w:val="21"/>
              </w:rPr>
            </w:pPr>
            <w:r w:rsidRPr="0012658C">
              <w:rPr>
                <w:sz w:val="21"/>
                <w:szCs w:val="21"/>
              </w:rPr>
              <w:t>前提</w:t>
            </w:r>
          </w:p>
        </w:tc>
        <w:tc>
          <w:tcPr>
            <w:tcW w:w="6292" w:type="dxa"/>
            <w:tcBorders>
              <w:top w:val="single" w:sz="8" w:space="0" w:color="000000"/>
              <w:left w:val="single" w:sz="8" w:space="0" w:color="000000"/>
              <w:bottom w:val="single" w:sz="8" w:space="0" w:color="000000"/>
            </w:tcBorders>
          </w:tcPr>
          <w:p w14:paraId="47E39F67" w14:textId="6B541ED7" w:rsidR="00DC3A70" w:rsidRPr="0012658C" w:rsidRDefault="00C27798" w:rsidP="00207673">
            <w:pPr>
              <w:rPr>
                <w:sz w:val="21"/>
                <w:szCs w:val="21"/>
              </w:rPr>
            </w:pPr>
            <w:r>
              <w:rPr>
                <w:rFonts w:hint="eastAsia"/>
                <w:sz w:val="21"/>
                <w:szCs w:val="21"/>
              </w:rPr>
              <w:t>学生</w:t>
            </w:r>
            <w:r w:rsidR="00DC3A70" w:rsidRPr="0012658C">
              <w:rPr>
                <w:sz w:val="21"/>
                <w:szCs w:val="21"/>
              </w:rPr>
              <w:t>成功登录</w:t>
            </w:r>
          </w:p>
        </w:tc>
      </w:tr>
      <w:tr w:rsidR="00DC3A70" w:rsidRPr="0012658C" w14:paraId="09C9C053" w14:textId="77777777" w:rsidTr="00A04223">
        <w:trPr>
          <w:jc w:val="center"/>
        </w:trPr>
        <w:tc>
          <w:tcPr>
            <w:tcW w:w="1231" w:type="dxa"/>
            <w:tcBorders>
              <w:top w:val="single" w:sz="8" w:space="0" w:color="000000"/>
              <w:bottom w:val="single" w:sz="8" w:space="0" w:color="000000"/>
              <w:right w:val="single" w:sz="8" w:space="0" w:color="000000"/>
            </w:tcBorders>
          </w:tcPr>
          <w:p w14:paraId="45B5B881" w14:textId="77777777" w:rsidR="00DC3A70" w:rsidRPr="0012658C" w:rsidRDefault="00DC3A70" w:rsidP="00207673">
            <w:pPr>
              <w:rPr>
                <w:sz w:val="21"/>
                <w:szCs w:val="21"/>
              </w:rPr>
            </w:pPr>
            <w:r w:rsidRPr="0012658C">
              <w:rPr>
                <w:sz w:val="21"/>
                <w:szCs w:val="21"/>
              </w:rPr>
              <w:t>测试流程</w:t>
            </w:r>
          </w:p>
        </w:tc>
        <w:tc>
          <w:tcPr>
            <w:tcW w:w="6292" w:type="dxa"/>
            <w:tcBorders>
              <w:top w:val="single" w:sz="8" w:space="0" w:color="000000"/>
              <w:left w:val="single" w:sz="8" w:space="0" w:color="000000"/>
              <w:bottom w:val="single" w:sz="8" w:space="0" w:color="000000"/>
            </w:tcBorders>
          </w:tcPr>
          <w:p w14:paraId="6773FA7D" w14:textId="015F081F" w:rsidR="00DC3A70" w:rsidRPr="0012658C" w:rsidRDefault="00DC3A70" w:rsidP="00207673">
            <w:pPr>
              <w:pStyle w:val="TableParagraph"/>
              <w:tabs>
                <w:tab w:val="left" w:pos="1426"/>
                <w:tab w:val="left" w:pos="1427"/>
              </w:tabs>
              <w:jc w:val="left"/>
              <w:rPr>
                <w:rFonts w:eastAsia="宋体"/>
                <w:spacing w:val="-8"/>
                <w:w w:val="105"/>
                <w:sz w:val="21"/>
                <w:szCs w:val="21"/>
                <w:lang w:val="en-US"/>
              </w:rPr>
            </w:pPr>
            <w:r w:rsidRPr="0012658C">
              <w:rPr>
                <w:rFonts w:eastAsia="宋体"/>
                <w:spacing w:val="-8"/>
                <w:w w:val="105"/>
                <w:sz w:val="21"/>
                <w:szCs w:val="21"/>
                <w:lang w:val="en-US"/>
              </w:rPr>
              <w:t>1.</w:t>
            </w:r>
            <w:r w:rsidR="001077DE">
              <w:rPr>
                <w:rFonts w:eastAsia="宋体" w:hint="eastAsia"/>
                <w:spacing w:val="-8"/>
                <w:w w:val="105"/>
                <w:sz w:val="21"/>
                <w:szCs w:val="21"/>
                <w:lang w:val="en-US"/>
              </w:rPr>
              <w:t>点击水电费缴费</w:t>
            </w:r>
          </w:p>
          <w:p w14:paraId="675D8525" w14:textId="2097A089" w:rsidR="00023B32" w:rsidRPr="0012658C" w:rsidRDefault="00DC3A70" w:rsidP="00207673">
            <w:pPr>
              <w:pStyle w:val="TableParagraph"/>
              <w:tabs>
                <w:tab w:val="left" w:pos="1426"/>
                <w:tab w:val="left" w:pos="1427"/>
              </w:tabs>
              <w:jc w:val="left"/>
              <w:rPr>
                <w:rFonts w:eastAsia="宋体"/>
                <w:spacing w:val="-8"/>
                <w:w w:val="105"/>
                <w:sz w:val="21"/>
                <w:szCs w:val="21"/>
                <w:lang w:val="en-US"/>
              </w:rPr>
            </w:pPr>
            <w:r w:rsidRPr="0012658C">
              <w:rPr>
                <w:rFonts w:eastAsia="宋体"/>
                <w:spacing w:val="-8"/>
                <w:w w:val="105"/>
                <w:sz w:val="21"/>
                <w:szCs w:val="21"/>
                <w:lang w:val="en-US"/>
              </w:rPr>
              <w:t>2.</w:t>
            </w:r>
            <w:r w:rsidR="001077DE">
              <w:rPr>
                <w:rFonts w:eastAsia="宋体" w:hint="eastAsia"/>
                <w:spacing w:val="-8"/>
                <w:w w:val="105"/>
                <w:sz w:val="21"/>
                <w:szCs w:val="21"/>
                <w:lang w:val="en-US"/>
              </w:rPr>
              <w:t>出现缴费成功提醒</w:t>
            </w:r>
          </w:p>
        </w:tc>
      </w:tr>
      <w:tr w:rsidR="00DC3A70" w:rsidRPr="0012658C" w14:paraId="74D0062D" w14:textId="77777777" w:rsidTr="00A04223">
        <w:trPr>
          <w:jc w:val="center"/>
        </w:trPr>
        <w:tc>
          <w:tcPr>
            <w:tcW w:w="1231" w:type="dxa"/>
            <w:tcBorders>
              <w:top w:val="single" w:sz="8" w:space="0" w:color="000000"/>
              <w:bottom w:val="single" w:sz="8" w:space="0" w:color="000000"/>
              <w:right w:val="single" w:sz="8" w:space="0" w:color="000000"/>
            </w:tcBorders>
          </w:tcPr>
          <w:p w14:paraId="1BE3E880" w14:textId="77777777" w:rsidR="00DC3A70" w:rsidRPr="0012658C" w:rsidRDefault="00DC3A70" w:rsidP="00207673">
            <w:pPr>
              <w:rPr>
                <w:sz w:val="21"/>
                <w:szCs w:val="21"/>
              </w:rPr>
            </w:pPr>
            <w:r w:rsidRPr="0012658C">
              <w:rPr>
                <w:sz w:val="21"/>
                <w:szCs w:val="21"/>
              </w:rPr>
              <w:t>预期结果</w:t>
            </w:r>
          </w:p>
        </w:tc>
        <w:tc>
          <w:tcPr>
            <w:tcW w:w="6292" w:type="dxa"/>
            <w:tcBorders>
              <w:top w:val="single" w:sz="8" w:space="0" w:color="000000"/>
              <w:left w:val="single" w:sz="8" w:space="0" w:color="000000"/>
              <w:bottom w:val="single" w:sz="8" w:space="0" w:color="000000"/>
            </w:tcBorders>
          </w:tcPr>
          <w:p w14:paraId="115B40C2" w14:textId="2FFB60D7" w:rsidR="00DC3A70" w:rsidRPr="0012658C" w:rsidRDefault="001077DE" w:rsidP="00207673">
            <w:pPr>
              <w:rPr>
                <w:sz w:val="21"/>
                <w:szCs w:val="21"/>
              </w:rPr>
            </w:pPr>
            <w:r>
              <w:rPr>
                <w:rFonts w:hint="eastAsia"/>
                <w:sz w:val="21"/>
                <w:szCs w:val="21"/>
              </w:rPr>
              <w:t>缴费</w:t>
            </w:r>
            <w:r w:rsidR="006F6086">
              <w:rPr>
                <w:rFonts w:hint="eastAsia"/>
                <w:sz w:val="21"/>
                <w:szCs w:val="21"/>
              </w:rPr>
              <w:t>成功</w:t>
            </w:r>
          </w:p>
        </w:tc>
      </w:tr>
      <w:tr w:rsidR="00DC3A70" w:rsidRPr="0012658C" w14:paraId="04E7C9EC" w14:textId="77777777" w:rsidTr="00A04223">
        <w:trPr>
          <w:jc w:val="center"/>
        </w:trPr>
        <w:tc>
          <w:tcPr>
            <w:tcW w:w="1231" w:type="dxa"/>
            <w:tcBorders>
              <w:top w:val="single" w:sz="8" w:space="0" w:color="000000"/>
              <w:bottom w:val="single" w:sz="8" w:space="0" w:color="000000"/>
              <w:right w:val="single" w:sz="8" w:space="0" w:color="000000"/>
            </w:tcBorders>
          </w:tcPr>
          <w:p w14:paraId="6B89D2EC" w14:textId="77777777" w:rsidR="00DC3A70" w:rsidRPr="0012658C" w:rsidRDefault="00DC3A70" w:rsidP="00207673">
            <w:pPr>
              <w:rPr>
                <w:sz w:val="21"/>
                <w:szCs w:val="21"/>
              </w:rPr>
            </w:pPr>
            <w:r w:rsidRPr="0012658C">
              <w:rPr>
                <w:sz w:val="21"/>
                <w:szCs w:val="21"/>
              </w:rPr>
              <w:t>实际结果</w:t>
            </w:r>
          </w:p>
        </w:tc>
        <w:tc>
          <w:tcPr>
            <w:tcW w:w="6292" w:type="dxa"/>
            <w:tcBorders>
              <w:top w:val="single" w:sz="8" w:space="0" w:color="000000"/>
              <w:left w:val="single" w:sz="8" w:space="0" w:color="000000"/>
              <w:bottom w:val="single" w:sz="8" w:space="0" w:color="000000"/>
            </w:tcBorders>
          </w:tcPr>
          <w:p w14:paraId="216D9B33" w14:textId="77777777" w:rsidR="00DC3A70" w:rsidRPr="0012658C" w:rsidRDefault="00DC3A70" w:rsidP="00207673">
            <w:pPr>
              <w:tabs>
                <w:tab w:val="center" w:pos="3495"/>
              </w:tabs>
              <w:rPr>
                <w:sz w:val="21"/>
                <w:szCs w:val="21"/>
              </w:rPr>
            </w:pPr>
            <w:r w:rsidRPr="0012658C">
              <w:rPr>
                <w:sz w:val="21"/>
                <w:szCs w:val="21"/>
              </w:rPr>
              <w:t>实际情况与预期结果一致</w:t>
            </w:r>
          </w:p>
        </w:tc>
      </w:tr>
    </w:tbl>
    <w:p w14:paraId="4B3A26C5" w14:textId="77777777" w:rsidR="00DC3A70" w:rsidRPr="0012658C" w:rsidRDefault="00DC3A70" w:rsidP="00DC3A70">
      <w:pPr>
        <w:pStyle w:val="2"/>
      </w:pPr>
      <w:bookmarkStart w:id="61" w:name="_Toc101726035"/>
      <w:r w:rsidRPr="0012658C">
        <w:t>本章小结</w:t>
      </w:r>
      <w:bookmarkEnd w:id="61"/>
    </w:p>
    <w:p w14:paraId="10EE2AB6" w14:textId="6F726C30" w:rsidR="006B08A1" w:rsidRPr="0012658C" w:rsidRDefault="00180BCE" w:rsidP="00180BCE">
      <w:pPr>
        <w:ind w:firstLine="576"/>
      </w:pPr>
      <w:r w:rsidRPr="0012658C">
        <w:t>本章主要介绍</w:t>
      </w:r>
      <w:r w:rsidR="00C27798">
        <w:rPr>
          <w:rFonts w:hint="eastAsia"/>
        </w:rPr>
        <w:t>基于</w:t>
      </w:r>
      <w:r w:rsidR="00C27798">
        <w:rPr>
          <w:rFonts w:hint="eastAsia"/>
        </w:rPr>
        <w:t>SpringBoot</w:t>
      </w:r>
      <w:r w:rsidR="00C27798">
        <w:rPr>
          <w:rFonts w:hint="eastAsia"/>
        </w:rPr>
        <w:t>的校园报修</w:t>
      </w:r>
      <w:r w:rsidRPr="0012658C">
        <w:t>的实现和测试通过对系统各个模块的详细测试，可以显示整个系统运行的过程和界面，方便</w:t>
      </w:r>
      <w:r w:rsidR="00C27798">
        <w:t>学生</w:t>
      </w:r>
      <w:r w:rsidRPr="0012658C">
        <w:t>更快地了解和使用该程序。通过对系统各种功能的测试，对系统的功能和性能进行了改进，对系统的一些缺陷和错误进行了改进和修改，并进行了及时的记录，更有利于系统的正常运行。</w:t>
      </w:r>
      <w:r w:rsidRPr="0012658C">
        <w:t xml:space="preserve"> </w:t>
      </w:r>
      <w:r w:rsidRPr="0012658C">
        <w:t>系统的维护和开发，并且得到了进一步的增强。</w:t>
      </w:r>
      <w:r w:rsidRPr="0012658C">
        <w:t xml:space="preserve"> </w:t>
      </w:r>
      <w:r w:rsidRPr="0012658C">
        <w:t>提高系统的安全性。</w:t>
      </w:r>
    </w:p>
    <w:p w14:paraId="1BE9451D" w14:textId="77777777" w:rsidR="006B08A1" w:rsidRPr="0012658C" w:rsidRDefault="006B08A1">
      <w:pPr>
        <w:pStyle w:val="af8"/>
        <w:spacing w:line="360" w:lineRule="auto"/>
        <w:rPr>
          <w:color w:val="auto"/>
        </w:rPr>
        <w:sectPr w:rsidR="006B08A1" w:rsidRPr="0012658C">
          <w:footerReference w:type="even" r:id="rId71"/>
          <w:footerReference w:type="default" r:id="rId72"/>
          <w:endnotePr>
            <w:numFmt w:val="decimal"/>
          </w:endnotePr>
          <w:pgSz w:w="10319" w:h="14578"/>
          <w:pgMar w:top="1418" w:right="1134" w:bottom="1134" w:left="1418" w:header="851" w:footer="992" w:gutter="0"/>
          <w:pgNumType w:start="1"/>
          <w:cols w:space="720"/>
          <w:docGrid w:linePitch="360" w:charSpace="1861"/>
        </w:sectPr>
      </w:pPr>
    </w:p>
    <w:p w14:paraId="5F0D1777" w14:textId="77777777" w:rsidR="006B08A1" w:rsidRPr="0012658C" w:rsidRDefault="006B08A1">
      <w:pPr>
        <w:pStyle w:val="a0"/>
      </w:pPr>
      <w:bookmarkStart w:id="62" w:name="_Toc101726036"/>
      <w:r w:rsidRPr="0012658C">
        <w:lastRenderedPageBreak/>
        <w:t>结论</w:t>
      </w:r>
      <w:bookmarkEnd w:id="62"/>
    </w:p>
    <w:p w14:paraId="02405E57" w14:textId="505A441F" w:rsidR="00D93651" w:rsidRDefault="003B2979" w:rsidP="00D93651">
      <w:pPr>
        <w:ind w:firstLineChars="200" w:firstLine="480"/>
        <w:rPr>
          <w:shd w:val="clear" w:color="auto" w:fill="FFFFFF"/>
        </w:rPr>
      </w:pPr>
      <w:r w:rsidRPr="003B2979">
        <w:rPr>
          <w:rFonts w:hint="eastAsia"/>
        </w:rPr>
        <w:t>系统后台设计采用流行的</w:t>
      </w:r>
      <w:r w:rsidRPr="003B2979">
        <w:rPr>
          <w:rFonts w:hint="eastAsia"/>
        </w:rPr>
        <w:t>java</w:t>
      </w:r>
      <w:r w:rsidRPr="003B2979">
        <w:rPr>
          <w:rFonts w:hint="eastAsia"/>
        </w:rPr>
        <w:t>语言和</w:t>
      </w:r>
      <w:r w:rsidRPr="003B2979">
        <w:rPr>
          <w:rFonts w:hint="eastAsia"/>
        </w:rPr>
        <w:t>spring start</w:t>
      </w:r>
      <w:r w:rsidRPr="003B2979">
        <w:rPr>
          <w:rFonts w:hint="eastAsia"/>
        </w:rPr>
        <w:t>框架进行开发。并使用</w:t>
      </w:r>
      <w:r w:rsidRPr="003B2979">
        <w:rPr>
          <w:rFonts w:hint="eastAsia"/>
        </w:rPr>
        <w:t>mybatis</w:t>
      </w:r>
      <w:r w:rsidRPr="003B2979">
        <w:rPr>
          <w:rFonts w:hint="eastAsia"/>
        </w:rPr>
        <w:t>框架与数据库进行交互。学生包括以下功能：学生提交维修申请、添加维修、查看提交的维修申请表、紧急提醒、查看实用程序和付款、登录页面和其他功能。管理员包括以下功能：查看所有维修请求</w:t>
      </w:r>
      <w:r w:rsidR="00D93651" w:rsidRPr="00D46516">
        <w:rPr>
          <w:rFonts w:hint="eastAsia"/>
          <w:shd w:val="clear" w:color="auto" w:fill="FFFFFF"/>
        </w:rPr>
        <w:t>,</w:t>
      </w:r>
      <w:r w:rsidR="00D93651" w:rsidRPr="00D46516">
        <w:rPr>
          <w:rFonts w:hint="eastAsia"/>
          <w:shd w:val="clear" w:color="auto" w:fill="FFFFFF"/>
        </w:rPr>
        <w:t>查看已完成的报修单，处理催单的报修单</w:t>
      </w:r>
      <w:r w:rsidR="00D93651" w:rsidRPr="00D46516">
        <w:rPr>
          <w:rFonts w:hint="eastAsia"/>
          <w:shd w:val="clear" w:color="auto" w:fill="FFFFFF"/>
        </w:rPr>
        <w:t>,</w:t>
      </w:r>
      <w:r w:rsidR="00D93651" w:rsidRPr="00D46516">
        <w:rPr>
          <w:rFonts w:hint="eastAsia"/>
          <w:shd w:val="clear" w:color="auto" w:fill="FFFFFF"/>
        </w:rPr>
        <w:t>安排维修人员去维修，添加和管理学生，添加和管理维修人员功能。</w:t>
      </w:r>
    </w:p>
    <w:p w14:paraId="796DEF51" w14:textId="1F732490" w:rsidR="006B08A1" w:rsidRPr="00D93651" w:rsidRDefault="00D93651" w:rsidP="00D93651">
      <w:pPr>
        <w:ind w:firstLineChars="200" w:firstLine="480"/>
      </w:pPr>
      <w:r w:rsidRPr="001C3408">
        <w:rPr>
          <w:rFonts w:hint="eastAsia"/>
        </w:rPr>
        <w:t>具体实现中将</w:t>
      </w:r>
      <w:r w:rsidRPr="00D46516">
        <w:rPr>
          <w:rFonts w:hint="eastAsia"/>
          <w:shd w:val="clear" w:color="auto" w:fill="FFFFFF"/>
        </w:rPr>
        <w:t>HTML</w:t>
      </w:r>
      <w:r>
        <w:rPr>
          <w:rFonts w:hint="eastAsia"/>
          <w:shd w:val="clear" w:color="auto" w:fill="FFFFFF"/>
        </w:rPr>
        <w:t>、</w:t>
      </w:r>
      <w:r w:rsidRPr="00D46516">
        <w:rPr>
          <w:rFonts w:hint="eastAsia"/>
          <w:shd w:val="clear" w:color="auto" w:fill="FFFFFF"/>
        </w:rPr>
        <w:t>CSS</w:t>
      </w:r>
      <w:r>
        <w:rPr>
          <w:rFonts w:hint="eastAsia"/>
          <w:shd w:val="clear" w:color="auto" w:fill="FFFFFF"/>
        </w:rPr>
        <w:t>、</w:t>
      </w:r>
      <w:r w:rsidRPr="00D46516">
        <w:rPr>
          <w:rFonts w:hint="eastAsia"/>
          <w:shd w:val="clear" w:color="auto" w:fill="FFFFFF"/>
        </w:rPr>
        <w:t>JavaScript</w:t>
      </w:r>
      <w:r>
        <w:rPr>
          <w:rFonts w:hint="eastAsia"/>
          <w:shd w:val="clear" w:color="auto" w:fill="FFFFFF"/>
        </w:rPr>
        <w:t>、</w:t>
      </w:r>
      <w:r w:rsidRPr="00D46516">
        <w:rPr>
          <w:rFonts w:hint="eastAsia"/>
          <w:shd w:val="clear" w:color="auto" w:fill="FFFFFF"/>
        </w:rPr>
        <w:t>java</w:t>
      </w:r>
      <w:r>
        <w:rPr>
          <w:rFonts w:hint="eastAsia"/>
          <w:shd w:val="clear" w:color="auto" w:fill="FFFFFF"/>
        </w:rPr>
        <w:t>、</w:t>
      </w:r>
      <w:r w:rsidRPr="00D46516">
        <w:rPr>
          <w:rFonts w:hint="eastAsia"/>
          <w:shd w:val="clear" w:color="auto" w:fill="FFFFFF"/>
        </w:rPr>
        <w:t>jsp</w:t>
      </w:r>
      <w:r w:rsidRPr="001C3408">
        <w:rPr>
          <w:rFonts w:hint="eastAsia"/>
        </w:rPr>
        <w:t>完美</w:t>
      </w:r>
      <w:r>
        <w:rPr>
          <w:rFonts w:hint="eastAsia"/>
        </w:rPr>
        <w:t>体现</w:t>
      </w:r>
      <w:r w:rsidRPr="001C3408">
        <w:rPr>
          <w:rFonts w:hint="eastAsia"/>
        </w:rPr>
        <w:t>，力求界面美观、操作流畅。本文主要论述服务器端</w:t>
      </w:r>
      <w:r>
        <w:rPr>
          <w:rFonts w:hint="eastAsia"/>
        </w:rPr>
        <w:t>校园报修</w:t>
      </w:r>
      <w:r w:rsidRPr="001C3408">
        <w:rPr>
          <w:rFonts w:hint="eastAsia"/>
        </w:rPr>
        <w:t>服务平台的搭建、管理功能的具体实现，以及图形</w:t>
      </w:r>
      <w:r>
        <w:rPr>
          <w:rFonts w:hint="eastAsia"/>
        </w:rPr>
        <w:t>学生</w:t>
      </w:r>
      <w:r w:rsidRPr="001C3408">
        <w:rPr>
          <w:rFonts w:hint="eastAsia"/>
        </w:rPr>
        <w:t>界面的相关设计</w:t>
      </w:r>
      <w:r w:rsidRPr="001C3408">
        <w:t>。</w:t>
      </w:r>
      <w:r w:rsidRPr="001C3408">
        <w:rPr>
          <w:shd w:val="clear" w:color="auto" w:fill="FFFFFF"/>
        </w:rPr>
        <w:t>本系统开发语言为</w:t>
      </w:r>
      <w:r w:rsidRPr="001C3408">
        <w:rPr>
          <w:shd w:val="clear" w:color="auto" w:fill="FFFFFF"/>
        </w:rPr>
        <w:t>Java,</w:t>
      </w:r>
      <w:r w:rsidRPr="001C3408">
        <w:rPr>
          <w:shd w:val="clear" w:color="auto" w:fill="FFFFFF"/>
        </w:rPr>
        <w:t>开发工具为</w:t>
      </w:r>
      <w:r w:rsidRPr="0012658C">
        <w:t>IntelliJ IDEA</w:t>
      </w:r>
      <w:r w:rsidRPr="001C3408">
        <w:rPr>
          <w:shd w:val="clear" w:color="auto" w:fill="FFFFFF"/>
        </w:rPr>
        <w:t>,</w:t>
      </w:r>
      <w:r w:rsidRPr="001C3408">
        <w:rPr>
          <w:shd w:val="clear" w:color="auto" w:fill="FFFFFF"/>
        </w:rPr>
        <w:t>数据库为</w:t>
      </w:r>
      <w:r w:rsidRPr="001C3408">
        <w:rPr>
          <w:shd w:val="clear" w:color="auto" w:fill="FFFFFF"/>
        </w:rPr>
        <w:t>Mysql,</w:t>
      </w:r>
      <w:r w:rsidRPr="001C3408">
        <w:rPr>
          <w:shd w:val="clear" w:color="auto" w:fill="FFFFFF"/>
        </w:rPr>
        <w:t>采用</w:t>
      </w:r>
      <w:r w:rsidRPr="00D37575">
        <w:rPr>
          <w:shd w:val="clear" w:color="auto" w:fill="FFFFFF"/>
        </w:rPr>
        <w:t>SpringBoot</w:t>
      </w:r>
      <w:r w:rsidRPr="00D37575">
        <w:rPr>
          <w:shd w:val="clear" w:color="auto" w:fill="FFFFFF"/>
        </w:rPr>
        <w:t>架构，</w:t>
      </w:r>
      <w:r w:rsidRPr="00D37575">
        <w:t>本系统主要包括管理员、学生。</w:t>
      </w:r>
      <w:r w:rsidRPr="00D37575">
        <w:rPr>
          <w:color w:val="333333"/>
          <w:shd w:val="clear" w:color="auto" w:fill="FFFFFF"/>
        </w:rPr>
        <w:t>本项目是基于</w:t>
      </w:r>
      <w:r w:rsidRPr="00D37575">
        <w:rPr>
          <w:shd w:val="clear" w:color="auto" w:fill="FFFFFF"/>
        </w:rPr>
        <w:t>SpringBoot</w:t>
      </w:r>
      <w:r>
        <w:rPr>
          <w:rFonts w:ascii="Helvetica" w:hAnsi="Helvetica" w:cs="Helvetica"/>
          <w:color w:val="333333"/>
          <w:shd w:val="clear" w:color="auto" w:fill="FFFFFF"/>
        </w:rPr>
        <w:t>的</w:t>
      </w:r>
      <w:r>
        <w:rPr>
          <w:rFonts w:ascii="Helvetica" w:hAnsi="Helvetica" w:cs="Helvetica" w:hint="eastAsia"/>
          <w:color w:val="333333"/>
          <w:shd w:val="clear" w:color="auto" w:fill="FFFFFF"/>
        </w:rPr>
        <w:t>校园报修</w:t>
      </w:r>
      <w:r>
        <w:rPr>
          <w:rFonts w:ascii="Helvetica" w:hAnsi="Helvetica" w:cs="Helvetica"/>
          <w:color w:val="333333"/>
          <w:shd w:val="clear" w:color="auto" w:fill="FFFFFF"/>
        </w:rPr>
        <w:t>。采用前后端分离开发。</w:t>
      </w:r>
      <w:r w:rsidRPr="004B41E7">
        <w:t>技术栈包括但不限于</w:t>
      </w:r>
      <w:r w:rsidRPr="004B41E7">
        <w:t>SpringBoot</w:t>
      </w:r>
      <w:r w:rsidRPr="004B41E7">
        <w:t>、</w:t>
      </w:r>
      <w:r w:rsidRPr="004B41E7">
        <w:t>MyBatis</w:t>
      </w:r>
      <w:r w:rsidRPr="004B41E7">
        <w:t>、</w:t>
      </w:r>
      <w:r w:rsidRPr="004B41E7">
        <w:t>MySQL</w:t>
      </w:r>
      <w:r w:rsidRPr="004B41E7">
        <w:rPr>
          <w:rFonts w:hint="eastAsia"/>
        </w:rPr>
        <w:t>、</w:t>
      </w:r>
      <w:r w:rsidRPr="004B41E7">
        <w:rPr>
          <w:rFonts w:hint="eastAsia"/>
        </w:rPr>
        <w:t>Spring</w:t>
      </w:r>
      <w:r w:rsidRPr="004B41E7">
        <w:t>等。</w:t>
      </w:r>
      <w:r w:rsidR="0041242D" w:rsidRPr="00B61D3B">
        <w:rPr>
          <w:rFonts w:ascii="宋体" w:hAnsi="宋体"/>
          <w:szCs w:val="24"/>
        </w:rPr>
        <w:t>界面的舒适度和响应速度比</w:t>
      </w:r>
      <w:r w:rsidR="00EF00F5" w:rsidRPr="00B61D3B">
        <w:rPr>
          <w:szCs w:val="24"/>
        </w:rPr>
        <w:t>Jquer</w:t>
      </w:r>
      <w:r w:rsidR="00DA5B45" w:rsidRPr="00B61D3B">
        <w:rPr>
          <w:szCs w:val="24"/>
        </w:rPr>
        <w:t>y</w:t>
      </w:r>
      <w:r w:rsidR="0041242D" w:rsidRPr="00B61D3B">
        <w:rPr>
          <w:rFonts w:ascii="宋体" w:hAnsi="宋体" w:hint="eastAsia"/>
          <w:szCs w:val="24"/>
        </w:rPr>
        <w:t>快</w:t>
      </w:r>
      <w:r w:rsidR="0041242D" w:rsidRPr="00B61D3B">
        <w:rPr>
          <w:rFonts w:ascii="宋体" w:hAnsi="宋体"/>
          <w:szCs w:val="24"/>
        </w:rPr>
        <w:t>得多。 通常，系统的安全性和界面的舒适性可以为</w:t>
      </w:r>
      <w:r w:rsidR="00C27798">
        <w:rPr>
          <w:rFonts w:ascii="宋体" w:hAnsi="宋体"/>
          <w:szCs w:val="24"/>
        </w:rPr>
        <w:t>学生</w:t>
      </w:r>
      <w:r w:rsidR="0041242D" w:rsidRPr="00B61D3B">
        <w:rPr>
          <w:rFonts w:ascii="宋体" w:hAnsi="宋体"/>
          <w:szCs w:val="24"/>
        </w:rPr>
        <w:t>带来更好的体验。 该系统已运行并经过测试，结果令人满意。</w:t>
      </w:r>
    </w:p>
    <w:p w14:paraId="557C280A" w14:textId="138B9C08" w:rsidR="00E36262" w:rsidRDefault="006B08A1" w:rsidP="00D37DFB">
      <w:pPr>
        <w:pStyle w:val="a0"/>
      </w:pPr>
      <w:bookmarkStart w:id="63" w:name="_Toc101726037"/>
      <w:r w:rsidRPr="0012658C">
        <w:lastRenderedPageBreak/>
        <w:t>致谢</w:t>
      </w:r>
      <w:bookmarkEnd w:id="63"/>
    </w:p>
    <w:p w14:paraId="0980CF48" w14:textId="77777777" w:rsidR="00D37DFB" w:rsidRPr="0012658C" w:rsidRDefault="00D37DFB" w:rsidP="00D37DFB">
      <w:pPr>
        <w:ind w:firstLine="420"/>
      </w:pPr>
      <w:r w:rsidRPr="0012658C">
        <w:t>随着时间的流逝，毕业季也已经到来，而我们的大</w:t>
      </w:r>
      <w:r>
        <w:t>学生</w:t>
      </w:r>
      <w:r w:rsidRPr="0012658C">
        <w:t>活也将在这</w:t>
      </w:r>
      <w:r w:rsidRPr="0012658C">
        <w:t>6</w:t>
      </w:r>
      <w:r w:rsidRPr="0012658C">
        <w:t>月的夏天画上一个完美的句号。心中有很多感慨，舍不得我们大学的生活，大学的同学们、老师们。大学四年的酸甜苦辣也都历历在目，大一时期的懵懂，大二时期的</w:t>
      </w:r>
      <w:r w:rsidRPr="0012658C">
        <w:t>“</w:t>
      </w:r>
      <w:r w:rsidRPr="0012658C">
        <w:t>初生牛犊不怕虎</w:t>
      </w:r>
      <w:r w:rsidRPr="0012658C">
        <w:t>”</w:t>
      </w:r>
      <w:r w:rsidRPr="0012658C">
        <w:t>，大三时期的成熟感，以及现在即将步入社会的迷茫。此时此刻的心情由于五味陈杂，百感交集，但更多的还是感激之情。</w:t>
      </w:r>
    </w:p>
    <w:p w14:paraId="2D9CC012" w14:textId="77777777" w:rsidR="00D37DFB" w:rsidRPr="0012658C" w:rsidRDefault="00D37DFB" w:rsidP="00D37DFB">
      <w:pPr>
        <w:ind w:firstLine="420"/>
      </w:pPr>
      <w:r w:rsidRPr="0012658C">
        <w:t xml:space="preserve"> </w:t>
      </w:r>
      <w:r w:rsidRPr="0012658C">
        <w:t>经过一年的不懈努力，毕业设计终于完成了，在这里，我首先要感谢我的老师们，谢谢你们在我做毕业设计的时候给予我的各种帮助，而且教会了我写毕业论的一些方式方法，而且在毕业设计方面，老师渊博的学识给予了我很大的帮助，有些问题让我百思不得其解的时候，是老师的一句话让犹如在黑夜中找到了一盏明灯，一语惊醒梦中人的感觉！老师有很好的耐心，无论我犯了多么低级的错误，老师仍然会耐心的为我指导，有时候钻牛角尖，老师也会耐心的提示我，让我走出歧途，再次真心的感谢老师！然后我要感谢我亲爱的同学们，在我有困难的时候，他们无论多忙，无论是在忙着学习还是在忙着做毕业设计，都会抽出时间来为我解答我的疑惑。不仅如此，同学们还给我了很多有关于我的项目的资料，文本的、图片的，很多很多。当我心情低落的时候，也是同学们在鼓舞我，让我重新打起精神，和我一起战胜当前的困难，一步一步走到现在，真心的感谢你们，亲爱的同学们！最后我要感谢我的父母，谢谢你们对我生活、精神上的支持，我爱你们！</w:t>
      </w:r>
    </w:p>
    <w:p w14:paraId="6DED900F" w14:textId="77777777" w:rsidR="00D37DFB" w:rsidRPr="00D37DFB" w:rsidRDefault="00D37DFB" w:rsidP="00D37DFB">
      <w:pPr>
        <w:pStyle w:val="a1"/>
        <w:ind w:firstLine="480"/>
        <w:rPr>
          <w:rFonts w:hint="eastAsia"/>
        </w:rPr>
      </w:pPr>
      <w:bookmarkStart w:id="64" w:name="_GoBack"/>
      <w:bookmarkEnd w:id="64"/>
    </w:p>
    <w:p w14:paraId="5AC995E4" w14:textId="77777777" w:rsidR="00DC3A70" w:rsidRPr="0012658C" w:rsidRDefault="00DC3A70" w:rsidP="00DC3A70">
      <w:pPr>
        <w:pStyle w:val="a0"/>
      </w:pPr>
      <w:bookmarkStart w:id="65" w:name="_Toc101726038"/>
      <w:r w:rsidRPr="0012658C">
        <w:lastRenderedPageBreak/>
        <w:t>参考文献</w:t>
      </w:r>
      <w:bookmarkEnd w:id="65"/>
    </w:p>
    <w:p w14:paraId="27A125D7" w14:textId="304D4106" w:rsidR="003321D1" w:rsidRDefault="003321D1" w:rsidP="003321D1">
      <w:pPr>
        <w:pStyle w:val="af4"/>
        <w:numPr>
          <w:ilvl w:val="0"/>
          <w:numId w:val="5"/>
        </w:numPr>
        <w:snapToGrid w:val="0"/>
        <w:spacing w:line="276" w:lineRule="auto"/>
        <w:rPr>
          <w:rFonts w:ascii="Times New Roman" w:hAnsi="Times New Roman" w:cs="Times New Roman"/>
          <w:sz w:val="24"/>
          <w:szCs w:val="24"/>
        </w:rPr>
      </w:pPr>
      <w:r w:rsidRPr="003321D1">
        <w:rPr>
          <w:rFonts w:ascii="Times New Roman" w:hAnsi="Times New Roman" w:cs="Times New Roman" w:hint="eastAsia"/>
          <w:sz w:val="24"/>
          <w:szCs w:val="24"/>
        </w:rPr>
        <w:t>张英捷</w:t>
      </w:r>
      <w:r w:rsidRPr="003321D1">
        <w:rPr>
          <w:rFonts w:ascii="Times New Roman" w:hAnsi="Times New Roman" w:cs="Times New Roman" w:hint="eastAsia"/>
          <w:sz w:val="24"/>
          <w:szCs w:val="24"/>
        </w:rPr>
        <w:t xml:space="preserve">. </w:t>
      </w:r>
      <w:r w:rsidRPr="003321D1">
        <w:rPr>
          <w:rFonts w:ascii="Times New Roman" w:hAnsi="Times New Roman" w:cs="Times New Roman" w:hint="eastAsia"/>
          <w:sz w:val="24"/>
          <w:szCs w:val="24"/>
        </w:rPr>
        <w:t>基于</w:t>
      </w:r>
      <w:r w:rsidRPr="003321D1">
        <w:rPr>
          <w:rFonts w:ascii="Times New Roman" w:hAnsi="Times New Roman" w:cs="Times New Roman" w:hint="eastAsia"/>
          <w:sz w:val="24"/>
          <w:szCs w:val="24"/>
        </w:rPr>
        <w:t>Spring</w:t>
      </w:r>
      <w:r w:rsidRPr="003321D1">
        <w:rPr>
          <w:rFonts w:ascii="Times New Roman" w:hAnsi="Times New Roman" w:cs="Times New Roman" w:hint="eastAsia"/>
          <w:sz w:val="24"/>
          <w:szCs w:val="24"/>
        </w:rPr>
        <w:t>的轻量级</w:t>
      </w:r>
      <w:r w:rsidRPr="003321D1">
        <w:rPr>
          <w:rFonts w:ascii="Times New Roman" w:hAnsi="Times New Roman" w:cs="Times New Roman" w:hint="eastAsia"/>
          <w:sz w:val="24"/>
          <w:szCs w:val="24"/>
        </w:rPr>
        <w:t>Web</w:t>
      </w:r>
      <w:r w:rsidRPr="003321D1">
        <w:rPr>
          <w:rFonts w:ascii="Times New Roman" w:hAnsi="Times New Roman" w:cs="Times New Roman" w:hint="eastAsia"/>
          <w:sz w:val="24"/>
          <w:szCs w:val="24"/>
        </w:rPr>
        <w:t>框架的应用研究</w:t>
      </w:r>
      <w:r w:rsidRPr="003321D1">
        <w:rPr>
          <w:rFonts w:ascii="Times New Roman" w:hAnsi="Times New Roman" w:cs="Times New Roman" w:hint="eastAsia"/>
          <w:sz w:val="24"/>
          <w:szCs w:val="24"/>
        </w:rPr>
        <w:t>[D].</w:t>
      </w:r>
      <w:r w:rsidRPr="003321D1">
        <w:rPr>
          <w:rFonts w:ascii="Times New Roman" w:hAnsi="Times New Roman" w:cs="Times New Roman" w:hint="eastAsia"/>
          <w:sz w:val="24"/>
          <w:szCs w:val="24"/>
        </w:rPr>
        <w:t>辽宁工程技术大学</w:t>
      </w:r>
      <w:r w:rsidRPr="003321D1">
        <w:rPr>
          <w:rFonts w:ascii="Times New Roman" w:hAnsi="Times New Roman" w:cs="Times New Roman" w:hint="eastAsia"/>
          <w:sz w:val="24"/>
          <w:szCs w:val="24"/>
        </w:rPr>
        <w:t>,2009.</w:t>
      </w:r>
    </w:p>
    <w:p w14:paraId="1EC45454" w14:textId="493788A2" w:rsidR="004D54CF" w:rsidRPr="004D54CF" w:rsidRDefault="004D54CF" w:rsidP="004D54CF">
      <w:pPr>
        <w:pStyle w:val="af4"/>
        <w:numPr>
          <w:ilvl w:val="0"/>
          <w:numId w:val="5"/>
        </w:numPr>
        <w:snapToGrid w:val="0"/>
        <w:spacing w:line="276" w:lineRule="auto"/>
        <w:rPr>
          <w:rFonts w:ascii="Times New Roman" w:hAnsi="Times New Roman" w:cs="Times New Roman"/>
          <w:sz w:val="24"/>
          <w:szCs w:val="24"/>
        </w:rPr>
      </w:pPr>
      <w:r w:rsidRPr="003321D1">
        <w:rPr>
          <w:rFonts w:ascii="Times New Roman" w:hAnsi="Times New Roman" w:cs="Times New Roman" w:hint="eastAsia"/>
          <w:sz w:val="24"/>
          <w:szCs w:val="24"/>
        </w:rPr>
        <w:t>王永和</w:t>
      </w:r>
      <w:r w:rsidRPr="003321D1">
        <w:rPr>
          <w:rFonts w:ascii="Times New Roman" w:hAnsi="Times New Roman" w:cs="Times New Roman" w:hint="eastAsia"/>
          <w:sz w:val="24"/>
          <w:szCs w:val="24"/>
        </w:rPr>
        <w:t>,</w:t>
      </w:r>
      <w:r w:rsidRPr="003321D1">
        <w:rPr>
          <w:rFonts w:ascii="Times New Roman" w:hAnsi="Times New Roman" w:cs="Times New Roman" w:hint="eastAsia"/>
          <w:sz w:val="24"/>
          <w:szCs w:val="24"/>
        </w:rPr>
        <w:t>张劲松</w:t>
      </w:r>
      <w:r w:rsidRPr="003321D1">
        <w:rPr>
          <w:rFonts w:ascii="Times New Roman" w:hAnsi="Times New Roman" w:cs="Times New Roman" w:hint="eastAsia"/>
          <w:sz w:val="24"/>
          <w:szCs w:val="24"/>
        </w:rPr>
        <w:t>,</w:t>
      </w:r>
      <w:r w:rsidRPr="003321D1">
        <w:rPr>
          <w:rFonts w:ascii="Times New Roman" w:hAnsi="Times New Roman" w:cs="Times New Roman" w:hint="eastAsia"/>
          <w:sz w:val="24"/>
          <w:szCs w:val="24"/>
        </w:rPr>
        <w:t>邓安明</w:t>
      </w:r>
      <w:r w:rsidRPr="003321D1">
        <w:rPr>
          <w:rFonts w:ascii="Times New Roman" w:hAnsi="Times New Roman" w:cs="Times New Roman" w:hint="eastAsia"/>
          <w:sz w:val="24"/>
          <w:szCs w:val="24"/>
        </w:rPr>
        <w:t>,</w:t>
      </w:r>
      <w:r w:rsidRPr="003321D1">
        <w:rPr>
          <w:rFonts w:ascii="Times New Roman" w:hAnsi="Times New Roman" w:cs="Times New Roman" w:hint="eastAsia"/>
          <w:sz w:val="24"/>
          <w:szCs w:val="24"/>
        </w:rPr>
        <w:t>周智勋</w:t>
      </w:r>
      <w:r w:rsidRPr="003321D1">
        <w:rPr>
          <w:rFonts w:ascii="Times New Roman" w:hAnsi="Times New Roman" w:cs="Times New Roman" w:hint="eastAsia"/>
          <w:sz w:val="24"/>
          <w:szCs w:val="24"/>
        </w:rPr>
        <w:t>.Spring Boot</w:t>
      </w:r>
      <w:r w:rsidRPr="003321D1">
        <w:rPr>
          <w:rFonts w:ascii="Times New Roman" w:hAnsi="Times New Roman" w:cs="Times New Roman" w:hint="eastAsia"/>
          <w:sz w:val="24"/>
          <w:szCs w:val="24"/>
        </w:rPr>
        <w:t>研究和应用</w:t>
      </w:r>
      <w:r w:rsidRPr="003321D1">
        <w:rPr>
          <w:rFonts w:ascii="Times New Roman" w:hAnsi="Times New Roman" w:cs="Times New Roman" w:hint="eastAsia"/>
          <w:sz w:val="24"/>
          <w:szCs w:val="24"/>
        </w:rPr>
        <w:t>[J].</w:t>
      </w:r>
      <w:r w:rsidRPr="003321D1">
        <w:rPr>
          <w:rFonts w:ascii="Times New Roman" w:hAnsi="Times New Roman" w:cs="Times New Roman" w:hint="eastAsia"/>
          <w:sz w:val="24"/>
          <w:szCs w:val="24"/>
        </w:rPr>
        <w:t>信息通信</w:t>
      </w:r>
      <w:r w:rsidRPr="003321D1">
        <w:rPr>
          <w:rFonts w:ascii="Times New Roman" w:hAnsi="Times New Roman" w:cs="Times New Roman" w:hint="eastAsia"/>
          <w:sz w:val="24"/>
          <w:szCs w:val="24"/>
        </w:rPr>
        <w:t>,2016(10):91-94.</w:t>
      </w:r>
    </w:p>
    <w:p w14:paraId="5A811D66" w14:textId="77777777" w:rsidR="004B19BD" w:rsidRPr="003321D1" w:rsidRDefault="004B19BD" w:rsidP="004B19BD">
      <w:pPr>
        <w:pStyle w:val="af4"/>
        <w:numPr>
          <w:ilvl w:val="0"/>
          <w:numId w:val="5"/>
        </w:numPr>
        <w:snapToGrid w:val="0"/>
        <w:spacing w:line="276" w:lineRule="auto"/>
        <w:rPr>
          <w:rFonts w:ascii="Times New Roman" w:hAnsi="Times New Roman" w:cs="Times New Roman"/>
          <w:sz w:val="24"/>
          <w:szCs w:val="24"/>
        </w:rPr>
      </w:pPr>
      <w:r w:rsidRPr="003321D1">
        <w:rPr>
          <w:rFonts w:ascii="Times New Roman" w:hAnsi="Times New Roman" w:cs="Times New Roman"/>
          <w:sz w:val="24"/>
          <w:szCs w:val="24"/>
        </w:rPr>
        <w:t>孟祥双．前后端分离式</w:t>
      </w:r>
      <w:r w:rsidRPr="003321D1">
        <w:rPr>
          <w:rFonts w:ascii="Times New Roman" w:hAnsi="Times New Roman" w:cs="Times New Roman"/>
          <w:sz w:val="24"/>
          <w:szCs w:val="24"/>
        </w:rPr>
        <w:t>WEB</w:t>
      </w:r>
      <w:r w:rsidRPr="003321D1">
        <w:rPr>
          <w:rFonts w:ascii="Times New Roman" w:hAnsi="Times New Roman" w:cs="Times New Roman"/>
          <w:sz w:val="24"/>
          <w:szCs w:val="24"/>
        </w:rPr>
        <w:t>应用开发研究</w:t>
      </w:r>
      <w:r w:rsidRPr="003321D1">
        <w:rPr>
          <w:rFonts w:ascii="Times New Roman" w:hAnsi="Times New Roman" w:cs="Times New Roman"/>
          <w:sz w:val="24"/>
          <w:szCs w:val="24"/>
        </w:rPr>
        <w:t>[J]</w:t>
      </w:r>
      <w:r w:rsidRPr="003321D1">
        <w:rPr>
          <w:rFonts w:ascii="Times New Roman" w:hAnsi="Times New Roman" w:cs="Times New Roman"/>
          <w:sz w:val="24"/>
          <w:szCs w:val="24"/>
        </w:rPr>
        <w:t>．电子元器件与信息技术．</w:t>
      </w:r>
      <w:r w:rsidRPr="003321D1">
        <w:rPr>
          <w:rFonts w:ascii="Times New Roman" w:hAnsi="Times New Roman" w:cs="Times New Roman"/>
          <w:sz w:val="24"/>
          <w:szCs w:val="24"/>
        </w:rPr>
        <w:t>2019</w:t>
      </w:r>
      <w:r w:rsidRPr="003321D1">
        <w:rPr>
          <w:rFonts w:ascii="Times New Roman" w:hAnsi="Times New Roman" w:cs="Times New Roman"/>
          <w:sz w:val="24"/>
          <w:szCs w:val="24"/>
        </w:rPr>
        <w:t>，</w:t>
      </w:r>
      <w:r w:rsidRPr="003321D1">
        <w:rPr>
          <w:rFonts w:ascii="Times New Roman" w:hAnsi="Times New Roman" w:cs="Times New Roman"/>
          <w:sz w:val="24"/>
          <w:szCs w:val="24"/>
        </w:rPr>
        <w:t>3(06)</w:t>
      </w:r>
      <w:r w:rsidRPr="003321D1">
        <w:rPr>
          <w:rFonts w:ascii="Times New Roman" w:hAnsi="Times New Roman" w:cs="Times New Roman"/>
          <w:sz w:val="24"/>
          <w:szCs w:val="24"/>
        </w:rPr>
        <w:t>：</w:t>
      </w:r>
      <w:r w:rsidRPr="003321D1">
        <w:rPr>
          <w:rFonts w:ascii="Times New Roman" w:hAnsi="Times New Roman" w:cs="Times New Roman"/>
          <w:sz w:val="24"/>
          <w:szCs w:val="24"/>
        </w:rPr>
        <w:t>40-43</w:t>
      </w:r>
      <w:r w:rsidRPr="003321D1">
        <w:rPr>
          <w:rFonts w:ascii="Times New Roman" w:hAnsi="Times New Roman" w:cs="Times New Roman"/>
          <w:sz w:val="24"/>
          <w:szCs w:val="24"/>
        </w:rPr>
        <w:t>．</w:t>
      </w:r>
    </w:p>
    <w:p w14:paraId="2619C36B" w14:textId="77777777" w:rsidR="00B44F62" w:rsidRPr="003321D1" w:rsidRDefault="00B44F62" w:rsidP="00B44F62">
      <w:pPr>
        <w:pStyle w:val="af4"/>
        <w:numPr>
          <w:ilvl w:val="0"/>
          <w:numId w:val="5"/>
        </w:numPr>
        <w:snapToGrid w:val="0"/>
        <w:spacing w:line="276" w:lineRule="auto"/>
        <w:rPr>
          <w:rFonts w:ascii="Times New Roman" w:hAnsi="Times New Roman" w:cs="Times New Roman"/>
          <w:sz w:val="24"/>
          <w:szCs w:val="24"/>
        </w:rPr>
      </w:pPr>
      <w:r w:rsidRPr="003321D1">
        <w:rPr>
          <w:rFonts w:ascii="Times New Roman" w:hAnsi="Times New Roman" w:cs="Times New Roman"/>
          <w:sz w:val="24"/>
          <w:szCs w:val="24"/>
        </w:rPr>
        <w:t>师明，曾丹．基于</w:t>
      </w:r>
      <w:r w:rsidRPr="003321D1">
        <w:rPr>
          <w:rFonts w:ascii="Times New Roman" w:hAnsi="Times New Roman" w:cs="Times New Roman"/>
          <w:sz w:val="24"/>
          <w:szCs w:val="24"/>
        </w:rPr>
        <w:t>Vue.js</w:t>
      </w:r>
      <w:r w:rsidRPr="003321D1">
        <w:rPr>
          <w:rFonts w:ascii="Times New Roman" w:hAnsi="Times New Roman" w:cs="Times New Roman"/>
          <w:sz w:val="24"/>
          <w:szCs w:val="24"/>
        </w:rPr>
        <w:t>和</w:t>
      </w:r>
      <w:r w:rsidRPr="003321D1">
        <w:rPr>
          <w:rFonts w:ascii="Times New Roman" w:hAnsi="Times New Roman" w:cs="Times New Roman"/>
          <w:sz w:val="24"/>
          <w:szCs w:val="24"/>
        </w:rPr>
        <w:t>Spring Boot</w:t>
      </w:r>
      <w:r w:rsidRPr="003321D1">
        <w:rPr>
          <w:rFonts w:ascii="Times New Roman" w:hAnsi="Times New Roman" w:cs="Times New Roman"/>
          <w:sz w:val="24"/>
          <w:szCs w:val="24"/>
        </w:rPr>
        <w:t>的校招日记系统</w:t>
      </w:r>
      <w:r w:rsidRPr="003321D1">
        <w:rPr>
          <w:rFonts w:ascii="Times New Roman" w:hAnsi="Times New Roman" w:cs="Times New Roman"/>
          <w:sz w:val="24"/>
          <w:szCs w:val="24"/>
        </w:rPr>
        <w:t>[J]</w:t>
      </w:r>
      <w:r w:rsidRPr="003321D1">
        <w:rPr>
          <w:rFonts w:ascii="Times New Roman" w:hAnsi="Times New Roman" w:cs="Times New Roman"/>
          <w:sz w:val="24"/>
          <w:szCs w:val="24"/>
        </w:rPr>
        <w:t>．工业控制计算机．</w:t>
      </w:r>
      <w:r w:rsidRPr="003321D1">
        <w:rPr>
          <w:rFonts w:ascii="Times New Roman" w:hAnsi="Times New Roman" w:cs="Times New Roman"/>
          <w:sz w:val="24"/>
          <w:szCs w:val="24"/>
        </w:rPr>
        <w:t>2020</w:t>
      </w:r>
      <w:r w:rsidRPr="003321D1">
        <w:rPr>
          <w:rFonts w:ascii="Times New Roman" w:hAnsi="Times New Roman" w:cs="Times New Roman"/>
          <w:sz w:val="24"/>
          <w:szCs w:val="24"/>
        </w:rPr>
        <w:t>，</w:t>
      </w:r>
      <w:r w:rsidRPr="003321D1">
        <w:rPr>
          <w:rFonts w:ascii="Times New Roman" w:hAnsi="Times New Roman" w:cs="Times New Roman"/>
          <w:sz w:val="24"/>
          <w:szCs w:val="24"/>
        </w:rPr>
        <w:t>33(01)</w:t>
      </w:r>
      <w:r w:rsidRPr="003321D1">
        <w:rPr>
          <w:rFonts w:ascii="Times New Roman" w:hAnsi="Times New Roman" w:cs="Times New Roman"/>
          <w:sz w:val="24"/>
          <w:szCs w:val="24"/>
        </w:rPr>
        <w:t>：</w:t>
      </w:r>
      <w:r w:rsidRPr="003321D1">
        <w:rPr>
          <w:rFonts w:ascii="Times New Roman" w:hAnsi="Times New Roman" w:cs="Times New Roman"/>
          <w:sz w:val="24"/>
          <w:szCs w:val="24"/>
        </w:rPr>
        <w:t>95-97</w:t>
      </w:r>
      <w:r w:rsidRPr="003321D1">
        <w:rPr>
          <w:rFonts w:ascii="Times New Roman" w:hAnsi="Times New Roman" w:cs="Times New Roman"/>
          <w:sz w:val="24"/>
          <w:szCs w:val="24"/>
        </w:rPr>
        <w:t>．</w:t>
      </w:r>
    </w:p>
    <w:p w14:paraId="44E3A641" w14:textId="77777777" w:rsidR="00341D37" w:rsidRPr="003321D1" w:rsidRDefault="00B44F62" w:rsidP="00341D37">
      <w:pPr>
        <w:pStyle w:val="af4"/>
        <w:numPr>
          <w:ilvl w:val="0"/>
          <w:numId w:val="5"/>
        </w:numPr>
        <w:snapToGrid w:val="0"/>
        <w:spacing w:line="276" w:lineRule="auto"/>
        <w:rPr>
          <w:rFonts w:ascii="Times New Roman" w:hAnsi="Times New Roman" w:cs="Times New Roman"/>
          <w:sz w:val="24"/>
          <w:szCs w:val="24"/>
        </w:rPr>
      </w:pPr>
      <w:r w:rsidRPr="003321D1">
        <w:rPr>
          <w:rFonts w:ascii="Times New Roman" w:hAnsi="Times New Roman" w:cs="Times New Roman"/>
          <w:sz w:val="24"/>
          <w:szCs w:val="24"/>
        </w:rPr>
        <w:t>陈倩怡，何军．</w:t>
      </w:r>
      <w:r w:rsidRPr="003321D1">
        <w:rPr>
          <w:rFonts w:ascii="Times New Roman" w:hAnsi="Times New Roman" w:cs="Times New Roman"/>
          <w:sz w:val="24"/>
          <w:szCs w:val="24"/>
        </w:rPr>
        <w:t>Vue+Springboot+MyBatis</w:t>
      </w:r>
      <w:r w:rsidRPr="003321D1">
        <w:rPr>
          <w:rFonts w:ascii="Times New Roman" w:hAnsi="Times New Roman" w:cs="Times New Roman"/>
          <w:sz w:val="24"/>
          <w:szCs w:val="24"/>
        </w:rPr>
        <w:t>技术应用解析</w:t>
      </w:r>
      <w:r w:rsidRPr="003321D1">
        <w:rPr>
          <w:rFonts w:ascii="Times New Roman" w:hAnsi="Times New Roman" w:cs="Times New Roman"/>
          <w:sz w:val="24"/>
          <w:szCs w:val="24"/>
        </w:rPr>
        <w:t>[J]</w:t>
      </w:r>
      <w:r w:rsidRPr="003321D1">
        <w:rPr>
          <w:rFonts w:ascii="Times New Roman" w:hAnsi="Times New Roman" w:cs="Times New Roman"/>
          <w:sz w:val="24"/>
          <w:szCs w:val="24"/>
        </w:rPr>
        <w:t>．电脑编程技巧与维护．</w:t>
      </w:r>
      <w:r w:rsidRPr="003321D1">
        <w:rPr>
          <w:rFonts w:ascii="Times New Roman" w:hAnsi="Times New Roman" w:cs="Times New Roman"/>
          <w:sz w:val="24"/>
          <w:szCs w:val="24"/>
        </w:rPr>
        <w:t>2020(01)</w:t>
      </w:r>
      <w:r w:rsidRPr="003321D1">
        <w:rPr>
          <w:rFonts w:ascii="Times New Roman" w:hAnsi="Times New Roman" w:cs="Times New Roman"/>
          <w:sz w:val="24"/>
          <w:szCs w:val="24"/>
        </w:rPr>
        <w:t>：</w:t>
      </w:r>
      <w:r w:rsidRPr="003321D1">
        <w:rPr>
          <w:rFonts w:ascii="Times New Roman" w:hAnsi="Times New Roman" w:cs="Times New Roman"/>
          <w:sz w:val="24"/>
          <w:szCs w:val="24"/>
        </w:rPr>
        <w:t>14-15</w:t>
      </w:r>
      <w:r w:rsidRPr="003321D1">
        <w:rPr>
          <w:rFonts w:ascii="Times New Roman" w:hAnsi="Times New Roman" w:cs="Times New Roman"/>
          <w:sz w:val="24"/>
          <w:szCs w:val="24"/>
        </w:rPr>
        <w:t>．</w:t>
      </w:r>
    </w:p>
    <w:p w14:paraId="1E30D215" w14:textId="77777777" w:rsidR="00341D37" w:rsidRPr="003321D1" w:rsidRDefault="00B44F62" w:rsidP="00341D37">
      <w:pPr>
        <w:pStyle w:val="af4"/>
        <w:numPr>
          <w:ilvl w:val="0"/>
          <w:numId w:val="5"/>
        </w:numPr>
        <w:snapToGrid w:val="0"/>
        <w:spacing w:line="276" w:lineRule="auto"/>
        <w:rPr>
          <w:rFonts w:ascii="Times New Roman" w:hAnsi="Times New Roman" w:cs="Times New Roman"/>
          <w:sz w:val="24"/>
          <w:szCs w:val="24"/>
        </w:rPr>
      </w:pPr>
      <w:r w:rsidRPr="003321D1">
        <w:rPr>
          <w:rFonts w:ascii="Times New Roman" w:hAnsi="Times New Roman" w:cs="Times New Roman"/>
          <w:sz w:val="24"/>
          <w:szCs w:val="24"/>
        </w:rPr>
        <w:t>李桂林．</w:t>
      </w:r>
      <w:r w:rsidRPr="003321D1">
        <w:rPr>
          <w:rFonts w:ascii="Times New Roman" w:hAnsi="Times New Roman" w:cs="Times New Roman"/>
          <w:sz w:val="24"/>
          <w:szCs w:val="24"/>
        </w:rPr>
        <w:t>HTML5</w:t>
      </w:r>
      <w:r w:rsidRPr="003321D1">
        <w:rPr>
          <w:rFonts w:ascii="Times New Roman" w:hAnsi="Times New Roman" w:cs="Times New Roman"/>
          <w:sz w:val="24"/>
          <w:szCs w:val="24"/>
        </w:rPr>
        <w:t>在</w:t>
      </w:r>
      <w:r w:rsidRPr="003321D1">
        <w:rPr>
          <w:rFonts w:ascii="Times New Roman" w:hAnsi="Times New Roman" w:cs="Times New Roman"/>
          <w:sz w:val="24"/>
          <w:szCs w:val="24"/>
        </w:rPr>
        <w:t>WEB</w:t>
      </w:r>
      <w:r w:rsidRPr="003321D1">
        <w:rPr>
          <w:rFonts w:ascii="Times New Roman" w:hAnsi="Times New Roman" w:cs="Times New Roman"/>
          <w:sz w:val="24"/>
          <w:szCs w:val="24"/>
        </w:rPr>
        <w:t>前端开发中的应用研究</w:t>
      </w:r>
      <w:r w:rsidRPr="003321D1">
        <w:rPr>
          <w:rFonts w:ascii="Times New Roman" w:hAnsi="Times New Roman" w:cs="Times New Roman"/>
          <w:sz w:val="24"/>
          <w:szCs w:val="24"/>
        </w:rPr>
        <w:t>[J]</w:t>
      </w:r>
      <w:r w:rsidRPr="003321D1">
        <w:rPr>
          <w:rFonts w:ascii="Times New Roman" w:hAnsi="Times New Roman" w:cs="Times New Roman"/>
          <w:sz w:val="24"/>
          <w:szCs w:val="24"/>
        </w:rPr>
        <w:t>．计算机产品与流通．</w:t>
      </w:r>
      <w:r w:rsidRPr="003321D1">
        <w:rPr>
          <w:rFonts w:ascii="Times New Roman" w:hAnsi="Times New Roman" w:cs="Times New Roman"/>
          <w:sz w:val="24"/>
          <w:szCs w:val="24"/>
        </w:rPr>
        <w:t>2020(08)</w:t>
      </w:r>
      <w:r w:rsidRPr="003321D1">
        <w:rPr>
          <w:rFonts w:ascii="Times New Roman" w:hAnsi="Times New Roman" w:cs="Times New Roman"/>
          <w:sz w:val="24"/>
          <w:szCs w:val="24"/>
        </w:rPr>
        <w:t>：</w:t>
      </w:r>
      <w:r w:rsidRPr="003321D1">
        <w:rPr>
          <w:rFonts w:ascii="Times New Roman" w:hAnsi="Times New Roman" w:cs="Times New Roman"/>
          <w:sz w:val="24"/>
          <w:szCs w:val="24"/>
        </w:rPr>
        <w:t>17</w:t>
      </w:r>
      <w:r w:rsidRPr="003321D1">
        <w:rPr>
          <w:rFonts w:ascii="Times New Roman" w:hAnsi="Times New Roman" w:cs="Times New Roman"/>
          <w:sz w:val="24"/>
          <w:szCs w:val="24"/>
        </w:rPr>
        <w:t>．</w:t>
      </w:r>
    </w:p>
    <w:p w14:paraId="068BD12B" w14:textId="77777777" w:rsidR="00341D37" w:rsidRPr="003321D1" w:rsidRDefault="00B44F62" w:rsidP="00341D37">
      <w:pPr>
        <w:pStyle w:val="af4"/>
        <w:numPr>
          <w:ilvl w:val="0"/>
          <w:numId w:val="5"/>
        </w:numPr>
        <w:snapToGrid w:val="0"/>
        <w:spacing w:line="276" w:lineRule="auto"/>
        <w:rPr>
          <w:rFonts w:ascii="Times New Roman" w:hAnsi="Times New Roman" w:cs="Times New Roman"/>
          <w:sz w:val="24"/>
          <w:szCs w:val="24"/>
        </w:rPr>
      </w:pPr>
      <w:r w:rsidRPr="003321D1">
        <w:rPr>
          <w:rFonts w:ascii="Times New Roman" w:hAnsi="Times New Roman" w:cs="Times New Roman"/>
          <w:sz w:val="24"/>
          <w:szCs w:val="24"/>
        </w:rPr>
        <w:t>李娜．基于</w:t>
      </w:r>
      <w:r w:rsidRPr="003321D1">
        <w:rPr>
          <w:rFonts w:ascii="Times New Roman" w:hAnsi="Times New Roman" w:cs="Times New Roman"/>
          <w:sz w:val="24"/>
          <w:szCs w:val="24"/>
        </w:rPr>
        <w:t>Spring Cloud</w:t>
      </w:r>
      <w:r w:rsidRPr="003321D1">
        <w:rPr>
          <w:rFonts w:ascii="Times New Roman" w:hAnsi="Times New Roman" w:cs="Times New Roman"/>
          <w:sz w:val="24"/>
          <w:szCs w:val="24"/>
        </w:rPr>
        <w:t>微服务架构的应用</w:t>
      </w:r>
      <w:r w:rsidRPr="003321D1">
        <w:rPr>
          <w:rFonts w:ascii="Times New Roman" w:hAnsi="Times New Roman" w:cs="Times New Roman"/>
          <w:sz w:val="24"/>
          <w:szCs w:val="24"/>
        </w:rPr>
        <w:t>[J]</w:t>
      </w:r>
      <w:r w:rsidRPr="003321D1">
        <w:rPr>
          <w:rFonts w:ascii="Times New Roman" w:hAnsi="Times New Roman" w:cs="Times New Roman"/>
          <w:sz w:val="24"/>
          <w:szCs w:val="24"/>
        </w:rPr>
        <w:t>．电子技术与软件工程．</w:t>
      </w:r>
      <w:r w:rsidRPr="003321D1">
        <w:rPr>
          <w:rFonts w:ascii="Times New Roman" w:hAnsi="Times New Roman" w:cs="Times New Roman"/>
          <w:sz w:val="24"/>
          <w:szCs w:val="24"/>
        </w:rPr>
        <w:t>2019(12)</w:t>
      </w:r>
      <w:r w:rsidRPr="003321D1">
        <w:rPr>
          <w:rFonts w:ascii="Times New Roman" w:hAnsi="Times New Roman" w:cs="Times New Roman"/>
          <w:sz w:val="24"/>
          <w:szCs w:val="24"/>
        </w:rPr>
        <w:t>：</w:t>
      </w:r>
      <w:r w:rsidRPr="003321D1">
        <w:rPr>
          <w:rFonts w:ascii="Times New Roman" w:hAnsi="Times New Roman" w:cs="Times New Roman"/>
          <w:sz w:val="24"/>
          <w:szCs w:val="24"/>
        </w:rPr>
        <w:t>142</w:t>
      </w:r>
      <w:r w:rsidRPr="003321D1">
        <w:rPr>
          <w:rFonts w:ascii="Times New Roman" w:hAnsi="Times New Roman" w:cs="Times New Roman"/>
          <w:sz w:val="24"/>
          <w:szCs w:val="24"/>
        </w:rPr>
        <w:t>．</w:t>
      </w:r>
    </w:p>
    <w:p w14:paraId="49B351DF" w14:textId="1B849512" w:rsidR="00EF01D3" w:rsidRPr="003321D1" w:rsidRDefault="00EF01D3" w:rsidP="00341D37">
      <w:pPr>
        <w:pStyle w:val="af4"/>
        <w:numPr>
          <w:ilvl w:val="0"/>
          <w:numId w:val="5"/>
        </w:numPr>
        <w:snapToGrid w:val="0"/>
        <w:spacing w:line="276" w:lineRule="auto"/>
        <w:rPr>
          <w:rFonts w:ascii="Times New Roman" w:hAnsi="Times New Roman" w:cs="Times New Roman"/>
          <w:sz w:val="24"/>
          <w:szCs w:val="24"/>
        </w:rPr>
      </w:pPr>
      <w:r w:rsidRPr="003321D1">
        <w:rPr>
          <w:rFonts w:ascii="Times New Roman" w:hAnsi="Times New Roman" w:cs="Times New Roman"/>
          <w:sz w:val="24"/>
          <w:szCs w:val="24"/>
        </w:rPr>
        <w:t>Stewart</w:t>
      </w:r>
      <w:r w:rsidR="00F427AF" w:rsidRPr="003321D1">
        <w:rPr>
          <w:rFonts w:ascii="Times New Roman" w:hAnsi="Times New Roman" w:cs="Times New Roman"/>
          <w:sz w:val="24"/>
          <w:szCs w:val="24"/>
        </w:rPr>
        <w:t>，</w:t>
      </w:r>
      <w:r w:rsidRPr="003321D1">
        <w:rPr>
          <w:rFonts w:ascii="Times New Roman" w:hAnsi="Times New Roman" w:cs="Times New Roman"/>
          <w:sz w:val="24"/>
          <w:szCs w:val="24"/>
        </w:rPr>
        <w:t>Alan</w:t>
      </w:r>
      <w:r w:rsidR="00F427AF" w:rsidRPr="003321D1">
        <w:rPr>
          <w:rFonts w:ascii="Times New Roman" w:hAnsi="Times New Roman" w:cs="Times New Roman"/>
          <w:sz w:val="24"/>
          <w:szCs w:val="24"/>
        </w:rPr>
        <w:t>．</w:t>
      </w:r>
      <w:r w:rsidRPr="003321D1">
        <w:rPr>
          <w:rFonts w:ascii="Times New Roman" w:hAnsi="Times New Roman" w:cs="Times New Roman"/>
          <w:sz w:val="24"/>
          <w:szCs w:val="24"/>
        </w:rPr>
        <w:t>Reasoning about orchestrations of web services using partial correctness [J]</w:t>
      </w:r>
      <w:r w:rsidR="00F427AF" w:rsidRPr="003321D1">
        <w:rPr>
          <w:rFonts w:ascii="Times New Roman" w:hAnsi="Times New Roman" w:cs="Times New Roman"/>
          <w:sz w:val="24"/>
          <w:szCs w:val="24"/>
        </w:rPr>
        <w:t>．</w:t>
      </w:r>
      <w:r w:rsidRPr="003321D1">
        <w:rPr>
          <w:rFonts w:ascii="Times New Roman" w:hAnsi="Times New Roman" w:cs="Times New Roman"/>
          <w:sz w:val="24"/>
          <w:szCs w:val="24"/>
        </w:rPr>
        <w:t>Keenan</w:t>
      </w:r>
      <w:r w:rsidR="00F427AF" w:rsidRPr="003321D1">
        <w:rPr>
          <w:rFonts w:ascii="Times New Roman" w:hAnsi="Times New Roman" w:cs="Times New Roman"/>
          <w:sz w:val="24"/>
          <w:szCs w:val="24"/>
        </w:rPr>
        <w:t>．</w:t>
      </w:r>
      <w:r w:rsidRPr="003321D1">
        <w:rPr>
          <w:rFonts w:ascii="Times New Roman" w:hAnsi="Times New Roman" w:cs="Times New Roman"/>
          <w:sz w:val="24"/>
          <w:szCs w:val="24"/>
        </w:rPr>
        <w:t>2020</w:t>
      </w:r>
      <w:r w:rsidR="00C409D5" w:rsidRPr="003321D1">
        <w:rPr>
          <w:rFonts w:ascii="Times New Roman" w:hAnsi="Times New Roman" w:cs="Times New Roman"/>
          <w:sz w:val="24"/>
          <w:szCs w:val="24"/>
        </w:rPr>
        <w:t>，</w:t>
      </w:r>
      <w:r w:rsidR="00C409D5" w:rsidRPr="003321D1">
        <w:rPr>
          <w:rFonts w:ascii="Times New Roman" w:hAnsi="Times New Roman" w:cs="Times New Roman"/>
          <w:sz w:val="24"/>
          <w:szCs w:val="24"/>
        </w:rPr>
        <w:t>52(3)</w:t>
      </w:r>
      <w:r w:rsidR="00C409D5" w:rsidRPr="003321D1">
        <w:rPr>
          <w:rFonts w:ascii="Times New Roman" w:hAnsi="Times New Roman" w:cs="Times New Roman"/>
          <w:sz w:val="24"/>
          <w:szCs w:val="24"/>
        </w:rPr>
        <w:t>：</w:t>
      </w:r>
      <w:r w:rsidR="00C409D5" w:rsidRPr="003321D1">
        <w:rPr>
          <w:rFonts w:ascii="Times New Roman" w:hAnsi="Times New Roman" w:cs="Times New Roman"/>
          <w:sz w:val="24"/>
          <w:szCs w:val="24"/>
        </w:rPr>
        <w:t>79-83</w:t>
      </w:r>
      <w:r w:rsidR="00C409D5" w:rsidRPr="003321D1">
        <w:rPr>
          <w:rFonts w:ascii="Times New Roman" w:hAnsi="Times New Roman" w:cs="Times New Roman"/>
          <w:sz w:val="24"/>
          <w:szCs w:val="24"/>
        </w:rPr>
        <w:t>．</w:t>
      </w:r>
    </w:p>
    <w:p w14:paraId="273112BF" w14:textId="77777777" w:rsidR="003321D1" w:rsidRPr="003321D1" w:rsidRDefault="003321D1" w:rsidP="003321D1">
      <w:pPr>
        <w:pStyle w:val="af9"/>
        <w:widowControl/>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hAnsi="宋体" w:cs="宋体"/>
          <w:kern w:val="0"/>
        </w:rPr>
      </w:pPr>
      <w:r w:rsidRPr="003321D1">
        <w:rPr>
          <w:rFonts w:ascii="宋体" w:hAnsi="宋体" w:cs="宋体"/>
          <w:kern w:val="0"/>
        </w:rPr>
        <w:t>Johannes Thönes. Microservices[J]. IEEE Software, 2015, 32(1) : 116-116.</w:t>
      </w:r>
    </w:p>
    <w:p w14:paraId="35C5167A" w14:textId="21D36704" w:rsidR="001E239D" w:rsidRPr="003321D1" w:rsidRDefault="003321D1" w:rsidP="004B1A15">
      <w:pPr>
        <w:pStyle w:val="af4"/>
        <w:numPr>
          <w:ilvl w:val="0"/>
          <w:numId w:val="5"/>
        </w:numPr>
        <w:snapToGrid w:val="0"/>
        <w:spacing w:line="276" w:lineRule="auto"/>
        <w:rPr>
          <w:b/>
        </w:rPr>
      </w:pPr>
      <w:r w:rsidRPr="003321D1">
        <w:rPr>
          <w:rFonts w:ascii="Times New Roman" w:hAnsi="Times New Roman" w:cs="Times New Roman" w:hint="eastAsia"/>
          <w:sz w:val="24"/>
          <w:szCs w:val="24"/>
        </w:rPr>
        <w:t>Porting U-Boot to the Control Computer Based on MPC8349[J].</w:t>
      </w:r>
      <w:r w:rsidRPr="003321D1">
        <w:rPr>
          <w:rFonts w:ascii="Times New Roman" w:hAnsi="Times New Roman" w:cs="Times New Roman" w:hint="eastAsia"/>
          <w:sz w:val="24"/>
          <w:szCs w:val="24"/>
        </w:rPr>
        <w:t>微计算机信息</w:t>
      </w:r>
      <w:r w:rsidRPr="003321D1">
        <w:rPr>
          <w:rFonts w:ascii="Times New Roman" w:hAnsi="Times New Roman" w:cs="Times New Roman" w:hint="eastAsia"/>
          <w:sz w:val="24"/>
          <w:szCs w:val="24"/>
        </w:rPr>
        <w:t>,2009,25(26):83-85.</w:t>
      </w:r>
    </w:p>
    <w:sectPr w:rsidR="001E239D" w:rsidRPr="003321D1">
      <w:headerReference w:type="even" r:id="rId73"/>
      <w:endnotePr>
        <w:numFmt w:val="decimal"/>
      </w:endnotePr>
      <w:pgSz w:w="10319" w:h="14578"/>
      <w:pgMar w:top="1418" w:right="1134" w:bottom="1134" w:left="1418" w:header="851" w:footer="992" w:gutter="0"/>
      <w:cols w:space="720"/>
      <w:docGrid w:linePitch="360" w:charSpace="186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7FA7C2" w14:textId="77777777" w:rsidR="009765E6" w:rsidRDefault="009765E6">
      <w:r>
        <w:separator/>
      </w:r>
    </w:p>
  </w:endnote>
  <w:endnote w:type="continuationSeparator" w:id="0">
    <w:p w14:paraId="661B270F" w14:textId="77777777" w:rsidR="009765E6" w:rsidRDefault="009765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Unicode MS">
    <w:altName w:val="Malgun Gothic Semilight"/>
    <w:panose1 w:val="020B0604020202020204"/>
    <w:charset w:val="86"/>
    <w:family w:val="swiss"/>
    <w:pitch w:val="variable"/>
    <w:sig w:usb0="F7FFAFFF" w:usb1="E9DFFFFF" w:usb2="0000003F" w:usb3="00000000" w:csb0="003F01FF" w:csb1="00000000"/>
  </w:font>
  <w:font w:name="Helvetica">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2A28DF" w14:textId="77777777" w:rsidR="00607F2E" w:rsidRDefault="00607F2E">
    <w:pPr>
      <w:pStyle w:val="aff"/>
      <w:framePr w:wrap="around" w:vAnchor="text" w:hAnchor="margin" w:xAlign="center" w:y="1"/>
      <w:rPr>
        <w:rStyle w:val="a6"/>
      </w:rPr>
    </w:pPr>
    <w:r>
      <w:rPr>
        <w:rStyle w:val="a6"/>
        <w:rFonts w:hint="eastAsia"/>
      </w:rPr>
      <w:t xml:space="preserve">- </w:t>
    </w:r>
    <w:r>
      <w:fldChar w:fldCharType="begin"/>
    </w:r>
    <w:r>
      <w:rPr>
        <w:rStyle w:val="a6"/>
      </w:rPr>
      <w:instrText xml:space="preserve">PAGE  </w:instrText>
    </w:r>
    <w:r>
      <w:fldChar w:fldCharType="separate"/>
    </w:r>
    <w:r>
      <w:rPr>
        <w:rStyle w:val="a6"/>
      </w:rPr>
      <w:t>II</w:t>
    </w:r>
    <w:r>
      <w:fldChar w:fldCharType="end"/>
    </w:r>
    <w:r>
      <w:rPr>
        <w:rStyle w:val="a6"/>
        <w:rFonts w:hint="eastAsia"/>
      </w:rPr>
      <w:t xml:space="preserve"> -</w:t>
    </w:r>
  </w:p>
  <w:p w14:paraId="1C6EEC06" w14:textId="77777777" w:rsidR="00607F2E" w:rsidRDefault="00607F2E">
    <w:pPr>
      <w:pStyle w:val="aff"/>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25486D" w14:textId="3A08BA2E" w:rsidR="00607F2E" w:rsidRDefault="00607F2E">
    <w:pPr>
      <w:jc w:val="center"/>
    </w:pPr>
    <w:r>
      <w:rPr>
        <w:rFonts w:hint="eastAsia"/>
      </w:rPr>
      <w:t xml:space="preserve">- </w:t>
    </w:r>
    <w:r>
      <w:fldChar w:fldCharType="begin"/>
    </w:r>
    <w:r>
      <w:rPr>
        <w:rStyle w:val="a6"/>
      </w:rPr>
      <w:instrText xml:space="preserve"> PAGE </w:instrText>
    </w:r>
    <w:r>
      <w:fldChar w:fldCharType="separate"/>
    </w:r>
    <w:r w:rsidR="00D37DFB">
      <w:rPr>
        <w:rStyle w:val="a6"/>
        <w:noProof/>
      </w:rPr>
      <w:t>III</w:t>
    </w:r>
    <w:r>
      <w:fldChar w:fldCharType="end"/>
    </w:r>
    <w:r>
      <w:rPr>
        <w:rStyle w:val="a6"/>
        <w:rFonts w:hint="eastAsia"/>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1F8C62" w14:textId="77777777" w:rsidR="00607F2E" w:rsidRDefault="00607F2E">
    <w:pPr>
      <w:pStyle w:val="aff"/>
      <w:framePr w:wrap="around" w:vAnchor="text" w:hAnchor="margin" w:xAlign="center" w:y="1"/>
      <w:rPr>
        <w:rStyle w:val="a6"/>
      </w:rPr>
    </w:pPr>
    <w:r>
      <w:fldChar w:fldCharType="begin"/>
    </w:r>
    <w:r>
      <w:rPr>
        <w:rStyle w:val="a6"/>
      </w:rPr>
      <w:instrText xml:space="preserve">PAGE  </w:instrText>
    </w:r>
    <w:r>
      <w:fldChar w:fldCharType="separate"/>
    </w:r>
    <w:r>
      <w:rPr>
        <w:rStyle w:val="a6"/>
      </w:rPr>
      <w:t>II</w:t>
    </w:r>
    <w:r>
      <w:fldChar w:fldCharType="end"/>
    </w:r>
  </w:p>
  <w:p w14:paraId="51594346" w14:textId="77777777" w:rsidR="00607F2E" w:rsidRDefault="00607F2E">
    <w:pPr>
      <w:pStyle w:val="aff"/>
      <w:jc w:val="center"/>
    </w:pPr>
    <w:r>
      <w:rPr>
        <w:rFonts w:hint="eastAsia"/>
      </w:rPr>
      <w:t xml:space="preserve">- </w:t>
    </w:r>
    <w:r>
      <w:rPr>
        <w:rStyle w:val="a6"/>
        <w:rFonts w:hint="eastAsia"/>
      </w:rPr>
      <w:t xml:space="preserve"> -</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CC0175" w14:textId="1D50971E" w:rsidR="00607F2E" w:rsidRDefault="00607F2E">
    <w:pPr>
      <w:pStyle w:val="aff"/>
      <w:jc w:val="center"/>
    </w:pPr>
    <w:r>
      <w:rPr>
        <w:rFonts w:hint="eastAsia"/>
      </w:rPr>
      <w:t xml:space="preserve">- </w:t>
    </w:r>
    <w:r>
      <w:fldChar w:fldCharType="begin"/>
    </w:r>
    <w:r>
      <w:rPr>
        <w:rStyle w:val="a6"/>
      </w:rPr>
      <w:instrText xml:space="preserve"> PAGE </w:instrText>
    </w:r>
    <w:r>
      <w:fldChar w:fldCharType="separate"/>
    </w:r>
    <w:r w:rsidR="00D37DFB">
      <w:rPr>
        <w:rStyle w:val="a6"/>
        <w:noProof/>
      </w:rPr>
      <w:t>V</w:t>
    </w:r>
    <w:r>
      <w:fldChar w:fldCharType="end"/>
    </w:r>
    <w:r>
      <w:rPr>
        <w:rStyle w:val="a6"/>
        <w:rFonts w:hint="eastAsia"/>
      </w:rPr>
      <w:t xml:space="preserve"> -</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40F6B1" w14:textId="77777777" w:rsidR="00607F2E" w:rsidRDefault="00607F2E">
    <w:pPr>
      <w:pStyle w:val="aff"/>
      <w:jc w:val="center"/>
    </w:pPr>
    <w:r>
      <w:rPr>
        <w:rFonts w:hint="eastAsia"/>
      </w:rPr>
      <w:t xml:space="preserve">- </w:t>
    </w:r>
    <w:r>
      <w:fldChar w:fldCharType="begin"/>
    </w:r>
    <w:r>
      <w:rPr>
        <w:rStyle w:val="a6"/>
      </w:rPr>
      <w:instrText xml:space="preserve"> PAGE </w:instrText>
    </w:r>
    <w:r>
      <w:fldChar w:fldCharType="separate"/>
    </w:r>
    <w:r>
      <w:rPr>
        <w:rStyle w:val="a6"/>
      </w:rPr>
      <w:t>10</w:t>
    </w:r>
    <w:r>
      <w:fldChar w:fldCharType="end"/>
    </w:r>
    <w:r>
      <w:rPr>
        <w:rStyle w:val="a6"/>
        <w:rFonts w:hint="eastAsia"/>
      </w:rPr>
      <w:t xml:space="preserve"> -</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B879D9" w14:textId="76F02D9A" w:rsidR="00607F2E" w:rsidRDefault="00607F2E">
    <w:pPr>
      <w:pStyle w:val="aff"/>
      <w:jc w:val="center"/>
    </w:pPr>
    <w:r>
      <w:rPr>
        <w:rFonts w:hint="eastAsia"/>
      </w:rPr>
      <w:t xml:space="preserve">- </w:t>
    </w:r>
    <w:r>
      <w:fldChar w:fldCharType="begin"/>
    </w:r>
    <w:r>
      <w:rPr>
        <w:rStyle w:val="a6"/>
      </w:rPr>
      <w:instrText xml:space="preserve"> PAGE </w:instrText>
    </w:r>
    <w:r>
      <w:fldChar w:fldCharType="separate"/>
    </w:r>
    <w:r w:rsidR="00D37DFB">
      <w:rPr>
        <w:rStyle w:val="a6"/>
        <w:noProof/>
      </w:rPr>
      <w:t>60</w:t>
    </w:r>
    <w:r>
      <w:fldChar w:fldCharType="end"/>
    </w:r>
    <w:r>
      <w:rPr>
        <w:rFonts w:hint="eastAsia"/>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2D3CD1" w14:textId="77777777" w:rsidR="009765E6" w:rsidRDefault="009765E6">
      <w:r>
        <w:separator/>
      </w:r>
    </w:p>
  </w:footnote>
  <w:footnote w:type="continuationSeparator" w:id="0">
    <w:p w14:paraId="049CDA1F" w14:textId="77777777" w:rsidR="009765E6" w:rsidRDefault="009765E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2B1339" w14:textId="77777777" w:rsidR="00607F2E" w:rsidRDefault="00607F2E">
    <w:pPr>
      <w:pStyle w:val="aff0"/>
      <w:pBdr>
        <w:bottom w:val="thinThickLargeGap" w:sz="12" w:space="1" w:color="auto"/>
      </w:pBdr>
    </w:pPr>
    <w:r>
      <w:rPr>
        <w:rFonts w:hint="eastAsia"/>
      </w:rPr>
      <w:t>哈尔滨工业大学工学硕士学位论文</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38563F" w14:textId="77777777" w:rsidR="00607F2E" w:rsidRDefault="00607F2E">
    <w:pPr>
      <w:pStyle w:val="aff0"/>
      <w:pBdr>
        <w:bottom w:val="thinThickMediumGap" w:sz="12" w:space="1" w:color="auto"/>
      </w:pBdr>
    </w:pPr>
    <w:r>
      <w:rPr>
        <w:rFonts w:hint="eastAsia"/>
      </w:rPr>
      <w:t>哈尔滨理工大学学士学位论文</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AAA026" w14:textId="77777777" w:rsidR="00607F2E" w:rsidRDefault="00607F2E"/>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B3ECAD9"/>
    <w:multiLevelType w:val="singleLevel"/>
    <w:tmpl w:val="8B3ECAD9"/>
    <w:lvl w:ilvl="0">
      <w:start w:val="7"/>
      <w:numFmt w:val="decimal"/>
      <w:suff w:val="space"/>
      <w:lvlText w:val="(%1)"/>
      <w:lvlJc w:val="left"/>
    </w:lvl>
  </w:abstractNum>
  <w:abstractNum w:abstractNumId="1" w15:restartNumberingAfterBreak="0">
    <w:nsid w:val="113C6A14"/>
    <w:multiLevelType w:val="hybridMultilevel"/>
    <w:tmpl w:val="09F2E5F6"/>
    <w:lvl w:ilvl="0" w:tplc="32FE8C2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BAD744E"/>
    <w:multiLevelType w:val="multilevel"/>
    <w:tmpl w:val="57804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0432FE3"/>
    <w:multiLevelType w:val="hybridMultilevel"/>
    <w:tmpl w:val="20D29B2E"/>
    <w:lvl w:ilvl="0" w:tplc="ACF835E2">
      <w:start w:val="1"/>
      <w:numFmt w:val="decimal"/>
      <w:lvlText w:val="[%1] "/>
      <w:lvlJc w:val="left"/>
      <w:pPr>
        <w:ind w:left="420" w:hanging="420"/>
      </w:pPr>
      <w:rPr>
        <w:rFonts w:ascii="Times New Roman" w:hAnsi="Times New Roman" w:cs="Times New Roman"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6FC1653"/>
    <w:multiLevelType w:val="multilevel"/>
    <w:tmpl w:val="36FC1653"/>
    <w:lvl w:ilvl="0">
      <w:start w:val="1"/>
      <w:numFmt w:val="decimal"/>
      <w:lvlText w:val="%1."/>
      <w:lvlJc w:val="left"/>
      <w:pPr>
        <w:ind w:left="1156" w:hanging="305"/>
      </w:pPr>
      <w:rPr>
        <w:rFonts w:ascii="Times New Roman" w:eastAsia="Times New Roman" w:hAnsi="Times New Roman" w:hint="default"/>
        <w:b/>
        <w:bCs/>
        <w:color w:val="131413"/>
        <w:spacing w:val="-1"/>
        <w:w w:val="102"/>
        <w:sz w:val="24"/>
        <w:szCs w:val="24"/>
      </w:rPr>
    </w:lvl>
    <w:lvl w:ilvl="1">
      <w:start w:val="1"/>
      <w:numFmt w:val="bullet"/>
      <w:lvlText w:val="•"/>
      <w:lvlJc w:val="left"/>
      <w:pPr>
        <w:ind w:left="1413" w:hanging="305"/>
      </w:pPr>
      <w:rPr>
        <w:rFonts w:hint="default"/>
      </w:rPr>
    </w:lvl>
    <w:lvl w:ilvl="2">
      <w:start w:val="1"/>
      <w:numFmt w:val="bullet"/>
      <w:lvlText w:val="•"/>
      <w:lvlJc w:val="left"/>
      <w:pPr>
        <w:ind w:left="3553" w:hanging="305"/>
      </w:pPr>
      <w:rPr>
        <w:rFonts w:hint="default"/>
      </w:rPr>
    </w:lvl>
    <w:lvl w:ilvl="3">
      <w:start w:val="1"/>
      <w:numFmt w:val="bullet"/>
      <w:lvlText w:val="•"/>
      <w:lvlJc w:val="left"/>
      <w:pPr>
        <w:ind w:left="4733" w:hanging="305"/>
      </w:pPr>
      <w:rPr>
        <w:rFonts w:hint="default"/>
      </w:rPr>
    </w:lvl>
    <w:lvl w:ilvl="4">
      <w:start w:val="1"/>
      <w:numFmt w:val="bullet"/>
      <w:lvlText w:val="•"/>
      <w:lvlJc w:val="left"/>
      <w:pPr>
        <w:ind w:left="5413" w:hanging="305"/>
      </w:pPr>
      <w:rPr>
        <w:rFonts w:hint="default"/>
      </w:rPr>
    </w:lvl>
    <w:lvl w:ilvl="5">
      <w:start w:val="1"/>
      <w:numFmt w:val="bullet"/>
      <w:lvlText w:val="•"/>
      <w:lvlJc w:val="left"/>
      <w:pPr>
        <w:ind w:left="6433" w:hanging="305"/>
      </w:pPr>
      <w:rPr>
        <w:rFonts w:hint="default"/>
      </w:rPr>
    </w:lvl>
    <w:lvl w:ilvl="6">
      <w:start w:val="1"/>
      <w:numFmt w:val="bullet"/>
      <w:lvlText w:val="•"/>
      <w:lvlJc w:val="left"/>
      <w:pPr>
        <w:ind w:left="6673" w:hanging="305"/>
      </w:pPr>
      <w:rPr>
        <w:rFonts w:hint="default"/>
      </w:rPr>
    </w:lvl>
    <w:lvl w:ilvl="7">
      <w:start w:val="1"/>
      <w:numFmt w:val="bullet"/>
      <w:lvlText w:val="•"/>
      <w:lvlJc w:val="left"/>
      <w:pPr>
        <w:ind w:left="7569" w:hanging="305"/>
      </w:pPr>
      <w:rPr>
        <w:rFonts w:hint="default"/>
      </w:rPr>
    </w:lvl>
    <w:lvl w:ilvl="8">
      <w:start w:val="1"/>
      <w:numFmt w:val="bullet"/>
      <w:lvlText w:val="•"/>
      <w:lvlJc w:val="left"/>
      <w:pPr>
        <w:ind w:left="8465" w:hanging="305"/>
      </w:pPr>
      <w:rPr>
        <w:rFonts w:hint="default"/>
      </w:rPr>
    </w:lvl>
  </w:abstractNum>
  <w:abstractNum w:abstractNumId="5" w15:restartNumberingAfterBreak="0">
    <w:nsid w:val="4C1B7458"/>
    <w:multiLevelType w:val="multilevel"/>
    <w:tmpl w:val="4C1B7458"/>
    <w:lvl w:ilvl="0">
      <w:start w:val="1"/>
      <w:numFmt w:val="decimal"/>
      <w:pStyle w:val="1"/>
      <w:suff w:val="space"/>
      <w:lvlText w:val="第%1章"/>
      <w:lvlJc w:val="left"/>
      <w:pPr>
        <w:ind w:left="1928" w:hanging="437"/>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suff w:val="nothing"/>
      <w:lvlText w:val="%4．"/>
      <w:lvlJc w:val="left"/>
      <w:pPr>
        <w:ind w:left="2412" w:hanging="420"/>
      </w:pPr>
      <w:rPr>
        <w:rFonts w:hint="eastAsia"/>
      </w:rPr>
    </w:lvl>
    <w:lvl w:ilvl="4">
      <w:start w:val="1"/>
      <w:numFmt w:val="decimal"/>
      <w:suff w:val="nothing"/>
      <w:lvlText w:val="(%5) "/>
      <w:lvlJc w:val="left"/>
      <w:pPr>
        <w:ind w:left="2412" w:hanging="420"/>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6" w15:restartNumberingAfterBreak="0">
    <w:nsid w:val="73223C85"/>
    <w:multiLevelType w:val="multilevel"/>
    <w:tmpl w:val="73223C85"/>
    <w:lvl w:ilvl="0">
      <w:start w:val="1"/>
      <w:numFmt w:val="decimal"/>
      <w:lvlText w:val="%1."/>
      <w:lvlJc w:val="left"/>
      <w:pPr>
        <w:ind w:left="423" w:hanging="305"/>
      </w:pPr>
      <w:rPr>
        <w:rFonts w:ascii="Times New Roman" w:eastAsia="Times New Roman" w:hAnsi="Times New Roman" w:hint="default"/>
        <w:b/>
        <w:bCs/>
        <w:color w:val="131413"/>
        <w:spacing w:val="-1"/>
        <w:w w:val="102"/>
        <w:sz w:val="24"/>
        <w:szCs w:val="24"/>
      </w:rPr>
    </w:lvl>
    <w:lvl w:ilvl="1">
      <w:start w:val="1"/>
      <w:numFmt w:val="bullet"/>
      <w:lvlText w:val="•"/>
      <w:lvlJc w:val="left"/>
      <w:pPr>
        <w:ind w:left="680" w:hanging="305"/>
      </w:pPr>
      <w:rPr>
        <w:rFonts w:hint="default"/>
      </w:rPr>
    </w:lvl>
    <w:lvl w:ilvl="2">
      <w:start w:val="1"/>
      <w:numFmt w:val="bullet"/>
      <w:lvlText w:val="•"/>
      <w:lvlJc w:val="left"/>
      <w:pPr>
        <w:ind w:left="2820" w:hanging="305"/>
      </w:pPr>
      <w:rPr>
        <w:rFonts w:hint="default"/>
      </w:rPr>
    </w:lvl>
    <w:lvl w:ilvl="3">
      <w:start w:val="1"/>
      <w:numFmt w:val="bullet"/>
      <w:lvlText w:val="•"/>
      <w:lvlJc w:val="left"/>
      <w:pPr>
        <w:ind w:left="4000" w:hanging="305"/>
      </w:pPr>
      <w:rPr>
        <w:rFonts w:hint="default"/>
      </w:rPr>
    </w:lvl>
    <w:lvl w:ilvl="4">
      <w:start w:val="1"/>
      <w:numFmt w:val="bullet"/>
      <w:lvlText w:val="•"/>
      <w:lvlJc w:val="left"/>
      <w:pPr>
        <w:ind w:left="4680" w:hanging="305"/>
      </w:pPr>
      <w:rPr>
        <w:rFonts w:hint="default"/>
      </w:rPr>
    </w:lvl>
    <w:lvl w:ilvl="5">
      <w:start w:val="1"/>
      <w:numFmt w:val="bullet"/>
      <w:lvlText w:val="•"/>
      <w:lvlJc w:val="left"/>
      <w:pPr>
        <w:ind w:left="5700" w:hanging="305"/>
      </w:pPr>
      <w:rPr>
        <w:rFonts w:hint="default"/>
      </w:rPr>
    </w:lvl>
    <w:lvl w:ilvl="6">
      <w:start w:val="1"/>
      <w:numFmt w:val="bullet"/>
      <w:lvlText w:val="•"/>
      <w:lvlJc w:val="left"/>
      <w:pPr>
        <w:ind w:left="5940" w:hanging="305"/>
      </w:pPr>
      <w:rPr>
        <w:rFonts w:hint="default"/>
      </w:rPr>
    </w:lvl>
    <w:lvl w:ilvl="7">
      <w:start w:val="1"/>
      <w:numFmt w:val="bullet"/>
      <w:lvlText w:val="•"/>
      <w:lvlJc w:val="left"/>
      <w:pPr>
        <w:ind w:left="6836" w:hanging="305"/>
      </w:pPr>
      <w:rPr>
        <w:rFonts w:hint="default"/>
      </w:rPr>
    </w:lvl>
    <w:lvl w:ilvl="8">
      <w:start w:val="1"/>
      <w:numFmt w:val="bullet"/>
      <w:lvlText w:val="•"/>
      <w:lvlJc w:val="left"/>
      <w:pPr>
        <w:ind w:left="7732" w:hanging="305"/>
      </w:pPr>
      <w:rPr>
        <w:rFonts w:hint="default"/>
      </w:rPr>
    </w:lvl>
  </w:abstractNum>
  <w:abstractNum w:abstractNumId="7" w15:restartNumberingAfterBreak="0">
    <w:nsid w:val="7CC15E39"/>
    <w:multiLevelType w:val="hybridMultilevel"/>
    <w:tmpl w:val="02F84E80"/>
    <w:lvl w:ilvl="0" w:tplc="FDC6401C">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0"/>
  </w:num>
  <w:num w:numId="3">
    <w:abstractNumId w:val="6"/>
  </w:num>
  <w:num w:numId="4">
    <w:abstractNumId w:val="4"/>
  </w:num>
  <w:num w:numId="5">
    <w:abstractNumId w:val="3"/>
  </w:num>
  <w:num w:numId="6">
    <w:abstractNumId w:val="2"/>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activeWritingStyle w:appName="MSWord" w:lang="en-US" w:vendorID="64" w:dllVersion="131078" w:nlCheck="1" w:checkStyle="0"/>
  <w:activeWritingStyle w:appName="MSWord" w:lang="zh-CN" w:vendorID="64" w:dllVersion="131077"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996"/>
  <w:drawingGridHorizontalSpacing w:val="249"/>
  <w:displayHorizontalDrawingGridEvery w:val="0"/>
  <w:displayVerticalDrawingGridEvery w:val="2"/>
  <w:characterSpacingControl w:val="doNotCompress"/>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35A2"/>
    <w:rsid w:val="00000911"/>
    <w:rsid w:val="00000B96"/>
    <w:rsid w:val="00001252"/>
    <w:rsid w:val="0000134E"/>
    <w:rsid w:val="000013B6"/>
    <w:rsid w:val="00001AB5"/>
    <w:rsid w:val="000023AA"/>
    <w:rsid w:val="00002C36"/>
    <w:rsid w:val="00002D20"/>
    <w:rsid w:val="000036E5"/>
    <w:rsid w:val="00003A30"/>
    <w:rsid w:val="00004118"/>
    <w:rsid w:val="00004369"/>
    <w:rsid w:val="0000609A"/>
    <w:rsid w:val="0000704F"/>
    <w:rsid w:val="00007489"/>
    <w:rsid w:val="00007BD1"/>
    <w:rsid w:val="00007F9C"/>
    <w:rsid w:val="000104D8"/>
    <w:rsid w:val="00010762"/>
    <w:rsid w:val="00012714"/>
    <w:rsid w:val="00012CE3"/>
    <w:rsid w:val="00014482"/>
    <w:rsid w:val="00014A21"/>
    <w:rsid w:val="00014CB8"/>
    <w:rsid w:val="00015A8D"/>
    <w:rsid w:val="00015DCA"/>
    <w:rsid w:val="00015ED0"/>
    <w:rsid w:val="00016C68"/>
    <w:rsid w:val="00017199"/>
    <w:rsid w:val="0001745F"/>
    <w:rsid w:val="00017A52"/>
    <w:rsid w:val="00020258"/>
    <w:rsid w:val="00021390"/>
    <w:rsid w:val="000220EF"/>
    <w:rsid w:val="000221C7"/>
    <w:rsid w:val="000226B1"/>
    <w:rsid w:val="00023582"/>
    <w:rsid w:val="00023960"/>
    <w:rsid w:val="00023B32"/>
    <w:rsid w:val="000256AC"/>
    <w:rsid w:val="000259D1"/>
    <w:rsid w:val="00025A13"/>
    <w:rsid w:val="00027A31"/>
    <w:rsid w:val="00027AAA"/>
    <w:rsid w:val="000301DB"/>
    <w:rsid w:val="00030237"/>
    <w:rsid w:val="00030A78"/>
    <w:rsid w:val="00031E46"/>
    <w:rsid w:val="00032321"/>
    <w:rsid w:val="000329FC"/>
    <w:rsid w:val="00034DE8"/>
    <w:rsid w:val="0003521B"/>
    <w:rsid w:val="00035624"/>
    <w:rsid w:val="00035BE1"/>
    <w:rsid w:val="000366DB"/>
    <w:rsid w:val="00037044"/>
    <w:rsid w:val="000372F3"/>
    <w:rsid w:val="000400C7"/>
    <w:rsid w:val="00040585"/>
    <w:rsid w:val="000405F4"/>
    <w:rsid w:val="00040AD9"/>
    <w:rsid w:val="00041EDA"/>
    <w:rsid w:val="000424FB"/>
    <w:rsid w:val="00042899"/>
    <w:rsid w:val="0004304E"/>
    <w:rsid w:val="000435CC"/>
    <w:rsid w:val="00043A28"/>
    <w:rsid w:val="00043AF6"/>
    <w:rsid w:val="00043B6B"/>
    <w:rsid w:val="00044344"/>
    <w:rsid w:val="000452F2"/>
    <w:rsid w:val="0004536B"/>
    <w:rsid w:val="00045B46"/>
    <w:rsid w:val="00045E3D"/>
    <w:rsid w:val="00046385"/>
    <w:rsid w:val="0004645F"/>
    <w:rsid w:val="00046AB1"/>
    <w:rsid w:val="0004767F"/>
    <w:rsid w:val="0005116B"/>
    <w:rsid w:val="00051CAA"/>
    <w:rsid w:val="00051F09"/>
    <w:rsid w:val="000528FB"/>
    <w:rsid w:val="00052BD6"/>
    <w:rsid w:val="00052D03"/>
    <w:rsid w:val="00052DEE"/>
    <w:rsid w:val="00052EB3"/>
    <w:rsid w:val="00053A20"/>
    <w:rsid w:val="0005480D"/>
    <w:rsid w:val="00055009"/>
    <w:rsid w:val="00055293"/>
    <w:rsid w:val="0005559C"/>
    <w:rsid w:val="00055658"/>
    <w:rsid w:val="00056457"/>
    <w:rsid w:val="00056DCF"/>
    <w:rsid w:val="00057A32"/>
    <w:rsid w:val="00057B3D"/>
    <w:rsid w:val="00057BEF"/>
    <w:rsid w:val="0006033A"/>
    <w:rsid w:val="00060E8A"/>
    <w:rsid w:val="00061998"/>
    <w:rsid w:val="00062703"/>
    <w:rsid w:val="00062962"/>
    <w:rsid w:val="00062DF2"/>
    <w:rsid w:val="00062ECC"/>
    <w:rsid w:val="00063C22"/>
    <w:rsid w:val="000665B3"/>
    <w:rsid w:val="000669BC"/>
    <w:rsid w:val="000678A9"/>
    <w:rsid w:val="00067AFB"/>
    <w:rsid w:val="00070119"/>
    <w:rsid w:val="00070B32"/>
    <w:rsid w:val="0007128A"/>
    <w:rsid w:val="000715B6"/>
    <w:rsid w:val="00071A0E"/>
    <w:rsid w:val="00071A49"/>
    <w:rsid w:val="00072474"/>
    <w:rsid w:val="0007296B"/>
    <w:rsid w:val="00073B1F"/>
    <w:rsid w:val="0007453D"/>
    <w:rsid w:val="0007473C"/>
    <w:rsid w:val="000752EB"/>
    <w:rsid w:val="00075D8F"/>
    <w:rsid w:val="00076256"/>
    <w:rsid w:val="0007661D"/>
    <w:rsid w:val="00076A64"/>
    <w:rsid w:val="000808FA"/>
    <w:rsid w:val="00080EFB"/>
    <w:rsid w:val="000816C4"/>
    <w:rsid w:val="000817CF"/>
    <w:rsid w:val="0008259A"/>
    <w:rsid w:val="0008264B"/>
    <w:rsid w:val="00082CAE"/>
    <w:rsid w:val="00082D8A"/>
    <w:rsid w:val="00082DC9"/>
    <w:rsid w:val="000841CF"/>
    <w:rsid w:val="000842AE"/>
    <w:rsid w:val="000856B6"/>
    <w:rsid w:val="00085834"/>
    <w:rsid w:val="00085F5E"/>
    <w:rsid w:val="00086430"/>
    <w:rsid w:val="0008651F"/>
    <w:rsid w:val="00086C85"/>
    <w:rsid w:val="00086EE7"/>
    <w:rsid w:val="00086F56"/>
    <w:rsid w:val="00087036"/>
    <w:rsid w:val="00087347"/>
    <w:rsid w:val="00087CE4"/>
    <w:rsid w:val="0009131C"/>
    <w:rsid w:val="00091C3D"/>
    <w:rsid w:val="00091CCD"/>
    <w:rsid w:val="00091FBD"/>
    <w:rsid w:val="000923EC"/>
    <w:rsid w:val="000924B7"/>
    <w:rsid w:val="00092681"/>
    <w:rsid w:val="000931C4"/>
    <w:rsid w:val="00093D1E"/>
    <w:rsid w:val="00093E73"/>
    <w:rsid w:val="00094AF1"/>
    <w:rsid w:val="00095337"/>
    <w:rsid w:val="0009537E"/>
    <w:rsid w:val="00095A19"/>
    <w:rsid w:val="000960F6"/>
    <w:rsid w:val="00097A41"/>
    <w:rsid w:val="00097FB6"/>
    <w:rsid w:val="000A0637"/>
    <w:rsid w:val="000A1055"/>
    <w:rsid w:val="000A13C4"/>
    <w:rsid w:val="000A2473"/>
    <w:rsid w:val="000A28F4"/>
    <w:rsid w:val="000A312A"/>
    <w:rsid w:val="000A3598"/>
    <w:rsid w:val="000A3CAF"/>
    <w:rsid w:val="000A440C"/>
    <w:rsid w:val="000A4C19"/>
    <w:rsid w:val="000A503E"/>
    <w:rsid w:val="000A5211"/>
    <w:rsid w:val="000A549B"/>
    <w:rsid w:val="000A6319"/>
    <w:rsid w:val="000A6A0D"/>
    <w:rsid w:val="000A6D8D"/>
    <w:rsid w:val="000A72D4"/>
    <w:rsid w:val="000A7BEE"/>
    <w:rsid w:val="000A7D76"/>
    <w:rsid w:val="000A7DCE"/>
    <w:rsid w:val="000B0469"/>
    <w:rsid w:val="000B058B"/>
    <w:rsid w:val="000B1235"/>
    <w:rsid w:val="000B15A1"/>
    <w:rsid w:val="000B28D8"/>
    <w:rsid w:val="000B2B3C"/>
    <w:rsid w:val="000B2EAF"/>
    <w:rsid w:val="000B3F03"/>
    <w:rsid w:val="000B468A"/>
    <w:rsid w:val="000B52A4"/>
    <w:rsid w:val="000B531A"/>
    <w:rsid w:val="000B6147"/>
    <w:rsid w:val="000B649F"/>
    <w:rsid w:val="000B654B"/>
    <w:rsid w:val="000B6FF4"/>
    <w:rsid w:val="000B7D45"/>
    <w:rsid w:val="000C056D"/>
    <w:rsid w:val="000C0B7B"/>
    <w:rsid w:val="000C0CF9"/>
    <w:rsid w:val="000C0E0D"/>
    <w:rsid w:val="000C1139"/>
    <w:rsid w:val="000C23A9"/>
    <w:rsid w:val="000C2730"/>
    <w:rsid w:val="000C39DF"/>
    <w:rsid w:val="000C44E3"/>
    <w:rsid w:val="000C45CA"/>
    <w:rsid w:val="000C470C"/>
    <w:rsid w:val="000C4756"/>
    <w:rsid w:val="000C4B94"/>
    <w:rsid w:val="000C52E5"/>
    <w:rsid w:val="000C5843"/>
    <w:rsid w:val="000C60C2"/>
    <w:rsid w:val="000C6117"/>
    <w:rsid w:val="000C6161"/>
    <w:rsid w:val="000C7026"/>
    <w:rsid w:val="000C70D3"/>
    <w:rsid w:val="000C7981"/>
    <w:rsid w:val="000D0A72"/>
    <w:rsid w:val="000D11B1"/>
    <w:rsid w:val="000D1EC0"/>
    <w:rsid w:val="000D22CF"/>
    <w:rsid w:val="000D2A60"/>
    <w:rsid w:val="000D32AD"/>
    <w:rsid w:val="000D33E7"/>
    <w:rsid w:val="000D3AF9"/>
    <w:rsid w:val="000D4309"/>
    <w:rsid w:val="000D4B5F"/>
    <w:rsid w:val="000D547E"/>
    <w:rsid w:val="000D5ABB"/>
    <w:rsid w:val="000D5F3B"/>
    <w:rsid w:val="000D6664"/>
    <w:rsid w:val="000D6E8D"/>
    <w:rsid w:val="000D7650"/>
    <w:rsid w:val="000D7941"/>
    <w:rsid w:val="000E0A8D"/>
    <w:rsid w:val="000E0FF7"/>
    <w:rsid w:val="000E159F"/>
    <w:rsid w:val="000E19A0"/>
    <w:rsid w:val="000E223F"/>
    <w:rsid w:val="000E2FD8"/>
    <w:rsid w:val="000E3250"/>
    <w:rsid w:val="000E380F"/>
    <w:rsid w:val="000E3CD3"/>
    <w:rsid w:val="000E47A3"/>
    <w:rsid w:val="000E4AF7"/>
    <w:rsid w:val="000E551F"/>
    <w:rsid w:val="000E59F5"/>
    <w:rsid w:val="000E5A83"/>
    <w:rsid w:val="000E5F30"/>
    <w:rsid w:val="000E756F"/>
    <w:rsid w:val="000E7829"/>
    <w:rsid w:val="000E7B35"/>
    <w:rsid w:val="000E7B92"/>
    <w:rsid w:val="000E7D53"/>
    <w:rsid w:val="000F00B1"/>
    <w:rsid w:val="000F03AD"/>
    <w:rsid w:val="000F0583"/>
    <w:rsid w:val="000F1750"/>
    <w:rsid w:val="000F1C59"/>
    <w:rsid w:val="000F36FE"/>
    <w:rsid w:val="000F5396"/>
    <w:rsid w:val="000F5955"/>
    <w:rsid w:val="000F602A"/>
    <w:rsid w:val="000F68E3"/>
    <w:rsid w:val="000F715E"/>
    <w:rsid w:val="000F71DA"/>
    <w:rsid w:val="000F749C"/>
    <w:rsid w:val="000F78DE"/>
    <w:rsid w:val="000F7FEE"/>
    <w:rsid w:val="0010036D"/>
    <w:rsid w:val="00100FC5"/>
    <w:rsid w:val="001011A2"/>
    <w:rsid w:val="001021D3"/>
    <w:rsid w:val="0010233B"/>
    <w:rsid w:val="00102B69"/>
    <w:rsid w:val="00102D31"/>
    <w:rsid w:val="00102EE1"/>
    <w:rsid w:val="001030DC"/>
    <w:rsid w:val="00103EED"/>
    <w:rsid w:val="0010499E"/>
    <w:rsid w:val="00104CDB"/>
    <w:rsid w:val="001057E4"/>
    <w:rsid w:val="001057FE"/>
    <w:rsid w:val="001058FF"/>
    <w:rsid w:val="00105DB6"/>
    <w:rsid w:val="00105EDD"/>
    <w:rsid w:val="0010634A"/>
    <w:rsid w:val="00106373"/>
    <w:rsid w:val="00106632"/>
    <w:rsid w:val="001068CE"/>
    <w:rsid w:val="00106E16"/>
    <w:rsid w:val="00107479"/>
    <w:rsid w:val="001077DE"/>
    <w:rsid w:val="00107C2F"/>
    <w:rsid w:val="00107FC0"/>
    <w:rsid w:val="001103B4"/>
    <w:rsid w:val="00110B70"/>
    <w:rsid w:val="00112683"/>
    <w:rsid w:val="001131C8"/>
    <w:rsid w:val="00113283"/>
    <w:rsid w:val="001137FE"/>
    <w:rsid w:val="00113B88"/>
    <w:rsid w:val="00113C28"/>
    <w:rsid w:val="00113DC7"/>
    <w:rsid w:val="00113F33"/>
    <w:rsid w:val="00114F9E"/>
    <w:rsid w:val="00115138"/>
    <w:rsid w:val="00115D16"/>
    <w:rsid w:val="0011636E"/>
    <w:rsid w:val="00120223"/>
    <w:rsid w:val="0012032E"/>
    <w:rsid w:val="00120349"/>
    <w:rsid w:val="001207C8"/>
    <w:rsid w:val="00121146"/>
    <w:rsid w:val="00122A90"/>
    <w:rsid w:val="00122BCF"/>
    <w:rsid w:val="001236E8"/>
    <w:rsid w:val="00123D7C"/>
    <w:rsid w:val="001243AF"/>
    <w:rsid w:val="00124719"/>
    <w:rsid w:val="00124867"/>
    <w:rsid w:val="001256BB"/>
    <w:rsid w:val="00125E9A"/>
    <w:rsid w:val="00125F49"/>
    <w:rsid w:val="001262C9"/>
    <w:rsid w:val="001263BB"/>
    <w:rsid w:val="0012658C"/>
    <w:rsid w:val="00126677"/>
    <w:rsid w:val="00127360"/>
    <w:rsid w:val="001279D2"/>
    <w:rsid w:val="00127C99"/>
    <w:rsid w:val="00130503"/>
    <w:rsid w:val="00130C74"/>
    <w:rsid w:val="00130F36"/>
    <w:rsid w:val="001326E4"/>
    <w:rsid w:val="00132BA0"/>
    <w:rsid w:val="00133584"/>
    <w:rsid w:val="0013487A"/>
    <w:rsid w:val="00134C6D"/>
    <w:rsid w:val="00134EBF"/>
    <w:rsid w:val="001357E3"/>
    <w:rsid w:val="001369FE"/>
    <w:rsid w:val="00136C81"/>
    <w:rsid w:val="00136CC6"/>
    <w:rsid w:val="00136D9B"/>
    <w:rsid w:val="00137B76"/>
    <w:rsid w:val="001401B0"/>
    <w:rsid w:val="001416E6"/>
    <w:rsid w:val="001417D5"/>
    <w:rsid w:val="00141D1C"/>
    <w:rsid w:val="001421A9"/>
    <w:rsid w:val="001423C1"/>
    <w:rsid w:val="001424E8"/>
    <w:rsid w:val="00142627"/>
    <w:rsid w:val="00142ED3"/>
    <w:rsid w:val="001430BB"/>
    <w:rsid w:val="001444EA"/>
    <w:rsid w:val="00145249"/>
    <w:rsid w:val="00145409"/>
    <w:rsid w:val="00145857"/>
    <w:rsid w:val="001467EF"/>
    <w:rsid w:val="00147584"/>
    <w:rsid w:val="00147C19"/>
    <w:rsid w:val="00150209"/>
    <w:rsid w:val="00150454"/>
    <w:rsid w:val="00150C11"/>
    <w:rsid w:val="00151361"/>
    <w:rsid w:val="00152226"/>
    <w:rsid w:val="0015247F"/>
    <w:rsid w:val="001525FF"/>
    <w:rsid w:val="0015369E"/>
    <w:rsid w:val="001542F2"/>
    <w:rsid w:val="00154D7E"/>
    <w:rsid w:val="00155FB0"/>
    <w:rsid w:val="00155FB7"/>
    <w:rsid w:val="00156692"/>
    <w:rsid w:val="00157594"/>
    <w:rsid w:val="00157F49"/>
    <w:rsid w:val="001604FF"/>
    <w:rsid w:val="001605E0"/>
    <w:rsid w:val="0016103E"/>
    <w:rsid w:val="0016166F"/>
    <w:rsid w:val="00161807"/>
    <w:rsid w:val="001622EC"/>
    <w:rsid w:val="00162559"/>
    <w:rsid w:val="00162830"/>
    <w:rsid w:val="00162C1E"/>
    <w:rsid w:val="00162C63"/>
    <w:rsid w:val="00163222"/>
    <w:rsid w:val="00163D26"/>
    <w:rsid w:val="00164215"/>
    <w:rsid w:val="00164831"/>
    <w:rsid w:val="0016497B"/>
    <w:rsid w:val="00165664"/>
    <w:rsid w:val="00165A21"/>
    <w:rsid w:val="00165B53"/>
    <w:rsid w:val="00166B20"/>
    <w:rsid w:val="0016738C"/>
    <w:rsid w:val="00167597"/>
    <w:rsid w:val="00167745"/>
    <w:rsid w:val="00167906"/>
    <w:rsid w:val="00167AB2"/>
    <w:rsid w:val="00167D0D"/>
    <w:rsid w:val="0017075F"/>
    <w:rsid w:val="0017197B"/>
    <w:rsid w:val="00172316"/>
    <w:rsid w:val="0017295A"/>
    <w:rsid w:val="0017357C"/>
    <w:rsid w:val="00173DA0"/>
    <w:rsid w:val="001756F7"/>
    <w:rsid w:val="001758BB"/>
    <w:rsid w:val="00176E89"/>
    <w:rsid w:val="00177253"/>
    <w:rsid w:val="001772E5"/>
    <w:rsid w:val="00177A2C"/>
    <w:rsid w:val="00177F3E"/>
    <w:rsid w:val="00180BCE"/>
    <w:rsid w:val="00180E0A"/>
    <w:rsid w:val="001820BC"/>
    <w:rsid w:val="00182483"/>
    <w:rsid w:val="001834BF"/>
    <w:rsid w:val="00183680"/>
    <w:rsid w:val="00183EE0"/>
    <w:rsid w:val="00185118"/>
    <w:rsid w:val="00185219"/>
    <w:rsid w:val="0018526C"/>
    <w:rsid w:val="00185F30"/>
    <w:rsid w:val="00186227"/>
    <w:rsid w:val="00186623"/>
    <w:rsid w:val="001874DF"/>
    <w:rsid w:val="001876F5"/>
    <w:rsid w:val="00187C0C"/>
    <w:rsid w:val="00187C69"/>
    <w:rsid w:val="00190908"/>
    <w:rsid w:val="00190978"/>
    <w:rsid w:val="00190A20"/>
    <w:rsid w:val="00190C85"/>
    <w:rsid w:val="00190D1B"/>
    <w:rsid w:val="0019194A"/>
    <w:rsid w:val="00191F3D"/>
    <w:rsid w:val="001926AB"/>
    <w:rsid w:val="00192E72"/>
    <w:rsid w:val="00193051"/>
    <w:rsid w:val="001933F0"/>
    <w:rsid w:val="00193CC4"/>
    <w:rsid w:val="001946F1"/>
    <w:rsid w:val="00194C0D"/>
    <w:rsid w:val="00194C8E"/>
    <w:rsid w:val="001965C7"/>
    <w:rsid w:val="00196AD1"/>
    <w:rsid w:val="00197420"/>
    <w:rsid w:val="0019771C"/>
    <w:rsid w:val="00197CAF"/>
    <w:rsid w:val="00197D37"/>
    <w:rsid w:val="001A0000"/>
    <w:rsid w:val="001A03DF"/>
    <w:rsid w:val="001A049E"/>
    <w:rsid w:val="001A14F4"/>
    <w:rsid w:val="001A1A93"/>
    <w:rsid w:val="001A21B5"/>
    <w:rsid w:val="001A2AF2"/>
    <w:rsid w:val="001A3C12"/>
    <w:rsid w:val="001A3C3E"/>
    <w:rsid w:val="001A42B4"/>
    <w:rsid w:val="001A46CB"/>
    <w:rsid w:val="001A485D"/>
    <w:rsid w:val="001A4CD8"/>
    <w:rsid w:val="001A50B6"/>
    <w:rsid w:val="001A53AA"/>
    <w:rsid w:val="001A5AA3"/>
    <w:rsid w:val="001B1DCA"/>
    <w:rsid w:val="001B27A7"/>
    <w:rsid w:val="001B3148"/>
    <w:rsid w:val="001B3A01"/>
    <w:rsid w:val="001B3D66"/>
    <w:rsid w:val="001B6AD6"/>
    <w:rsid w:val="001B717B"/>
    <w:rsid w:val="001B7BF4"/>
    <w:rsid w:val="001B7D75"/>
    <w:rsid w:val="001C032D"/>
    <w:rsid w:val="001C058A"/>
    <w:rsid w:val="001C08F5"/>
    <w:rsid w:val="001C0EB8"/>
    <w:rsid w:val="001C1A3D"/>
    <w:rsid w:val="001C1BE2"/>
    <w:rsid w:val="001C226D"/>
    <w:rsid w:val="001C26D4"/>
    <w:rsid w:val="001C2C68"/>
    <w:rsid w:val="001C2FF5"/>
    <w:rsid w:val="001C3408"/>
    <w:rsid w:val="001C37CE"/>
    <w:rsid w:val="001C37F5"/>
    <w:rsid w:val="001C38D1"/>
    <w:rsid w:val="001C391E"/>
    <w:rsid w:val="001C4294"/>
    <w:rsid w:val="001C5C8B"/>
    <w:rsid w:val="001C5EBB"/>
    <w:rsid w:val="001C6836"/>
    <w:rsid w:val="001C6A0A"/>
    <w:rsid w:val="001C6D3D"/>
    <w:rsid w:val="001C6FA9"/>
    <w:rsid w:val="001C7045"/>
    <w:rsid w:val="001C7874"/>
    <w:rsid w:val="001C7E7F"/>
    <w:rsid w:val="001C7EBF"/>
    <w:rsid w:val="001D0352"/>
    <w:rsid w:val="001D220E"/>
    <w:rsid w:val="001D22C8"/>
    <w:rsid w:val="001D2666"/>
    <w:rsid w:val="001D46AF"/>
    <w:rsid w:val="001D4E1C"/>
    <w:rsid w:val="001D5163"/>
    <w:rsid w:val="001D56EA"/>
    <w:rsid w:val="001D5866"/>
    <w:rsid w:val="001D5AD2"/>
    <w:rsid w:val="001D66AE"/>
    <w:rsid w:val="001D66B2"/>
    <w:rsid w:val="001D6710"/>
    <w:rsid w:val="001D7EEE"/>
    <w:rsid w:val="001E021B"/>
    <w:rsid w:val="001E042E"/>
    <w:rsid w:val="001E091A"/>
    <w:rsid w:val="001E0CDB"/>
    <w:rsid w:val="001E1562"/>
    <w:rsid w:val="001E1908"/>
    <w:rsid w:val="001E239D"/>
    <w:rsid w:val="001E2739"/>
    <w:rsid w:val="001E2B7F"/>
    <w:rsid w:val="001E2C85"/>
    <w:rsid w:val="001E2FC4"/>
    <w:rsid w:val="001E3490"/>
    <w:rsid w:val="001E373E"/>
    <w:rsid w:val="001E387F"/>
    <w:rsid w:val="001E389A"/>
    <w:rsid w:val="001E3DFE"/>
    <w:rsid w:val="001E3FF2"/>
    <w:rsid w:val="001E5E7D"/>
    <w:rsid w:val="001E6711"/>
    <w:rsid w:val="001E710B"/>
    <w:rsid w:val="001E7C8B"/>
    <w:rsid w:val="001F00D3"/>
    <w:rsid w:val="001F0C29"/>
    <w:rsid w:val="001F11E2"/>
    <w:rsid w:val="001F1275"/>
    <w:rsid w:val="001F175F"/>
    <w:rsid w:val="001F2126"/>
    <w:rsid w:val="001F3597"/>
    <w:rsid w:val="001F3883"/>
    <w:rsid w:val="001F389D"/>
    <w:rsid w:val="001F3AA7"/>
    <w:rsid w:val="001F3CB1"/>
    <w:rsid w:val="001F4447"/>
    <w:rsid w:val="001F46FF"/>
    <w:rsid w:val="001F49DB"/>
    <w:rsid w:val="001F5264"/>
    <w:rsid w:val="001F575A"/>
    <w:rsid w:val="001F5C72"/>
    <w:rsid w:val="001F5DFC"/>
    <w:rsid w:val="001F6F14"/>
    <w:rsid w:val="001F709B"/>
    <w:rsid w:val="001F756E"/>
    <w:rsid w:val="00200AB7"/>
    <w:rsid w:val="00201336"/>
    <w:rsid w:val="00201FF9"/>
    <w:rsid w:val="00202022"/>
    <w:rsid w:val="00202273"/>
    <w:rsid w:val="00202586"/>
    <w:rsid w:val="0020259A"/>
    <w:rsid w:val="00204049"/>
    <w:rsid w:val="002045D7"/>
    <w:rsid w:val="00205052"/>
    <w:rsid w:val="00205342"/>
    <w:rsid w:val="00205728"/>
    <w:rsid w:val="0020624D"/>
    <w:rsid w:val="00206A21"/>
    <w:rsid w:val="00207673"/>
    <w:rsid w:val="00207F0B"/>
    <w:rsid w:val="002105A8"/>
    <w:rsid w:val="00210A8E"/>
    <w:rsid w:val="00211CD6"/>
    <w:rsid w:val="00211EB7"/>
    <w:rsid w:val="00212274"/>
    <w:rsid w:val="00212662"/>
    <w:rsid w:val="00212E3E"/>
    <w:rsid w:val="00213066"/>
    <w:rsid w:val="002135EC"/>
    <w:rsid w:val="00213775"/>
    <w:rsid w:val="002147FC"/>
    <w:rsid w:val="00214F99"/>
    <w:rsid w:val="00216217"/>
    <w:rsid w:val="00216461"/>
    <w:rsid w:val="002168E7"/>
    <w:rsid w:val="00216DC9"/>
    <w:rsid w:val="00216EF8"/>
    <w:rsid w:val="00216F2F"/>
    <w:rsid w:val="002179EC"/>
    <w:rsid w:val="002206D9"/>
    <w:rsid w:val="0022280E"/>
    <w:rsid w:val="0022281F"/>
    <w:rsid w:val="00223E23"/>
    <w:rsid w:val="00223FCC"/>
    <w:rsid w:val="0022535D"/>
    <w:rsid w:val="002253DD"/>
    <w:rsid w:val="0022658D"/>
    <w:rsid w:val="00226B75"/>
    <w:rsid w:val="002303A8"/>
    <w:rsid w:val="002316FF"/>
    <w:rsid w:val="002317A5"/>
    <w:rsid w:val="00231AC2"/>
    <w:rsid w:val="00231C10"/>
    <w:rsid w:val="0023263F"/>
    <w:rsid w:val="00232B71"/>
    <w:rsid w:val="00232D4D"/>
    <w:rsid w:val="00232F2C"/>
    <w:rsid w:val="00233233"/>
    <w:rsid w:val="00233FAE"/>
    <w:rsid w:val="002345EC"/>
    <w:rsid w:val="0023555A"/>
    <w:rsid w:val="002359FC"/>
    <w:rsid w:val="00235FBB"/>
    <w:rsid w:val="002362D4"/>
    <w:rsid w:val="00236CD4"/>
    <w:rsid w:val="00237041"/>
    <w:rsid w:val="00237A84"/>
    <w:rsid w:val="00237CAA"/>
    <w:rsid w:val="00240082"/>
    <w:rsid w:val="00240924"/>
    <w:rsid w:val="00240965"/>
    <w:rsid w:val="00241397"/>
    <w:rsid w:val="00242066"/>
    <w:rsid w:val="0024212E"/>
    <w:rsid w:val="002423C8"/>
    <w:rsid w:val="0024258A"/>
    <w:rsid w:val="00242AD9"/>
    <w:rsid w:val="00242E3D"/>
    <w:rsid w:val="0024308E"/>
    <w:rsid w:val="0024336A"/>
    <w:rsid w:val="00243985"/>
    <w:rsid w:val="00243E44"/>
    <w:rsid w:val="00244068"/>
    <w:rsid w:val="002440D6"/>
    <w:rsid w:val="00244498"/>
    <w:rsid w:val="00245801"/>
    <w:rsid w:val="00245FB1"/>
    <w:rsid w:val="00246A01"/>
    <w:rsid w:val="0024781E"/>
    <w:rsid w:val="00247E85"/>
    <w:rsid w:val="002503B7"/>
    <w:rsid w:val="00250901"/>
    <w:rsid w:val="00250A55"/>
    <w:rsid w:val="00252917"/>
    <w:rsid w:val="00252D36"/>
    <w:rsid w:val="00252E97"/>
    <w:rsid w:val="00253066"/>
    <w:rsid w:val="0025335F"/>
    <w:rsid w:val="00253DA5"/>
    <w:rsid w:val="00254293"/>
    <w:rsid w:val="0025458C"/>
    <w:rsid w:val="00254800"/>
    <w:rsid w:val="00254E98"/>
    <w:rsid w:val="002566C7"/>
    <w:rsid w:val="00256A45"/>
    <w:rsid w:val="00256EB8"/>
    <w:rsid w:val="00257163"/>
    <w:rsid w:val="00257BA1"/>
    <w:rsid w:val="00257E5B"/>
    <w:rsid w:val="0026028B"/>
    <w:rsid w:val="00260FA8"/>
    <w:rsid w:val="00261821"/>
    <w:rsid w:val="00261F2F"/>
    <w:rsid w:val="002641DF"/>
    <w:rsid w:val="002648E4"/>
    <w:rsid w:val="00264ACA"/>
    <w:rsid w:val="00264B1C"/>
    <w:rsid w:val="0026597E"/>
    <w:rsid w:val="00265B72"/>
    <w:rsid w:val="00265FA8"/>
    <w:rsid w:val="002664A4"/>
    <w:rsid w:val="00266613"/>
    <w:rsid w:val="00266738"/>
    <w:rsid w:val="002673F8"/>
    <w:rsid w:val="00267608"/>
    <w:rsid w:val="00267768"/>
    <w:rsid w:val="0027104B"/>
    <w:rsid w:val="00271220"/>
    <w:rsid w:val="00271C7E"/>
    <w:rsid w:val="0027217B"/>
    <w:rsid w:val="002724BD"/>
    <w:rsid w:val="00272E31"/>
    <w:rsid w:val="002737E9"/>
    <w:rsid w:val="002738D3"/>
    <w:rsid w:val="00273A8D"/>
    <w:rsid w:val="0027423F"/>
    <w:rsid w:val="00274B9C"/>
    <w:rsid w:val="002753F4"/>
    <w:rsid w:val="002769BD"/>
    <w:rsid w:val="00276C51"/>
    <w:rsid w:val="00276EE8"/>
    <w:rsid w:val="00276FC4"/>
    <w:rsid w:val="002773A7"/>
    <w:rsid w:val="002777BA"/>
    <w:rsid w:val="00277F78"/>
    <w:rsid w:val="00280589"/>
    <w:rsid w:val="00281376"/>
    <w:rsid w:val="002817F7"/>
    <w:rsid w:val="00282616"/>
    <w:rsid w:val="00282DBC"/>
    <w:rsid w:val="00282E2B"/>
    <w:rsid w:val="00283308"/>
    <w:rsid w:val="002838C0"/>
    <w:rsid w:val="00283C19"/>
    <w:rsid w:val="00283CED"/>
    <w:rsid w:val="00283FE6"/>
    <w:rsid w:val="002849E3"/>
    <w:rsid w:val="00284B39"/>
    <w:rsid w:val="00284C4F"/>
    <w:rsid w:val="00284FE5"/>
    <w:rsid w:val="00286234"/>
    <w:rsid w:val="00286AC5"/>
    <w:rsid w:val="00286C29"/>
    <w:rsid w:val="00287275"/>
    <w:rsid w:val="00287E48"/>
    <w:rsid w:val="002904D2"/>
    <w:rsid w:val="0029086B"/>
    <w:rsid w:val="00290A02"/>
    <w:rsid w:val="00290CEB"/>
    <w:rsid w:val="002916A9"/>
    <w:rsid w:val="00292435"/>
    <w:rsid w:val="002928C0"/>
    <w:rsid w:val="002929E5"/>
    <w:rsid w:val="00293FFB"/>
    <w:rsid w:val="002945BA"/>
    <w:rsid w:val="002945C3"/>
    <w:rsid w:val="00294869"/>
    <w:rsid w:val="00294EA1"/>
    <w:rsid w:val="00295130"/>
    <w:rsid w:val="002954E8"/>
    <w:rsid w:val="00295F44"/>
    <w:rsid w:val="00296408"/>
    <w:rsid w:val="00296664"/>
    <w:rsid w:val="00296BB2"/>
    <w:rsid w:val="002977B0"/>
    <w:rsid w:val="00297C54"/>
    <w:rsid w:val="002A1413"/>
    <w:rsid w:val="002A14C7"/>
    <w:rsid w:val="002A1D13"/>
    <w:rsid w:val="002A1EFE"/>
    <w:rsid w:val="002A22AB"/>
    <w:rsid w:val="002A3A3C"/>
    <w:rsid w:val="002A3EEA"/>
    <w:rsid w:val="002A42BE"/>
    <w:rsid w:val="002A45AB"/>
    <w:rsid w:val="002A57D6"/>
    <w:rsid w:val="002A5BBF"/>
    <w:rsid w:val="002A5CB2"/>
    <w:rsid w:val="002A5FD4"/>
    <w:rsid w:val="002A6B7F"/>
    <w:rsid w:val="002A7009"/>
    <w:rsid w:val="002A7474"/>
    <w:rsid w:val="002A7FDB"/>
    <w:rsid w:val="002B08BC"/>
    <w:rsid w:val="002B0CC2"/>
    <w:rsid w:val="002B0CFA"/>
    <w:rsid w:val="002B13AB"/>
    <w:rsid w:val="002B17B7"/>
    <w:rsid w:val="002B205F"/>
    <w:rsid w:val="002B20B6"/>
    <w:rsid w:val="002B26D6"/>
    <w:rsid w:val="002B29DB"/>
    <w:rsid w:val="002B30FA"/>
    <w:rsid w:val="002B361C"/>
    <w:rsid w:val="002B3809"/>
    <w:rsid w:val="002B3985"/>
    <w:rsid w:val="002B3D41"/>
    <w:rsid w:val="002B475E"/>
    <w:rsid w:val="002B4E7D"/>
    <w:rsid w:val="002B5121"/>
    <w:rsid w:val="002B5F3D"/>
    <w:rsid w:val="002B6709"/>
    <w:rsid w:val="002B6BBC"/>
    <w:rsid w:val="002B6EBF"/>
    <w:rsid w:val="002B6F17"/>
    <w:rsid w:val="002B6FA4"/>
    <w:rsid w:val="002B72B2"/>
    <w:rsid w:val="002B7D28"/>
    <w:rsid w:val="002B7E50"/>
    <w:rsid w:val="002B7E61"/>
    <w:rsid w:val="002C0281"/>
    <w:rsid w:val="002C035C"/>
    <w:rsid w:val="002C07F9"/>
    <w:rsid w:val="002C1513"/>
    <w:rsid w:val="002C1C1A"/>
    <w:rsid w:val="002C1E45"/>
    <w:rsid w:val="002C2082"/>
    <w:rsid w:val="002C22C6"/>
    <w:rsid w:val="002C2533"/>
    <w:rsid w:val="002C2B7A"/>
    <w:rsid w:val="002C2C57"/>
    <w:rsid w:val="002C2D17"/>
    <w:rsid w:val="002C3034"/>
    <w:rsid w:val="002C329D"/>
    <w:rsid w:val="002C5188"/>
    <w:rsid w:val="002C591B"/>
    <w:rsid w:val="002C5B01"/>
    <w:rsid w:val="002C61A5"/>
    <w:rsid w:val="002C64CC"/>
    <w:rsid w:val="002C6966"/>
    <w:rsid w:val="002C79DD"/>
    <w:rsid w:val="002C7DCD"/>
    <w:rsid w:val="002C7DDB"/>
    <w:rsid w:val="002C7ECE"/>
    <w:rsid w:val="002D0234"/>
    <w:rsid w:val="002D0271"/>
    <w:rsid w:val="002D0505"/>
    <w:rsid w:val="002D1AA6"/>
    <w:rsid w:val="002D1E1F"/>
    <w:rsid w:val="002D262E"/>
    <w:rsid w:val="002D2F6F"/>
    <w:rsid w:val="002D34E7"/>
    <w:rsid w:val="002D4CB3"/>
    <w:rsid w:val="002D4D6F"/>
    <w:rsid w:val="002D58A4"/>
    <w:rsid w:val="002D62C2"/>
    <w:rsid w:val="002D6D14"/>
    <w:rsid w:val="002D6D18"/>
    <w:rsid w:val="002E012F"/>
    <w:rsid w:val="002E040C"/>
    <w:rsid w:val="002E07A8"/>
    <w:rsid w:val="002E0B1E"/>
    <w:rsid w:val="002E114A"/>
    <w:rsid w:val="002E19F9"/>
    <w:rsid w:val="002E27FD"/>
    <w:rsid w:val="002E2A27"/>
    <w:rsid w:val="002E2E5E"/>
    <w:rsid w:val="002E3ED3"/>
    <w:rsid w:val="002E40B4"/>
    <w:rsid w:val="002E449E"/>
    <w:rsid w:val="002E44EB"/>
    <w:rsid w:val="002E4FA8"/>
    <w:rsid w:val="002E526A"/>
    <w:rsid w:val="002E5DF0"/>
    <w:rsid w:val="002F088C"/>
    <w:rsid w:val="002F11D4"/>
    <w:rsid w:val="002F181B"/>
    <w:rsid w:val="002F1A3D"/>
    <w:rsid w:val="002F2ED6"/>
    <w:rsid w:val="002F2F99"/>
    <w:rsid w:val="002F3A1F"/>
    <w:rsid w:val="002F470C"/>
    <w:rsid w:val="002F49CB"/>
    <w:rsid w:val="002F4F4E"/>
    <w:rsid w:val="002F50D2"/>
    <w:rsid w:val="002F5E21"/>
    <w:rsid w:val="002F60E3"/>
    <w:rsid w:val="002F6803"/>
    <w:rsid w:val="002F6D17"/>
    <w:rsid w:val="002F700B"/>
    <w:rsid w:val="00300D42"/>
    <w:rsid w:val="003014CE"/>
    <w:rsid w:val="00301697"/>
    <w:rsid w:val="003016C9"/>
    <w:rsid w:val="00301A0A"/>
    <w:rsid w:val="00301A39"/>
    <w:rsid w:val="003021B9"/>
    <w:rsid w:val="00302657"/>
    <w:rsid w:val="00302B7A"/>
    <w:rsid w:val="00302C9D"/>
    <w:rsid w:val="00302FB2"/>
    <w:rsid w:val="0030302B"/>
    <w:rsid w:val="00304655"/>
    <w:rsid w:val="00304CF3"/>
    <w:rsid w:val="003050FA"/>
    <w:rsid w:val="00305D3E"/>
    <w:rsid w:val="003061C5"/>
    <w:rsid w:val="00306CF5"/>
    <w:rsid w:val="00306D09"/>
    <w:rsid w:val="00306DB1"/>
    <w:rsid w:val="00306F89"/>
    <w:rsid w:val="0031035A"/>
    <w:rsid w:val="00310528"/>
    <w:rsid w:val="00310F57"/>
    <w:rsid w:val="003112D1"/>
    <w:rsid w:val="00311F4C"/>
    <w:rsid w:val="0031208A"/>
    <w:rsid w:val="00312512"/>
    <w:rsid w:val="003131FD"/>
    <w:rsid w:val="0031331B"/>
    <w:rsid w:val="003135C1"/>
    <w:rsid w:val="003144CB"/>
    <w:rsid w:val="00314B43"/>
    <w:rsid w:val="0031522A"/>
    <w:rsid w:val="003157EC"/>
    <w:rsid w:val="0031617A"/>
    <w:rsid w:val="00316285"/>
    <w:rsid w:val="003179CA"/>
    <w:rsid w:val="0032002B"/>
    <w:rsid w:val="00320BC3"/>
    <w:rsid w:val="00321767"/>
    <w:rsid w:val="003218BF"/>
    <w:rsid w:val="003224EA"/>
    <w:rsid w:val="00322ADD"/>
    <w:rsid w:val="003230F1"/>
    <w:rsid w:val="00323349"/>
    <w:rsid w:val="0032382B"/>
    <w:rsid w:val="00323B08"/>
    <w:rsid w:val="00323F68"/>
    <w:rsid w:val="00324989"/>
    <w:rsid w:val="0032616C"/>
    <w:rsid w:val="003261F5"/>
    <w:rsid w:val="003263DB"/>
    <w:rsid w:val="003267D5"/>
    <w:rsid w:val="00326E78"/>
    <w:rsid w:val="00326FDE"/>
    <w:rsid w:val="003270C4"/>
    <w:rsid w:val="0033073A"/>
    <w:rsid w:val="003307F2"/>
    <w:rsid w:val="00331046"/>
    <w:rsid w:val="003313AE"/>
    <w:rsid w:val="003321D1"/>
    <w:rsid w:val="00332AA1"/>
    <w:rsid w:val="00332C4F"/>
    <w:rsid w:val="0033364B"/>
    <w:rsid w:val="0033378F"/>
    <w:rsid w:val="00333BB8"/>
    <w:rsid w:val="0033507D"/>
    <w:rsid w:val="00336139"/>
    <w:rsid w:val="00336662"/>
    <w:rsid w:val="00336670"/>
    <w:rsid w:val="00336D75"/>
    <w:rsid w:val="0033759E"/>
    <w:rsid w:val="00341CDD"/>
    <w:rsid w:val="00341D37"/>
    <w:rsid w:val="00343383"/>
    <w:rsid w:val="00343B76"/>
    <w:rsid w:val="00343E8B"/>
    <w:rsid w:val="00344DC4"/>
    <w:rsid w:val="00344FB1"/>
    <w:rsid w:val="003452EA"/>
    <w:rsid w:val="003454EC"/>
    <w:rsid w:val="00345629"/>
    <w:rsid w:val="00345992"/>
    <w:rsid w:val="0034633B"/>
    <w:rsid w:val="003469D9"/>
    <w:rsid w:val="00346A15"/>
    <w:rsid w:val="00347435"/>
    <w:rsid w:val="0034748E"/>
    <w:rsid w:val="00347CF1"/>
    <w:rsid w:val="00350432"/>
    <w:rsid w:val="00350786"/>
    <w:rsid w:val="00350DFD"/>
    <w:rsid w:val="00351B51"/>
    <w:rsid w:val="0035282D"/>
    <w:rsid w:val="00352DEA"/>
    <w:rsid w:val="003536E0"/>
    <w:rsid w:val="00353E94"/>
    <w:rsid w:val="003545B4"/>
    <w:rsid w:val="00354672"/>
    <w:rsid w:val="00354C6A"/>
    <w:rsid w:val="00354DF2"/>
    <w:rsid w:val="00354E80"/>
    <w:rsid w:val="0035676D"/>
    <w:rsid w:val="00356DA3"/>
    <w:rsid w:val="00356EF5"/>
    <w:rsid w:val="003570A6"/>
    <w:rsid w:val="003574E9"/>
    <w:rsid w:val="00360941"/>
    <w:rsid w:val="00360D1A"/>
    <w:rsid w:val="00361143"/>
    <w:rsid w:val="00362005"/>
    <w:rsid w:val="00362660"/>
    <w:rsid w:val="00363600"/>
    <w:rsid w:val="003650AF"/>
    <w:rsid w:val="00365E03"/>
    <w:rsid w:val="00365F99"/>
    <w:rsid w:val="003660A8"/>
    <w:rsid w:val="00367307"/>
    <w:rsid w:val="003701B4"/>
    <w:rsid w:val="00370BA4"/>
    <w:rsid w:val="00370BF2"/>
    <w:rsid w:val="00370D77"/>
    <w:rsid w:val="003712EA"/>
    <w:rsid w:val="00371ABD"/>
    <w:rsid w:val="00371ED9"/>
    <w:rsid w:val="00372CDF"/>
    <w:rsid w:val="00373843"/>
    <w:rsid w:val="00373FCE"/>
    <w:rsid w:val="00374653"/>
    <w:rsid w:val="00374A6D"/>
    <w:rsid w:val="00375C7B"/>
    <w:rsid w:val="00375DB7"/>
    <w:rsid w:val="00376C20"/>
    <w:rsid w:val="00377058"/>
    <w:rsid w:val="003774E6"/>
    <w:rsid w:val="0037764A"/>
    <w:rsid w:val="003777D2"/>
    <w:rsid w:val="00377F57"/>
    <w:rsid w:val="00380D3B"/>
    <w:rsid w:val="00382030"/>
    <w:rsid w:val="00382781"/>
    <w:rsid w:val="003827B6"/>
    <w:rsid w:val="00382DD2"/>
    <w:rsid w:val="00383D5B"/>
    <w:rsid w:val="00384691"/>
    <w:rsid w:val="00385C63"/>
    <w:rsid w:val="00385D2F"/>
    <w:rsid w:val="003865AA"/>
    <w:rsid w:val="00387BC4"/>
    <w:rsid w:val="00387C4F"/>
    <w:rsid w:val="00387FED"/>
    <w:rsid w:val="0039027D"/>
    <w:rsid w:val="00390301"/>
    <w:rsid w:val="00390A42"/>
    <w:rsid w:val="003915FF"/>
    <w:rsid w:val="00391B8C"/>
    <w:rsid w:val="0039231B"/>
    <w:rsid w:val="00392914"/>
    <w:rsid w:val="00392B37"/>
    <w:rsid w:val="00392C9B"/>
    <w:rsid w:val="00393D0D"/>
    <w:rsid w:val="00393F3A"/>
    <w:rsid w:val="0039450B"/>
    <w:rsid w:val="00394A5F"/>
    <w:rsid w:val="00395476"/>
    <w:rsid w:val="003957F9"/>
    <w:rsid w:val="00395BBE"/>
    <w:rsid w:val="003A107A"/>
    <w:rsid w:val="003A1287"/>
    <w:rsid w:val="003A2B5F"/>
    <w:rsid w:val="003A30A6"/>
    <w:rsid w:val="003A3491"/>
    <w:rsid w:val="003A3993"/>
    <w:rsid w:val="003A3BC9"/>
    <w:rsid w:val="003A4110"/>
    <w:rsid w:val="003A4C3C"/>
    <w:rsid w:val="003A5670"/>
    <w:rsid w:val="003A5F5C"/>
    <w:rsid w:val="003A628C"/>
    <w:rsid w:val="003A62CF"/>
    <w:rsid w:val="003A6877"/>
    <w:rsid w:val="003A6B94"/>
    <w:rsid w:val="003A6C7A"/>
    <w:rsid w:val="003A733F"/>
    <w:rsid w:val="003A7574"/>
    <w:rsid w:val="003A7799"/>
    <w:rsid w:val="003B03D3"/>
    <w:rsid w:val="003B044A"/>
    <w:rsid w:val="003B061D"/>
    <w:rsid w:val="003B1E5C"/>
    <w:rsid w:val="003B2979"/>
    <w:rsid w:val="003B4490"/>
    <w:rsid w:val="003B48CD"/>
    <w:rsid w:val="003B4F9E"/>
    <w:rsid w:val="003B546B"/>
    <w:rsid w:val="003B58C9"/>
    <w:rsid w:val="003B63D2"/>
    <w:rsid w:val="003B69B4"/>
    <w:rsid w:val="003B6FD9"/>
    <w:rsid w:val="003B703F"/>
    <w:rsid w:val="003C0211"/>
    <w:rsid w:val="003C0249"/>
    <w:rsid w:val="003C1220"/>
    <w:rsid w:val="003C18E0"/>
    <w:rsid w:val="003C1DC7"/>
    <w:rsid w:val="003C33A4"/>
    <w:rsid w:val="003C4FEA"/>
    <w:rsid w:val="003D0743"/>
    <w:rsid w:val="003D0B64"/>
    <w:rsid w:val="003D12C9"/>
    <w:rsid w:val="003D1671"/>
    <w:rsid w:val="003D272E"/>
    <w:rsid w:val="003D3162"/>
    <w:rsid w:val="003D3184"/>
    <w:rsid w:val="003D31EF"/>
    <w:rsid w:val="003D384D"/>
    <w:rsid w:val="003D38CD"/>
    <w:rsid w:val="003D4353"/>
    <w:rsid w:val="003D4479"/>
    <w:rsid w:val="003D4706"/>
    <w:rsid w:val="003D5394"/>
    <w:rsid w:val="003D587B"/>
    <w:rsid w:val="003D73C1"/>
    <w:rsid w:val="003D76B0"/>
    <w:rsid w:val="003D79D1"/>
    <w:rsid w:val="003E0384"/>
    <w:rsid w:val="003E051B"/>
    <w:rsid w:val="003E058E"/>
    <w:rsid w:val="003E0784"/>
    <w:rsid w:val="003E0B5F"/>
    <w:rsid w:val="003E111F"/>
    <w:rsid w:val="003E160A"/>
    <w:rsid w:val="003E2D16"/>
    <w:rsid w:val="003E3151"/>
    <w:rsid w:val="003E4438"/>
    <w:rsid w:val="003E44AF"/>
    <w:rsid w:val="003E49EB"/>
    <w:rsid w:val="003E652E"/>
    <w:rsid w:val="003E6A23"/>
    <w:rsid w:val="003E752D"/>
    <w:rsid w:val="003E7929"/>
    <w:rsid w:val="003F0457"/>
    <w:rsid w:val="003F07B2"/>
    <w:rsid w:val="003F0CF4"/>
    <w:rsid w:val="003F1762"/>
    <w:rsid w:val="003F26CC"/>
    <w:rsid w:val="003F28E1"/>
    <w:rsid w:val="003F2BED"/>
    <w:rsid w:val="003F2C81"/>
    <w:rsid w:val="003F2D77"/>
    <w:rsid w:val="003F3358"/>
    <w:rsid w:val="003F362C"/>
    <w:rsid w:val="003F3F73"/>
    <w:rsid w:val="003F4683"/>
    <w:rsid w:val="003F529C"/>
    <w:rsid w:val="003F54F1"/>
    <w:rsid w:val="003F6A0F"/>
    <w:rsid w:val="003F6C53"/>
    <w:rsid w:val="003F799D"/>
    <w:rsid w:val="004000F6"/>
    <w:rsid w:val="00400682"/>
    <w:rsid w:val="004013B3"/>
    <w:rsid w:val="00401B19"/>
    <w:rsid w:val="00401EC9"/>
    <w:rsid w:val="00401F97"/>
    <w:rsid w:val="0040292C"/>
    <w:rsid w:val="004037FB"/>
    <w:rsid w:val="00404B77"/>
    <w:rsid w:val="004058EA"/>
    <w:rsid w:val="00405BDD"/>
    <w:rsid w:val="00406205"/>
    <w:rsid w:val="004066DD"/>
    <w:rsid w:val="0040752E"/>
    <w:rsid w:val="004075D0"/>
    <w:rsid w:val="00407940"/>
    <w:rsid w:val="00407B5F"/>
    <w:rsid w:val="004107C6"/>
    <w:rsid w:val="0041086E"/>
    <w:rsid w:val="00411810"/>
    <w:rsid w:val="00411BCF"/>
    <w:rsid w:val="0041242D"/>
    <w:rsid w:val="0041259A"/>
    <w:rsid w:val="004126BB"/>
    <w:rsid w:val="00412702"/>
    <w:rsid w:val="00412728"/>
    <w:rsid w:val="00413661"/>
    <w:rsid w:val="0041388A"/>
    <w:rsid w:val="00413FA5"/>
    <w:rsid w:val="0041400D"/>
    <w:rsid w:val="0041433C"/>
    <w:rsid w:val="004143A3"/>
    <w:rsid w:val="00414B4E"/>
    <w:rsid w:val="004156C4"/>
    <w:rsid w:val="004158B0"/>
    <w:rsid w:val="00420289"/>
    <w:rsid w:val="004214B0"/>
    <w:rsid w:val="00421ACB"/>
    <w:rsid w:val="00423EE3"/>
    <w:rsid w:val="004245C5"/>
    <w:rsid w:val="0042485A"/>
    <w:rsid w:val="00424890"/>
    <w:rsid w:val="00425B36"/>
    <w:rsid w:val="0042625A"/>
    <w:rsid w:val="00426456"/>
    <w:rsid w:val="004278EB"/>
    <w:rsid w:val="00430472"/>
    <w:rsid w:val="004312F3"/>
    <w:rsid w:val="004323F9"/>
    <w:rsid w:val="004324AC"/>
    <w:rsid w:val="0043332B"/>
    <w:rsid w:val="004350C0"/>
    <w:rsid w:val="00435584"/>
    <w:rsid w:val="00435FA7"/>
    <w:rsid w:val="00436B9E"/>
    <w:rsid w:val="00436E8F"/>
    <w:rsid w:val="00437463"/>
    <w:rsid w:val="00440E58"/>
    <w:rsid w:val="00442A58"/>
    <w:rsid w:val="00442B19"/>
    <w:rsid w:val="0044398B"/>
    <w:rsid w:val="00443CDA"/>
    <w:rsid w:val="00443D70"/>
    <w:rsid w:val="0044421B"/>
    <w:rsid w:val="004442F1"/>
    <w:rsid w:val="00445621"/>
    <w:rsid w:val="00447266"/>
    <w:rsid w:val="004475A8"/>
    <w:rsid w:val="00447B28"/>
    <w:rsid w:val="00447FD5"/>
    <w:rsid w:val="0045005B"/>
    <w:rsid w:val="004509C4"/>
    <w:rsid w:val="00450CD3"/>
    <w:rsid w:val="004510F4"/>
    <w:rsid w:val="004512DA"/>
    <w:rsid w:val="004514C3"/>
    <w:rsid w:val="00451999"/>
    <w:rsid w:val="00452280"/>
    <w:rsid w:val="00452318"/>
    <w:rsid w:val="0045379F"/>
    <w:rsid w:val="00454A0A"/>
    <w:rsid w:val="00455314"/>
    <w:rsid w:val="0045580D"/>
    <w:rsid w:val="00455961"/>
    <w:rsid w:val="004559BE"/>
    <w:rsid w:val="00455F60"/>
    <w:rsid w:val="0045696F"/>
    <w:rsid w:val="00456C0A"/>
    <w:rsid w:val="00456FC1"/>
    <w:rsid w:val="004572E3"/>
    <w:rsid w:val="004575D3"/>
    <w:rsid w:val="00461CD9"/>
    <w:rsid w:val="00461D1E"/>
    <w:rsid w:val="0046232A"/>
    <w:rsid w:val="004628D8"/>
    <w:rsid w:val="00462BDF"/>
    <w:rsid w:val="00462E47"/>
    <w:rsid w:val="00463193"/>
    <w:rsid w:val="0046319B"/>
    <w:rsid w:val="004634B4"/>
    <w:rsid w:val="00463808"/>
    <w:rsid w:val="00463BEF"/>
    <w:rsid w:val="00463D20"/>
    <w:rsid w:val="00464716"/>
    <w:rsid w:val="00464A84"/>
    <w:rsid w:val="00465913"/>
    <w:rsid w:val="00466224"/>
    <w:rsid w:val="0046685D"/>
    <w:rsid w:val="00466A80"/>
    <w:rsid w:val="00467413"/>
    <w:rsid w:val="00467639"/>
    <w:rsid w:val="004709C7"/>
    <w:rsid w:val="00470A93"/>
    <w:rsid w:val="00470F32"/>
    <w:rsid w:val="004719A6"/>
    <w:rsid w:val="0047249A"/>
    <w:rsid w:val="00472604"/>
    <w:rsid w:val="00474A40"/>
    <w:rsid w:val="004756B1"/>
    <w:rsid w:val="0047789F"/>
    <w:rsid w:val="00477BBF"/>
    <w:rsid w:val="00477C02"/>
    <w:rsid w:val="00477EE8"/>
    <w:rsid w:val="004819D6"/>
    <w:rsid w:val="00482794"/>
    <w:rsid w:val="004835D3"/>
    <w:rsid w:val="00483A01"/>
    <w:rsid w:val="00483C99"/>
    <w:rsid w:val="00483CF5"/>
    <w:rsid w:val="00484B07"/>
    <w:rsid w:val="0048595B"/>
    <w:rsid w:val="00485BBE"/>
    <w:rsid w:val="00486708"/>
    <w:rsid w:val="00486A8B"/>
    <w:rsid w:val="004871BD"/>
    <w:rsid w:val="00487217"/>
    <w:rsid w:val="004872B9"/>
    <w:rsid w:val="004875D2"/>
    <w:rsid w:val="00490362"/>
    <w:rsid w:val="00490650"/>
    <w:rsid w:val="00490929"/>
    <w:rsid w:val="00490A97"/>
    <w:rsid w:val="00490BAF"/>
    <w:rsid w:val="00491726"/>
    <w:rsid w:val="004924FB"/>
    <w:rsid w:val="00492DED"/>
    <w:rsid w:val="0049325E"/>
    <w:rsid w:val="00493856"/>
    <w:rsid w:val="004938AA"/>
    <w:rsid w:val="00494684"/>
    <w:rsid w:val="004949EC"/>
    <w:rsid w:val="00494FAB"/>
    <w:rsid w:val="0049554B"/>
    <w:rsid w:val="00495558"/>
    <w:rsid w:val="00495578"/>
    <w:rsid w:val="00495D8A"/>
    <w:rsid w:val="0049664A"/>
    <w:rsid w:val="00497751"/>
    <w:rsid w:val="00497BC9"/>
    <w:rsid w:val="004A14A9"/>
    <w:rsid w:val="004A27B2"/>
    <w:rsid w:val="004A2E6D"/>
    <w:rsid w:val="004A2FD8"/>
    <w:rsid w:val="004A3160"/>
    <w:rsid w:val="004A45BD"/>
    <w:rsid w:val="004A463F"/>
    <w:rsid w:val="004A4A87"/>
    <w:rsid w:val="004A4B7A"/>
    <w:rsid w:val="004A4CCC"/>
    <w:rsid w:val="004A60A4"/>
    <w:rsid w:val="004A67C0"/>
    <w:rsid w:val="004A6FE8"/>
    <w:rsid w:val="004A7F95"/>
    <w:rsid w:val="004A7FFD"/>
    <w:rsid w:val="004B14F7"/>
    <w:rsid w:val="004B19BD"/>
    <w:rsid w:val="004B1A15"/>
    <w:rsid w:val="004B237A"/>
    <w:rsid w:val="004B2B72"/>
    <w:rsid w:val="004B41E7"/>
    <w:rsid w:val="004B4556"/>
    <w:rsid w:val="004B4E1B"/>
    <w:rsid w:val="004B74AB"/>
    <w:rsid w:val="004C1264"/>
    <w:rsid w:val="004C1844"/>
    <w:rsid w:val="004C24C2"/>
    <w:rsid w:val="004C2DA9"/>
    <w:rsid w:val="004C3AF1"/>
    <w:rsid w:val="004C4000"/>
    <w:rsid w:val="004C48BB"/>
    <w:rsid w:val="004C4E78"/>
    <w:rsid w:val="004C54B7"/>
    <w:rsid w:val="004C6211"/>
    <w:rsid w:val="004C66AE"/>
    <w:rsid w:val="004D03E5"/>
    <w:rsid w:val="004D0FAE"/>
    <w:rsid w:val="004D151E"/>
    <w:rsid w:val="004D1725"/>
    <w:rsid w:val="004D20B1"/>
    <w:rsid w:val="004D247D"/>
    <w:rsid w:val="004D29D4"/>
    <w:rsid w:val="004D2C7C"/>
    <w:rsid w:val="004D37FC"/>
    <w:rsid w:val="004D4D1B"/>
    <w:rsid w:val="004D54CF"/>
    <w:rsid w:val="004D5F23"/>
    <w:rsid w:val="004D60F2"/>
    <w:rsid w:val="004D6514"/>
    <w:rsid w:val="004D6B9C"/>
    <w:rsid w:val="004D6CE0"/>
    <w:rsid w:val="004D7272"/>
    <w:rsid w:val="004E02BE"/>
    <w:rsid w:val="004E0761"/>
    <w:rsid w:val="004E0DD9"/>
    <w:rsid w:val="004E1881"/>
    <w:rsid w:val="004E1A28"/>
    <w:rsid w:val="004E2A8D"/>
    <w:rsid w:val="004E3229"/>
    <w:rsid w:val="004E3387"/>
    <w:rsid w:val="004E3457"/>
    <w:rsid w:val="004E3A4E"/>
    <w:rsid w:val="004E4BED"/>
    <w:rsid w:val="004E5C7C"/>
    <w:rsid w:val="004E6126"/>
    <w:rsid w:val="004E634E"/>
    <w:rsid w:val="004E682E"/>
    <w:rsid w:val="004E6F8F"/>
    <w:rsid w:val="004E71F0"/>
    <w:rsid w:val="004F199A"/>
    <w:rsid w:val="004F2C9A"/>
    <w:rsid w:val="004F4174"/>
    <w:rsid w:val="004F4D84"/>
    <w:rsid w:val="004F5BF2"/>
    <w:rsid w:val="004F5CEA"/>
    <w:rsid w:val="004F62FD"/>
    <w:rsid w:val="004F6719"/>
    <w:rsid w:val="004F693B"/>
    <w:rsid w:val="004F6B0E"/>
    <w:rsid w:val="004F76FA"/>
    <w:rsid w:val="004F7BE9"/>
    <w:rsid w:val="005008FC"/>
    <w:rsid w:val="00500CD7"/>
    <w:rsid w:val="00500FAF"/>
    <w:rsid w:val="00501165"/>
    <w:rsid w:val="00501486"/>
    <w:rsid w:val="0050160E"/>
    <w:rsid w:val="00501EBE"/>
    <w:rsid w:val="0050217E"/>
    <w:rsid w:val="00502A00"/>
    <w:rsid w:val="00503E56"/>
    <w:rsid w:val="00504E69"/>
    <w:rsid w:val="00505158"/>
    <w:rsid w:val="00505B42"/>
    <w:rsid w:val="00506A96"/>
    <w:rsid w:val="00506EEB"/>
    <w:rsid w:val="005074A1"/>
    <w:rsid w:val="0051151A"/>
    <w:rsid w:val="00512397"/>
    <w:rsid w:val="00512967"/>
    <w:rsid w:val="00514B12"/>
    <w:rsid w:val="0051572A"/>
    <w:rsid w:val="005158BF"/>
    <w:rsid w:val="00515945"/>
    <w:rsid w:val="0052024B"/>
    <w:rsid w:val="00520884"/>
    <w:rsid w:val="00520908"/>
    <w:rsid w:val="00520D24"/>
    <w:rsid w:val="005211C9"/>
    <w:rsid w:val="00521520"/>
    <w:rsid w:val="005217A6"/>
    <w:rsid w:val="0052200A"/>
    <w:rsid w:val="005229B0"/>
    <w:rsid w:val="00523D34"/>
    <w:rsid w:val="005240CD"/>
    <w:rsid w:val="005249AD"/>
    <w:rsid w:val="00524D75"/>
    <w:rsid w:val="005251F6"/>
    <w:rsid w:val="00525E2C"/>
    <w:rsid w:val="00526009"/>
    <w:rsid w:val="005261F3"/>
    <w:rsid w:val="005264FC"/>
    <w:rsid w:val="00527396"/>
    <w:rsid w:val="005278F5"/>
    <w:rsid w:val="00527CDD"/>
    <w:rsid w:val="00527D90"/>
    <w:rsid w:val="005303AB"/>
    <w:rsid w:val="005305C1"/>
    <w:rsid w:val="00530AD1"/>
    <w:rsid w:val="00531DB6"/>
    <w:rsid w:val="0053224C"/>
    <w:rsid w:val="005324B3"/>
    <w:rsid w:val="00532B1F"/>
    <w:rsid w:val="00532DC5"/>
    <w:rsid w:val="00532F8F"/>
    <w:rsid w:val="0053302F"/>
    <w:rsid w:val="005330FB"/>
    <w:rsid w:val="00534413"/>
    <w:rsid w:val="005349AD"/>
    <w:rsid w:val="00534E18"/>
    <w:rsid w:val="00536272"/>
    <w:rsid w:val="0054020C"/>
    <w:rsid w:val="0054071E"/>
    <w:rsid w:val="00540DA5"/>
    <w:rsid w:val="00540E36"/>
    <w:rsid w:val="00541070"/>
    <w:rsid w:val="005413A8"/>
    <w:rsid w:val="00542673"/>
    <w:rsid w:val="00543893"/>
    <w:rsid w:val="005438F8"/>
    <w:rsid w:val="005439A6"/>
    <w:rsid w:val="00544BFC"/>
    <w:rsid w:val="0054566B"/>
    <w:rsid w:val="005458C0"/>
    <w:rsid w:val="00546F4E"/>
    <w:rsid w:val="00547E85"/>
    <w:rsid w:val="00550F6F"/>
    <w:rsid w:val="00551344"/>
    <w:rsid w:val="00552336"/>
    <w:rsid w:val="0055312B"/>
    <w:rsid w:val="005532AE"/>
    <w:rsid w:val="00553469"/>
    <w:rsid w:val="00553ACA"/>
    <w:rsid w:val="00553AF2"/>
    <w:rsid w:val="00553BF7"/>
    <w:rsid w:val="00554ED3"/>
    <w:rsid w:val="00554F0C"/>
    <w:rsid w:val="00555137"/>
    <w:rsid w:val="0055537E"/>
    <w:rsid w:val="00556163"/>
    <w:rsid w:val="00556AAF"/>
    <w:rsid w:val="0055737C"/>
    <w:rsid w:val="005578F6"/>
    <w:rsid w:val="0056039D"/>
    <w:rsid w:val="0056085F"/>
    <w:rsid w:val="00561477"/>
    <w:rsid w:val="00561881"/>
    <w:rsid w:val="005637D0"/>
    <w:rsid w:val="00563C28"/>
    <w:rsid w:val="00563C87"/>
    <w:rsid w:val="00563D23"/>
    <w:rsid w:val="00563F07"/>
    <w:rsid w:val="005646B0"/>
    <w:rsid w:val="00564AAD"/>
    <w:rsid w:val="005665AD"/>
    <w:rsid w:val="00567817"/>
    <w:rsid w:val="00567DC9"/>
    <w:rsid w:val="0057042F"/>
    <w:rsid w:val="005707EF"/>
    <w:rsid w:val="00570B4B"/>
    <w:rsid w:val="00570B65"/>
    <w:rsid w:val="0057199B"/>
    <w:rsid w:val="00571F43"/>
    <w:rsid w:val="005721DD"/>
    <w:rsid w:val="005726BC"/>
    <w:rsid w:val="00572781"/>
    <w:rsid w:val="005728CC"/>
    <w:rsid w:val="00572F63"/>
    <w:rsid w:val="0057350B"/>
    <w:rsid w:val="00573706"/>
    <w:rsid w:val="00573D0F"/>
    <w:rsid w:val="00574B7D"/>
    <w:rsid w:val="00575560"/>
    <w:rsid w:val="005760EC"/>
    <w:rsid w:val="00576E4D"/>
    <w:rsid w:val="005778F9"/>
    <w:rsid w:val="00577B9B"/>
    <w:rsid w:val="0058196C"/>
    <w:rsid w:val="00582F7C"/>
    <w:rsid w:val="005832B4"/>
    <w:rsid w:val="00583424"/>
    <w:rsid w:val="00583B88"/>
    <w:rsid w:val="0058405D"/>
    <w:rsid w:val="005845E8"/>
    <w:rsid w:val="00584E6A"/>
    <w:rsid w:val="00585150"/>
    <w:rsid w:val="005858F4"/>
    <w:rsid w:val="005859AC"/>
    <w:rsid w:val="00586297"/>
    <w:rsid w:val="0058690A"/>
    <w:rsid w:val="00586C51"/>
    <w:rsid w:val="0059052F"/>
    <w:rsid w:val="005905AA"/>
    <w:rsid w:val="0059130D"/>
    <w:rsid w:val="00591C5A"/>
    <w:rsid w:val="00591DD3"/>
    <w:rsid w:val="00591E2C"/>
    <w:rsid w:val="00593217"/>
    <w:rsid w:val="0059390C"/>
    <w:rsid w:val="005947C0"/>
    <w:rsid w:val="00594F0A"/>
    <w:rsid w:val="0059531F"/>
    <w:rsid w:val="005954EE"/>
    <w:rsid w:val="00595886"/>
    <w:rsid w:val="00595B63"/>
    <w:rsid w:val="005961C6"/>
    <w:rsid w:val="005967C9"/>
    <w:rsid w:val="005969DE"/>
    <w:rsid w:val="00596B41"/>
    <w:rsid w:val="00597D46"/>
    <w:rsid w:val="005A05A2"/>
    <w:rsid w:val="005A3397"/>
    <w:rsid w:val="005A33C8"/>
    <w:rsid w:val="005A4390"/>
    <w:rsid w:val="005A48F4"/>
    <w:rsid w:val="005A5116"/>
    <w:rsid w:val="005A545A"/>
    <w:rsid w:val="005A5479"/>
    <w:rsid w:val="005A5E97"/>
    <w:rsid w:val="005A63A0"/>
    <w:rsid w:val="005A65C8"/>
    <w:rsid w:val="005A6EB2"/>
    <w:rsid w:val="005A6F4B"/>
    <w:rsid w:val="005A75B6"/>
    <w:rsid w:val="005B03D8"/>
    <w:rsid w:val="005B07C4"/>
    <w:rsid w:val="005B0D68"/>
    <w:rsid w:val="005B1689"/>
    <w:rsid w:val="005B189D"/>
    <w:rsid w:val="005B1CE8"/>
    <w:rsid w:val="005B2C04"/>
    <w:rsid w:val="005B373F"/>
    <w:rsid w:val="005B3AE5"/>
    <w:rsid w:val="005B3F25"/>
    <w:rsid w:val="005B42F4"/>
    <w:rsid w:val="005B631D"/>
    <w:rsid w:val="005B6407"/>
    <w:rsid w:val="005B6799"/>
    <w:rsid w:val="005C00FA"/>
    <w:rsid w:val="005C1771"/>
    <w:rsid w:val="005C1E90"/>
    <w:rsid w:val="005C2503"/>
    <w:rsid w:val="005C41F6"/>
    <w:rsid w:val="005C52BF"/>
    <w:rsid w:val="005C52E0"/>
    <w:rsid w:val="005C5950"/>
    <w:rsid w:val="005C7A3C"/>
    <w:rsid w:val="005C7ABB"/>
    <w:rsid w:val="005D021D"/>
    <w:rsid w:val="005D06BD"/>
    <w:rsid w:val="005D1B46"/>
    <w:rsid w:val="005D1C78"/>
    <w:rsid w:val="005D3A82"/>
    <w:rsid w:val="005D3CD5"/>
    <w:rsid w:val="005D51FD"/>
    <w:rsid w:val="005D5564"/>
    <w:rsid w:val="005D5C69"/>
    <w:rsid w:val="005D7731"/>
    <w:rsid w:val="005D7824"/>
    <w:rsid w:val="005D7AA4"/>
    <w:rsid w:val="005E051D"/>
    <w:rsid w:val="005E136A"/>
    <w:rsid w:val="005E20C3"/>
    <w:rsid w:val="005E2EA6"/>
    <w:rsid w:val="005E3903"/>
    <w:rsid w:val="005E4821"/>
    <w:rsid w:val="005E4E7F"/>
    <w:rsid w:val="005E5363"/>
    <w:rsid w:val="005E66CD"/>
    <w:rsid w:val="005E749A"/>
    <w:rsid w:val="005E7D51"/>
    <w:rsid w:val="005F11BF"/>
    <w:rsid w:val="005F12B0"/>
    <w:rsid w:val="005F2647"/>
    <w:rsid w:val="005F2C4D"/>
    <w:rsid w:val="005F2D1B"/>
    <w:rsid w:val="005F2EBB"/>
    <w:rsid w:val="005F3459"/>
    <w:rsid w:val="005F36ED"/>
    <w:rsid w:val="005F4079"/>
    <w:rsid w:val="005F52AB"/>
    <w:rsid w:val="005F530F"/>
    <w:rsid w:val="005F5B91"/>
    <w:rsid w:val="005F64F7"/>
    <w:rsid w:val="005F6671"/>
    <w:rsid w:val="005F689F"/>
    <w:rsid w:val="005F68D2"/>
    <w:rsid w:val="005F6E91"/>
    <w:rsid w:val="005F74E5"/>
    <w:rsid w:val="005F79DD"/>
    <w:rsid w:val="005F7BED"/>
    <w:rsid w:val="00600277"/>
    <w:rsid w:val="0060046E"/>
    <w:rsid w:val="0060104E"/>
    <w:rsid w:val="00601546"/>
    <w:rsid w:val="00601664"/>
    <w:rsid w:val="00601D36"/>
    <w:rsid w:val="006034FB"/>
    <w:rsid w:val="006038D9"/>
    <w:rsid w:val="00603CE2"/>
    <w:rsid w:val="00604027"/>
    <w:rsid w:val="00604851"/>
    <w:rsid w:val="0060501B"/>
    <w:rsid w:val="006050B2"/>
    <w:rsid w:val="0060515A"/>
    <w:rsid w:val="00605CD9"/>
    <w:rsid w:val="00605DB2"/>
    <w:rsid w:val="00606DA4"/>
    <w:rsid w:val="00607299"/>
    <w:rsid w:val="006074C8"/>
    <w:rsid w:val="00607C45"/>
    <w:rsid w:val="00607F2E"/>
    <w:rsid w:val="006101F3"/>
    <w:rsid w:val="00611662"/>
    <w:rsid w:val="006124C2"/>
    <w:rsid w:val="0061254A"/>
    <w:rsid w:val="006128D1"/>
    <w:rsid w:val="00612AE4"/>
    <w:rsid w:val="00612B2F"/>
    <w:rsid w:val="00612D80"/>
    <w:rsid w:val="00613E24"/>
    <w:rsid w:val="0061443F"/>
    <w:rsid w:val="006147AD"/>
    <w:rsid w:val="006147F6"/>
    <w:rsid w:val="00616772"/>
    <w:rsid w:val="00620009"/>
    <w:rsid w:val="0062060B"/>
    <w:rsid w:val="00621424"/>
    <w:rsid w:val="00621510"/>
    <w:rsid w:val="00621742"/>
    <w:rsid w:val="006219FC"/>
    <w:rsid w:val="00621A6E"/>
    <w:rsid w:val="00622851"/>
    <w:rsid w:val="00622DC4"/>
    <w:rsid w:val="00622FAE"/>
    <w:rsid w:val="00623031"/>
    <w:rsid w:val="00623294"/>
    <w:rsid w:val="00623834"/>
    <w:rsid w:val="0062385A"/>
    <w:rsid w:val="006244F0"/>
    <w:rsid w:val="00625259"/>
    <w:rsid w:val="00625D79"/>
    <w:rsid w:val="006268DB"/>
    <w:rsid w:val="006269D3"/>
    <w:rsid w:val="00626D9D"/>
    <w:rsid w:val="00627DBE"/>
    <w:rsid w:val="00630042"/>
    <w:rsid w:val="00631076"/>
    <w:rsid w:val="00631B43"/>
    <w:rsid w:val="00632D52"/>
    <w:rsid w:val="00632E57"/>
    <w:rsid w:val="00632FC6"/>
    <w:rsid w:val="00633740"/>
    <w:rsid w:val="0063445A"/>
    <w:rsid w:val="00635E23"/>
    <w:rsid w:val="00636367"/>
    <w:rsid w:val="00636468"/>
    <w:rsid w:val="0064028C"/>
    <w:rsid w:val="00640BAE"/>
    <w:rsid w:val="00641471"/>
    <w:rsid w:val="00641C95"/>
    <w:rsid w:val="00641E54"/>
    <w:rsid w:val="006422CE"/>
    <w:rsid w:val="006430ED"/>
    <w:rsid w:val="00643533"/>
    <w:rsid w:val="00643871"/>
    <w:rsid w:val="0064406F"/>
    <w:rsid w:val="00644241"/>
    <w:rsid w:val="00644969"/>
    <w:rsid w:val="00644CBF"/>
    <w:rsid w:val="00645D43"/>
    <w:rsid w:val="00645F5C"/>
    <w:rsid w:val="00646703"/>
    <w:rsid w:val="00647231"/>
    <w:rsid w:val="0064772E"/>
    <w:rsid w:val="006503B2"/>
    <w:rsid w:val="00650814"/>
    <w:rsid w:val="00651400"/>
    <w:rsid w:val="0065239F"/>
    <w:rsid w:val="00653041"/>
    <w:rsid w:val="006534BC"/>
    <w:rsid w:val="0065444B"/>
    <w:rsid w:val="006547A2"/>
    <w:rsid w:val="006551D7"/>
    <w:rsid w:val="0065526F"/>
    <w:rsid w:val="00655A69"/>
    <w:rsid w:val="006561BB"/>
    <w:rsid w:val="006561E5"/>
    <w:rsid w:val="00660038"/>
    <w:rsid w:val="00660123"/>
    <w:rsid w:val="00660529"/>
    <w:rsid w:val="00661F34"/>
    <w:rsid w:val="00662198"/>
    <w:rsid w:val="00663421"/>
    <w:rsid w:val="00665684"/>
    <w:rsid w:val="00665983"/>
    <w:rsid w:val="00666051"/>
    <w:rsid w:val="00667D03"/>
    <w:rsid w:val="00667FE5"/>
    <w:rsid w:val="006704FE"/>
    <w:rsid w:val="006707C4"/>
    <w:rsid w:val="0067133F"/>
    <w:rsid w:val="0067179E"/>
    <w:rsid w:val="00672CEF"/>
    <w:rsid w:val="00673AE5"/>
    <w:rsid w:val="00673CFB"/>
    <w:rsid w:val="00674701"/>
    <w:rsid w:val="006754BE"/>
    <w:rsid w:val="006755E5"/>
    <w:rsid w:val="006757A8"/>
    <w:rsid w:val="00675E8A"/>
    <w:rsid w:val="006765AA"/>
    <w:rsid w:val="00677709"/>
    <w:rsid w:val="006778EA"/>
    <w:rsid w:val="00677F82"/>
    <w:rsid w:val="00680EC6"/>
    <w:rsid w:val="006812F8"/>
    <w:rsid w:val="00681FEF"/>
    <w:rsid w:val="0068231D"/>
    <w:rsid w:val="006829E0"/>
    <w:rsid w:val="0068332C"/>
    <w:rsid w:val="006836F8"/>
    <w:rsid w:val="00683BB5"/>
    <w:rsid w:val="00685259"/>
    <w:rsid w:val="006856E9"/>
    <w:rsid w:val="00685916"/>
    <w:rsid w:val="006871E5"/>
    <w:rsid w:val="00687AF4"/>
    <w:rsid w:val="006908A1"/>
    <w:rsid w:val="00691042"/>
    <w:rsid w:val="00691EE0"/>
    <w:rsid w:val="0069211F"/>
    <w:rsid w:val="00692F52"/>
    <w:rsid w:val="0069372A"/>
    <w:rsid w:val="0069385B"/>
    <w:rsid w:val="00693BE7"/>
    <w:rsid w:val="006940BA"/>
    <w:rsid w:val="00694BDA"/>
    <w:rsid w:val="00694E07"/>
    <w:rsid w:val="006962AA"/>
    <w:rsid w:val="006975CD"/>
    <w:rsid w:val="006A0ECD"/>
    <w:rsid w:val="006A1FE8"/>
    <w:rsid w:val="006A2465"/>
    <w:rsid w:val="006A2490"/>
    <w:rsid w:val="006A26A2"/>
    <w:rsid w:val="006A28C8"/>
    <w:rsid w:val="006A2D95"/>
    <w:rsid w:val="006A2DB4"/>
    <w:rsid w:val="006A31D9"/>
    <w:rsid w:val="006A3A85"/>
    <w:rsid w:val="006A3F80"/>
    <w:rsid w:val="006A4F9A"/>
    <w:rsid w:val="006A53A4"/>
    <w:rsid w:val="006A5C3C"/>
    <w:rsid w:val="006A5DAB"/>
    <w:rsid w:val="006A6142"/>
    <w:rsid w:val="006A6491"/>
    <w:rsid w:val="006A64C8"/>
    <w:rsid w:val="006A674A"/>
    <w:rsid w:val="006A7A40"/>
    <w:rsid w:val="006B00D8"/>
    <w:rsid w:val="006B08A1"/>
    <w:rsid w:val="006B14BE"/>
    <w:rsid w:val="006B166A"/>
    <w:rsid w:val="006B203F"/>
    <w:rsid w:val="006B2482"/>
    <w:rsid w:val="006B27D6"/>
    <w:rsid w:val="006B2A6F"/>
    <w:rsid w:val="006B2F19"/>
    <w:rsid w:val="006B3514"/>
    <w:rsid w:val="006B35A9"/>
    <w:rsid w:val="006B380C"/>
    <w:rsid w:val="006B45C4"/>
    <w:rsid w:val="006B4EFD"/>
    <w:rsid w:val="006B608F"/>
    <w:rsid w:val="006B62F1"/>
    <w:rsid w:val="006B776E"/>
    <w:rsid w:val="006C071E"/>
    <w:rsid w:val="006C0B05"/>
    <w:rsid w:val="006C1F88"/>
    <w:rsid w:val="006C1FA0"/>
    <w:rsid w:val="006C3127"/>
    <w:rsid w:val="006C354F"/>
    <w:rsid w:val="006C3C6A"/>
    <w:rsid w:val="006C425D"/>
    <w:rsid w:val="006C427B"/>
    <w:rsid w:val="006C44ED"/>
    <w:rsid w:val="006C560B"/>
    <w:rsid w:val="006C5ED3"/>
    <w:rsid w:val="006C6621"/>
    <w:rsid w:val="006C6C44"/>
    <w:rsid w:val="006C7680"/>
    <w:rsid w:val="006C7B5C"/>
    <w:rsid w:val="006C7FFC"/>
    <w:rsid w:val="006D0786"/>
    <w:rsid w:val="006D1413"/>
    <w:rsid w:val="006D1E40"/>
    <w:rsid w:val="006D20F3"/>
    <w:rsid w:val="006D22A1"/>
    <w:rsid w:val="006D4803"/>
    <w:rsid w:val="006D4FEF"/>
    <w:rsid w:val="006D5456"/>
    <w:rsid w:val="006D5B4F"/>
    <w:rsid w:val="006D5C49"/>
    <w:rsid w:val="006D5F32"/>
    <w:rsid w:val="006D655F"/>
    <w:rsid w:val="006D66E7"/>
    <w:rsid w:val="006D69EB"/>
    <w:rsid w:val="006E0DEA"/>
    <w:rsid w:val="006E1340"/>
    <w:rsid w:val="006E16EC"/>
    <w:rsid w:val="006E1D1D"/>
    <w:rsid w:val="006E2105"/>
    <w:rsid w:val="006E24EF"/>
    <w:rsid w:val="006E24F3"/>
    <w:rsid w:val="006E2E29"/>
    <w:rsid w:val="006E459D"/>
    <w:rsid w:val="006E46A9"/>
    <w:rsid w:val="006E540A"/>
    <w:rsid w:val="006E54FC"/>
    <w:rsid w:val="006E559D"/>
    <w:rsid w:val="006E590D"/>
    <w:rsid w:val="006E60F6"/>
    <w:rsid w:val="006E64BD"/>
    <w:rsid w:val="006E7676"/>
    <w:rsid w:val="006E7A5A"/>
    <w:rsid w:val="006F0312"/>
    <w:rsid w:val="006F0F3E"/>
    <w:rsid w:val="006F110D"/>
    <w:rsid w:val="006F13F6"/>
    <w:rsid w:val="006F14E1"/>
    <w:rsid w:val="006F15E1"/>
    <w:rsid w:val="006F1CC1"/>
    <w:rsid w:val="006F1CDE"/>
    <w:rsid w:val="006F1E46"/>
    <w:rsid w:val="006F23F1"/>
    <w:rsid w:val="006F25A4"/>
    <w:rsid w:val="006F2D87"/>
    <w:rsid w:val="006F3135"/>
    <w:rsid w:val="006F3593"/>
    <w:rsid w:val="006F3CDE"/>
    <w:rsid w:val="006F4256"/>
    <w:rsid w:val="006F441A"/>
    <w:rsid w:val="006F4C2F"/>
    <w:rsid w:val="006F4CF1"/>
    <w:rsid w:val="006F5849"/>
    <w:rsid w:val="006F6020"/>
    <w:rsid w:val="006F6086"/>
    <w:rsid w:val="006F608D"/>
    <w:rsid w:val="006F6346"/>
    <w:rsid w:val="006F70E5"/>
    <w:rsid w:val="006F7513"/>
    <w:rsid w:val="006F7763"/>
    <w:rsid w:val="0070087D"/>
    <w:rsid w:val="00700EA0"/>
    <w:rsid w:val="00700EE0"/>
    <w:rsid w:val="0070124D"/>
    <w:rsid w:val="007018C4"/>
    <w:rsid w:val="0070198C"/>
    <w:rsid w:val="0070238B"/>
    <w:rsid w:val="007024A5"/>
    <w:rsid w:val="00702AA8"/>
    <w:rsid w:val="00703E45"/>
    <w:rsid w:val="00703F7B"/>
    <w:rsid w:val="0070491B"/>
    <w:rsid w:val="00704DB3"/>
    <w:rsid w:val="00705000"/>
    <w:rsid w:val="0070574D"/>
    <w:rsid w:val="00705B51"/>
    <w:rsid w:val="00707A98"/>
    <w:rsid w:val="00710489"/>
    <w:rsid w:val="0071072C"/>
    <w:rsid w:val="00711123"/>
    <w:rsid w:val="00711AA2"/>
    <w:rsid w:val="00711C57"/>
    <w:rsid w:val="00711F49"/>
    <w:rsid w:val="0071238B"/>
    <w:rsid w:val="0071291C"/>
    <w:rsid w:val="00712CE6"/>
    <w:rsid w:val="00713504"/>
    <w:rsid w:val="0071361B"/>
    <w:rsid w:val="0071363B"/>
    <w:rsid w:val="00713B98"/>
    <w:rsid w:val="0071414C"/>
    <w:rsid w:val="00714411"/>
    <w:rsid w:val="007147BF"/>
    <w:rsid w:val="00715639"/>
    <w:rsid w:val="00715F09"/>
    <w:rsid w:val="0071666D"/>
    <w:rsid w:val="007169BB"/>
    <w:rsid w:val="00716C93"/>
    <w:rsid w:val="0071763B"/>
    <w:rsid w:val="00717D7C"/>
    <w:rsid w:val="00720376"/>
    <w:rsid w:val="007209E4"/>
    <w:rsid w:val="00721F4B"/>
    <w:rsid w:val="007222FA"/>
    <w:rsid w:val="00723B20"/>
    <w:rsid w:val="00724FC3"/>
    <w:rsid w:val="0072506C"/>
    <w:rsid w:val="00725A88"/>
    <w:rsid w:val="007271AE"/>
    <w:rsid w:val="007305AF"/>
    <w:rsid w:val="00730707"/>
    <w:rsid w:val="0073080B"/>
    <w:rsid w:val="00731100"/>
    <w:rsid w:val="00731757"/>
    <w:rsid w:val="007318FA"/>
    <w:rsid w:val="00731A10"/>
    <w:rsid w:val="00732F36"/>
    <w:rsid w:val="00733682"/>
    <w:rsid w:val="007338F7"/>
    <w:rsid w:val="00733A0C"/>
    <w:rsid w:val="00733DF9"/>
    <w:rsid w:val="00733EE9"/>
    <w:rsid w:val="0073448A"/>
    <w:rsid w:val="007346EE"/>
    <w:rsid w:val="007347F9"/>
    <w:rsid w:val="00734994"/>
    <w:rsid w:val="00734EE5"/>
    <w:rsid w:val="00735AC7"/>
    <w:rsid w:val="00735EA7"/>
    <w:rsid w:val="00736013"/>
    <w:rsid w:val="007364C8"/>
    <w:rsid w:val="007377F1"/>
    <w:rsid w:val="00737A41"/>
    <w:rsid w:val="0074061D"/>
    <w:rsid w:val="0074070E"/>
    <w:rsid w:val="00741113"/>
    <w:rsid w:val="00741520"/>
    <w:rsid w:val="00742EA2"/>
    <w:rsid w:val="00743BF6"/>
    <w:rsid w:val="00744C90"/>
    <w:rsid w:val="007450C9"/>
    <w:rsid w:val="0074578A"/>
    <w:rsid w:val="007457BC"/>
    <w:rsid w:val="007458C5"/>
    <w:rsid w:val="007458FE"/>
    <w:rsid w:val="00745F41"/>
    <w:rsid w:val="00746E10"/>
    <w:rsid w:val="00750F38"/>
    <w:rsid w:val="00751BC7"/>
    <w:rsid w:val="007535A3"/>
    <w:rsid w:val="007536DF"/>
    <w:rsid w:val="00753734"/>
    <w:rsid w:val="00753B83"/>
    <w:rsid w:val="00753C43"/>
    <w:rsid w:val="0075412A"/>
    <w:rsid w:val="00754493"/>
    <w:rsid w:val="007551C6"/>
    <w:rsid w:val="00755449"/>
    <w:rsid w:val="007555F5"/>
    <w:rsid w:val="007558FB"/>
    <w:rsid w:val="00755A45"/>
    <w:rsid w:val="00756AD4"/>
    <w:rsid w:val="00760C92"/>
    <w:rsid w:val="00760D1F"/>
    <w:rsid w:val="007610A2"/>
    <w:rsid w:val="00761C1F"/>
    <w:rsid w:val="00761E59"/>
    <w:rsid w:val="00761E8B"/>
    <w:rsid w:val="007622FE"/>
    <w:rsid w:val="0076279F"/>
    <w:rsid w:val="0076333B"/>
    <w:rsid w:val="0076343A"/>
    <w:rsid w:val="007641F2"/>
    <w:rsid w:val="0076482A"/>
    <w:rsid w:val="0076552C"/>
    <w:rsid w:val="00765C88"/>
    <w:rsid w:val="00765EC8"/>
    <w:rsid w:val="007669CD"/>
    <w:rsid w:val="00766D8F"/>
    <w:rsid w:val="007672D8"/>
    <w:rsid w:val="0077029B"/>
    <w:rsid w:val="007707A9"/>
    <w:rsid w:val="007710BC"/>
    <w:rsid w:val="0077113E"/>
    <w:rsid w:val="007715E1"/>
    <w:rsid w:val="007716EA"/>
    <w:rsid w:val="00771C36"/>
    <w:rsid w:val="00771D04"/>
    <w:rsid w:val="007727A4"/>
    <w:rsid w:val="00774131"/>
    <w:rsid w:val="00774B16"/>
    <w:rsid w:val="00775616"/>
    <w:rsid w:val="00775806"/>
    <w:rsid w:val="00776678"/>
    <w:rsid w:val="0077685F"/>
    <w:rsid w:val="0077718D"/>
    <w:rsid w:val="007772D0"/>
    <w:rsid w:val="00782555"/>
    <w:rsid w:val="0078261A"/>
    <w:rsid w:val="00782CF6"/>
    <w:rsid w:val="007836E0"/>
    <w:rsid w:val="00783A7C"/>
    <w:rsid w:val="00783D03"/>
    <w:rsid w:val="007840BC"/>
    <w:rsid w:val="007848F3"/>
    <w:rsid w:val="0078499C"/>
    <w:rsid w:val="00785074"/>
    <w:rsid w:val="00785126"/>
    <w:rsid w:val="00786672"/>
    <w:rsid w:val="00786A5E"/>
    <w:rsid w:val="00787265"/>
    <w:rsid w:val="0078760F"/>
    <w:rsid w:val="0078775B"/>
    <w:rsid w:val="00790154"/>
    <w:rsid w:val="007908A3"/>
    <w:rsid w:val="0079095B"/>
    <w:rsid w:val="0079102F"/>
    <w:rsid w:val="00791124"/>
    <w:rsid w:val="00791E53"/>
    <w:rsid w:val="00792660"/>
    <w:rsid w:val="00792E82"/>
    <w:rsid w:val="00792FA7"/>
    <w:rsid w:val="00793E1B"/>
    <w:rsid w:val="00794CFD"/>
    <w:rsid w:val="007956EF"/>
    <w:rsid w:val="00796865"/>
    <w:rsid w:val="007A010C"/>
    <w:rsid w:val="007A02A5"/>
    <w:rsid w:val="007A0415"/>
    <w:rsid w:val="007A0A2C"/>
    <w:rsid w:val="007A0EAF"/>
    <w:rsid w:val="007A1FDE"/>
    <w:rsid w:val="007A2110"/>
    <w:rsid w:val="007A2624"/>
    <w:rsid w:val="007A294C"/>
    <w:rsid w:val="007A2BC4"/>
    <w:rsid w:val="007A2F88"/>
    <w:rsid w:val="007A2FCC"/>
    <w:rsid w:val="007A3A4A"/>
    <w:rsid w:val="007A44BE"/>
    <w:rsid w:val="007A4CB6"/>
    <w:rsid w:val="007A573F"/>
    <w:rsid w:val="007A5FB0"/>
    <w:rsid w:val="007A60F4"/>
    <w:rsid w:val="007A75DB"/>
    <w:rsid w:val="007A7D37"/>
    <w:rsid w:val="007B0543"/>
    <w:rsid w:val="007B054E"/>
    <w:rsid w:val="007B0B6C"/>
    <w:rsid w:val="007B0CF5"/>
    <w:rsid w:val="007B10CE"/>
    <w:rsid w:val="007B1900"/>
    <w:rsid w:val="007B2207"/>
    <w:rsid w:val="007B3890"/>
    <w:rsid w:val="007B3D4E"/>
    <w:rsid w:val="007B4759"/>
    <w:rsid w:val="007B49E3"/>
    <w:rsid w:val="007B4A21"/>
    <w:rsid w:val="007B5182"/>
    <w:rsid w:val="007B51DE"/>
    <w:rsid w:val="007B57F9"/>
    <w:rsid w:val="007B58A6"/>
    <w:rsid w:val="007B5DCF"/>
    <w:rsid w:val="007B60A1"/>
    <w:rsid w:val="007B67DF"/>
    <w:rsid w:val="007B68FC"/>
    <w:rsid w:val="007B6D4B"/>
    <w:rsid w:val="007B7076"/>
    <w:rsid w:val="007B79E4"/>
    <w:rsid w:val="007C07C5"/>
    <w:rsid w:val="007C1A38"/>
    <w:rsid w:val="007C1A91"/>
    <w:rsid w:val="007C1EB0"/>
    <w:rsid w:val="007C290C"/>
    <w:rsid w:val="007C31CC"/>
    <w:rsid w:val="007C41FE"/>
    <w:rsid w:val="007C4429"/>
    <w:rsid w:val="007C449D"/>
    <w:rsid w:val="007C4FE1"/>
    <w:rsid w:val="007C5914"/>
    <w:rsid w:val="007C59BD"/>
    <w:rsid w:val="007C5CE3"/>
    <w:rsid w:val="007C5D01"/>
    <w:rsid w:val="007C5FA4"/>
    <w:rsid w:val="007C6CC8"/>
    <w:rsid w:val="007C6EAF"/>
    <w:rsid w:val="007C7319"/>
    <w:rsid w:val="007D07A2"/>
    <w:rsid w:val="007D0DEA"/>
    <w:rsid w:val="007D16BB"/>
    <w:rsid w:val="007D17B0"/>
    <w:rsid w:val="007D263C"/>
    <w:rsid w:val="007D2E50"/>
    <w:rsid w:val="007D377E"/>
    <w:rsid w:val="007D39DF"/>
    <w:rsid w:val="007D3A75"/>
    <w:rsid w:val="007D5066"/>
    <w:rsid w:val="007D5D82"/>
    <w:rsid w:val="007D6189"/>
    <w:rsid w:val="007D663E"/>
    <w:rsid w:val="007E0BD9"/>
    <w:rsid w:val="007E1CDC"/>
    <w:rsid w:val="007E261B"/>
    <w:rsid w:val="007E3E59"/>
    <w:rsid w:val="007E4065"/>
    <w:rsid w:val="007E42B0"/>
    <w:rsid w:val="007E44B7"/>
    <w:rsid w:val="007E4BA2"/>
    <w:rsid w:val="007E573F"/>
    <w:rsid w:val="007E6128"/>
    <w:rsid w:val="007E701A"/>
    <w:rsid w:val="007E7094"/>
    <w:rsid w:val="007E7445"/>
    <w:rsid w:val="007F2479"/>
    <w:rsid w:val="007F2591"/>
    <w:rsid w:val="007F35A2"/>
    <w:rsid w:val="007F407B"/>
    <w:rsid w:val="007F4C63"/>
    <w:rsid w:val="007F4F9C"/>
    <w:rsid w:val="007F5BBB"/>
    <w:rsid w:val="007F6549"/>
    <w:rsid w:val="007F693F"/>
    <w:rsid w:val="007F6EA3"/>
    <w:rsid w:val="007F70C3"/>
    <w:rsid w:val="007F735E"/>
    <w:rsid w:val="007F76E1"/>
    <w:rsid w:val="007F77C8"/>
    <w:rsid w:val="007F7802"/>
    <w:rsid w:val="008002F6"/>
    <w:rsid w:val="00800859"/>
    <w:rsid w:val="00801AB0"/>
    <w:rsid w:val="00802209"/>
    <w:rsid w:val="0080230D"/>
    <w:rsid w:val="00802F9C"/>
    <w:rsid w:val="00803639"/>
    <w:rsid w:val="00804EC3"/>
    <w:rsid w:val="00804F82"/>
    <w:rsid w:val="0080503F"/>
    <w:rsid w:val="008057A3"/>
    <w:rsid w:val="00805CD7"/>
    <w:rsid w:val="00805E30"/>
    <w:rsid w:val="00810761"/>
    <w:rsid w:val="00810797"/>
    <w:rsid w:val="00810974"/>
    <w:rsid w:val="00810BFD"/>
    <w:rsid w:val="0081123A"/>
    <w:rsid w:val="00811B86"/>
    <w:rsid w:val="00812760"/>
    <w:rsid w:val="00812A7B"/>
    <w:rsid w:val="00812EF8"/>
    <w:rsid w:val="00813717"/>
    <w:rsid w:val="00813B26"/>
    <w:rsid w:val="00815DA3"/>
    <w:rsid w:val="00816960"/>
    <w:rsid w:val="00816D17"/>
    <w:rsid w:val="00817112"/>
    <w:rsid w:val="00820B23"/>
    <w:rsid w:val="00820D53"/>
    <w:rsid w:val="00820FA2"/>
    <w:rsid w:val="008212A3"/>
    <w:rsid w:val="0082136E"/>
    <w:rsid w:val="00822296"/>
    <w:rsid w:val="00822A2C"/>
    <w:rsid w:val="00822B99"/>
    <w:rsid w:val="00823ACC"/>
    <w:rsid w:val="00823DB9"/>
    <w:rsid w:val="00823E90"/>
    <w:rsid w:val="008249DD"/>
    <w:rsid w:val="00824DDD"/>
    <w:rsid w:val="008255BE"/>
    <w:rsid w:val="008261B1"/>
    <w:rsid w:val="00826425"/>
    <w:rsid w:val="008265BA"/>
    <w:rsid w:val="00826A81"/>
    <w:rsid w:val="00826B9F"/>
    <w:rsid w:val="00826C3A"/>
    <w:rsid w:val="00827948"/>
    <w:rsid w:val="00827B9C"/>
    <w:rsid w:val="00830012"/>
    <w:rsid w:val="008306D3"/>
    <w:rsid w:val="0083100F"/>
    <w:rsid w:val="00831FBB"/>
    <w:rsid w:val="008334EC"/>
    <w:rsid w:val="008339F6"/>
    <w:rsid w:val="0083442A"/>
    <w:rsid w:val="008347C0"/>
    <w:rsid w:val="0083531C"/>
    <w:rsid w:val="00835C5B"/>
    <w:rsid w:val="00836025"/>
    <w:rsid w:val="008368B7"/>
    <w:rsid w:val="00840990"/>
    <w:rsid w:val="00840EE1"/>
    <w:rsid w:val="00841AC4"/>
    <w:rsid w:val="00841C6C"/>
    <w:rsid w:val="00842179"/>
    <w:rsid w:val="008426FB"/>
    <w:rsid w:val="00842AB3"/>
    <w:rsid w:val="008431F2"/>
    <w:rsid w:val="00843D4B"/>
    <w:rsid w:val="008443A9"/>
    <w:rsid w:val="008451C9"/>
    <w:rsid w:val="00846117"/>
    <w:rsid w:val="00846538"/>
    <w:rsid w:val="0084664A"/>
    <w:rsid w:val="00846672"/>
    <w:rsid w:val="00847C72"/>
    <w:rsid w:val="00847EC4"/>
    <w:rsid w:val="00847F33"/>
    <w:rsid w:val="008505D2"/>
    <w:rsid w:val="00850605"/>
    <w:rsid w:val="00850A84"/>
    <w:rsid w:val="00850DB0"/>
    <w:rsid w:val="0085155C"/>
    <w:rsid w:val="00851FBA"/>
    <w:rsid w:val="00852064"/>
    <w:rsid w:val="00852110"/>
    <w:rsid w:val="00852571"/>
    <w:rsid w:val="008529EF"/>
    <w:rsid w:val="008532CC"/>
    <w:rsid w:val="0085337C"/>
    <w:rsid w:val="00853BE7"/>
    <w:rsid w:val="00854850"/>
    <w:rsid w:val="00854C64"/>
    <w:rsid w:val="00855770"/>
    <w:rsid w:val="008566E1"/>
    <w:rsid w:val="0085732F"/>
    <w:rsid w:val="00857818"/>
    <w:rsid w:val="00860E94"/>
    <w:rsid w:val="00861B72"/>
    <w:rsid w:val="00862221"/>
    <w:rsid w:val="00862CB3"/>
    <w:rsid w:val="00862CCE"/>
    <w:rsid w:val="00862FC7"/>
    <w:rsid w:val="00863B04"/>
    <w:rsid w:val="00863BF3"/>
    <w:rsid w:val="008644B2"/>
    <w:rsid w:val="008644B5"/>
    <w:rsid w:val="008648AB"/>
    <w:rsid w:val="00864993"/>
    <w:rsid w:val="00864FE4"/>
    <w:rsid w:val="0086542C"/>
    <w:rsid w:val="00865FCC"/>
    <w:rsid w:val="008667EA"/>
    <w:rsid w:val="00866B0C"/>
    <w:rsid w:val="00866F4E"/>
    <w:rsid w:val="008675D8"/>
    <w:rsid w:val="00867B9E"/>
    <w:rsid w:val="0087047C"/>
    <w:rsid w:val="0087159C"/>
    <w:rsid w:val="00871AAF"/>
    <w:rsid w:val="00871F7D"/>
    <w:rsid w:val="00872840"/>
    <w:rsid w:val="00872BF5"/>
    <w:rsid w:val="00873B2E"/>
    <w:rsid w:val="00874DE0"/>
    <w:rsid w:val="00874F8D"/>
    <w:rsid w:val="008750DD"/>
    <w:rsid w:val="00875168"/>
    <w:rsid w:val="00875418"/>
    <w:rsid w:val="008757B6"/>
    <w:rsid w:val="00875E33"/>
    <w:rsid w:val="008761BE"/>
    <w:rsid w:val="0087793F"/>
    <w:rsid w:val="00880169"/>
    <w:rsid w:val="00880BCD"/>
    <w:rsid w:val="00880EA5"/>
    <w:rsid w:val="00881B85"/>
    <w:rsid w:val="00881FE4"/>
    <w:rsid w:val="00882105"/>
    <w:rsid w:val="008831C3"/>
    <w:rsid w:val="00883536"/>
    <w:rsid w:val="008854AA"/>
    <w:rsid w:val="00885C87"/>
    <w:rsid w:val="00886FFD"/>
    <w:rsid w:val="008870C9"/>
    <w:rsid w:val="00887918"/>
    <w:rsid w:val="00887A4B"/>
    <w:rsid w:val="00890439"/>
    <w:rsid w:val="0089053C"/>
    <w:rsid w:val="00890709"/>
    <w:rsid w:val="00890D03"/>
    <w:rsid w:val="00890F26"/>
    <w:rsid w:val="00890F58"/>
    <w:rsid w:val="00891995"/>
    <w:rsid w:val="00891A21"/>
    <w:rsid w:val="00891FC0"/>
    <w:rsid w:val="00894DD8"/>
    <w:rsid w:val="0089546C"/>
    <w:rsid w:val="00895657"/>
    <w:rsid w:val="008956A9"/>
    <w:rsid w:val="0089581D"/>
    <w:rsid w:val="0089629A"/>
    <w:rsid w:val="00896A79"/>
    <w:rsid w:val="00896C0F"/>
    <w:rsid w:val="008973A3"/>
    <w:rsid w:val="008975CB"/>
    <w:rsid w:val="00897E69"/>
    <w:rsid w:val="008A010B"/>
    <w:rsid w:val="008A0454"/>
    <w:rsid w:val="008A1594"/>
    <w:rsid w:val="008A15DD"/>
    <w:rsid w:val="008A2419"/>
    <w:rsid w:val="008A2A7F"/>
    <w:rsid w:val="008A3AE8"/>
    <w:rsid w:val="008A4E04"/>
    <w:rsid w:val="008A52EA"/>
    <w:rsid w:val="008A5A7B"/>
    <w:rsid w:val="008A5A85"/>
    <w:rsid w:val="008A630C"/>
    <w:rsid w:val="008A6908"/>
    <w:rsid w:val="008A7064"/>
    <w:rsid w:val="008A7911"/>
    <w:rsid w:val="008B00A5"/>
    <w:rsid w:val="008B0CCF"/>
    <w:rsid w:val="008B116F"/>
    <w:rsid w:val="008B1C4E"/>
    <w:rsid w:val="008B3084"/>
    <w:rsid w:val="008B363A"/>
    <w:rsid w:val="008B54C2"/>
    <w:rsid w:val="008B596A"/>
    <w:rsid w:val="008B5BFA"/>
    <w:rsid w:val="008B67A5"/>
    <w:rsid w:val="008B69D5"/>
    <w:rsid w:val="008B6A41"/>
    <w:rsid w:val="008B731C"/>
    <w:rsid w:val="008B7C98"/>
    <w:rsid w:val="008C079F"/>
    <w:rsid w:val="008C120C"/>
    <w:rsid w:val="008C188D"/>
    <w:rsid w:val="008C20B4"/>
    <w:rsid w:val="008C2667"/>
    <w:rsid w:val="008C26E6"/>
    <w:rsid w:val="008C2DC0"/>
    <w:rsid w:val="008C335B"/>
    <w:rsid w:val="008C3CD6"/>
    <w:rsid w:val="008C42FD"/>
    <w:rsid w:val="008C518B"/>
    <w:rsid w:val="008C63B9"/>
    <w:rsid w:val="008C6BEC"/>
    <w:rsid w:val="008C7B18"/>
    <w:rsid w:val="008C7D71"/>
    <w:rsid w:val="008D00DC"/>
    <w:rsid w:val="008D067B"/>
    <w:rsid w:val="008D0A0F"/>
    <w:rsid w:val="008D0C25"/>
    <w:rsid w:val="008D0E7C"/>
    <w:rsid w:val="008D0F2A"/>
    <w:rsid w:val="008D1194"/>
    <w:rsid w:val="008D4235"/>
    <w:rsid w:val="008D4734"/>
    <w:rsid w:val="008D4820"/>
    <w:rsid w:val="008D4C18"/>
    <w:rsid w:val="008D4C8C"/>
    <w:rsid w:val="008D4EC8"/>
    <w:rsid w:val="008D50FA"/>
    <w:rsid w:val="008D5170"/>
    <w:rsid w:val="008D54DC"/>
    <w:rsid w:val="008D6A36"/>
    <w:rsid w:val="008D720A"/>
    <w:rsid w:val="008D7292"/>
    <w:rsid w:val="008D751C"/>
    <w:rsid w:val="008D7884"/>
    <w:rsid w:val="008E124A"/>
    <w:rsid w:val="008E14D7"/>
    <w:rsid w:val="008E1541"/>
    <w:rsid w:val="008E1698"/>
    <w:rsid w:val="008E20C4"/>
    <w:rsid w:val="008E25F8"/>
    <w:rsid w:val="008E2B20"/>
    <w:rsid w:val="008E2B5A"/>
    <w:rsid w:val="008E2C27"/>
    <w:rsid w:val="008E2F01"/>
    <w:rsid w:val="008E3C4D"/>
    <w:rsid w:val="008E4500"/>
    <w:rsid w:val="008E497D"/>
    <w:rsid w:val="008E49EF"/>
    <w:rsid w:val="008E4A0D"/>
    <w:rsid w:val="008E4B3F"/>
    <w:rsid w:val="008E63D8"/>
    <w:rsid w:val="008E70AE"/>
    <w:rsid w:val="008E7431"/>
    <w:rsid w:val="008E77C7"/>
    <w:rsid w:val="008F008F"/>
    <w:rsid w:val="008F0728"/>
    <w:rsid w:val="008F12E0"/>
    <w:rsid w:val="008F17D0"/>
    <w:rsid w:val="008F1F6D"/>
    <w:rsid w:val="008F2115"/>
    <w:rsid w:val="008F2679"/>
    <w:rsid w:val="008F30AF"/>
    <w:rsid w:val="008F400D"/>
    <w:rsid w:val="008F419A"/>
    <w:rsid w:val="008F4641"/>
    <w:rsid w:val="008F51D5"/>
    <w:rsid w:val="008F5A68"/>
    <w:rsid w:val="008F5FA4"/>
    <w:rsid w:val="008F67B5"/>
    <w:rsid w:val="008F6985"/>
    <w:rsid w:val="008F7719"/>
    <w:rsid w:val="009005EE"/>
    <w:rsid w:val="00900EAC"/>
    <w:rsid w:val="0090205C"/>
    <w:rsid w:val="00903006"/>
    <w:rsid w:val="009034C9"/>
    <w:rsid w:val="00903505"/>
    <w:rsid w:val="009037FC"/>
    <w:rsid w:val="00903DF6"/>
    <w:rsid w:val="00905468"/>
    <w:rsid w:val="00905E33"/>
    <w:rsid w:val="00905F43"/>
    <w:rsid w:val="00905FDF"/>
    <w:rsid w:val="0090603D"/>
    <w:rsid w:val="00906B0E"/>
    <w:rsid w:val="00906C3A"/>
    <w:rsid w:val="00906D8D"/>
    <w:rsid w:val="00910C6C"/>
    <w:rsid w:val="009118E8"/>
    <w:rsid w:val="00912310"/>
    <w:rsid w:val="00912DEC"/>
    <w:rsid w:val="009136DC"/>
    <w:rsid w:val="009137B4"/>
    <w:rsid w:val="00913A97"/>
    <w:rsid w:val="00914518"/>
    <w:rsid w:val="009145E1"/>
    <w:rsid w:val="0091495C"/>
    <w:rsid w:val="00914C11"/>
    <w:rsid w:val="0091527D"/>
    <w:rsid w:val="009157C9"/>
    <w:rsid w:val="00915ACD"/>
    <w:rsid w:val="00915C01"/>
    <w:rsid w:val="00917C77"/>
    <w:rsid w:val="009202A6"/>
    <w:rsid w:val="00920354"/>
    <w:rsid w:val="00920C29"/>
    <w:rsid w:val="00921C3B"/>
    <w:rsid w:val="00922527"/>
    <w:rsid w:val="009226AC"/>
    <w:rsid w:val="00922730"/>
    <w:rsid w:val="00922DC5"/>
    <w:rsid w:val="00924807"/>
    <w:rsid w:val="00924819"/>
    <w:rsid w:val="00924B22"/>
    <w:rsid w:val="00924FD2"/>
    <w:rsid w:val="00925400"/>
    <w:rsid w:val="00925D5A"/>
    <w:rsid w:val="00926285"/>
    <w:rsid w:val="009262D3"/>
    <w:rsid w:val="009265A9"/>
    <w:rsid w:val="009274C3"/>
    <w:rsid w:val="00927865"/>
    <w:rsid w:val="00927FB9"/>
    <w:rsid w:val="009301A3"/>
    <w:rsid w:val="0093024E"/>
    <w:rsid w:val="00930795"/>
    <w:rsid w:val="00930DD0"/>
    <w:rsid w:val="00931930"/>
    <w:rsid w:val="00931948"/>
    <w:rsid w:val="00931CC0"/>
    <w:rsid w:val="00931D83"/>
    <w:rsid w:val="00931EF9"/>
    <w:rsid w:val="00932165"/>
    <w:rsid w:val="0093222A"/>
    <w:rsid w:val="00932353"/>
    <w:rsid w:val="00934B79"/>
    <w:rsid w:val="00935204"/>
    <w:rsid w:val="009352D4"/>
    <w:rsid w:val="00935956"/>
    <w:rsid w:val="00935CBB"/>
    <w:rsid w:val="00936338"/>
    <w:rsid w:val="00936370"/>
    <w:rsid w:val="00936DA0"/>
    <w:rsid w:val="00937209"/>
    <w:rsid w:val="009377F7"/>
    <w:rsid w:val="00940877"/>
    <w:rsid w:val="00940C4B"/>
    <w:rsid w:val="00941223"/>
    <w:rsid w:val="009414DA"/>
    <w:rsid w:val="00941640"/>
    <w:rsid w:val="00941B7B"/>
    <w:rsid w:val="00941F64"/>
    <w:rsid w:val="00942B9B"/>
    <w:rsid w:val="00942FFD"/>
    <w:rsid w:val="0094365C"/>
    <w:rsid w:val="0094387F"/>
    <w:rsid w:val="00944808"/>
    <w:rsid w:val="00944E00"/>
    <w:rsid w:val="0094568D"/>
    <w:rsid w:val="00946047"/>
    <w:rsid w:val="009467A7"/>
    <w:rsid w:val="00946D50"/>
    <w:rsid w:val="00946EBA"/>
    <w:rsid w:val="0094782E"/>
    <w:rsid w:val="00947B36"/>
    <w:rsid w:val="00947D7E"/>
    <w:rsid w:val="00950115"/>
    <w:rsid w:val="009506C1"/>
    <w:rsid w:val="00950A44"/>
    <w:rsid w:val="0095199D"/>
    <w:rsid w:val="00951AFD"/>
    <w:rsid w:val="00952391"/>
    <w:rsid w:val="00952517"/>
    <w:rsid w:val="0095283D"/>
    <w:rsid w:val="00952CBD"/>
    <w:rsid w:val="009530F2"/>
    <w:rsid w:val="0095357A"/>
    <w:rsid w:val="009535E8"/>
    <w:rsid w:val="0095393A"/>
    <w:rsid w:val="00954470"/>
    <w:rsid w:val="00954FE3"/>
    <w:rsid w:val="009550EE"/>
    <w:rsid w:val="00956DFB"/>
    <w:rsid w:val="00957268"/>
    <w:rsid w:val="00960633"/>
    <w:rsid w:val="00961662"/>
    <w:rsid w:val="00961694"/>
    <w:rsid w:val="00962F9D"/>
    <w:rsid w:val="00963D76"/>
    <w:rsid w:val="009641AE"/>
    <w:rsid w:val="00964E90"/>
    <w:rsid w:val="00965931"/>
    <w:rsid w:val="00965DE6"/>
    <w:rsid w:val="009666AB"/>
    <w:rsid w:val="0096697B"/>
    <w:rsid w:val="009673CF"/>
    <w:rsid w:val="00967BD4"/>
    <w:rsid w:val="00970ADE"/>
    <w:rsid w:val="009718AA"/>
    <w:rsid w:val="00971A34"/>
    <w:rsid w:val="00971CF0"/>
    <w:rsid w:val="00972793"/>
    <w:rsid w:val="00972D95"/>
    <w:rsid w:val="009739DD"/>
    <w:rsid w:val="00973AA4"/>
    <w:rsid w:val="00974508"/>
    <w:rsid w:val="00974792"/>
    <w:rsid w:val="00975300"/>
    <w:rsid w:val="009765A1"/>
    <w:rsid w:val="009765E6"/>
    <w:rsid w:val="0097751E"/>
    <w:rsid w:val="0098230F"/>
    <w:rsid w:val="00982F85"/>
    <w:rsid w:val="00983141"/>
    <w:rsid w:val="00983512"/>
    <w:rsid w:val="0098387A"/>
    <w:rsid w:val="00983ADA"/>
    <w:rsid w:val="0098465E"/>
    <w:rsid w:val="00985151"/>
    <w:rsid w:val="00985670"/>
    <w:rsid w:val="00985C91"/>
    <w:rsid w:val="00986FD0"/>
    <w:rsid w:val="00987AE5"/>
    <w:rsid w:val="00990286"/>
    <w:rsid w:val="0099067D"/>
    <w:rsid w:val="009922F7"/>
    <w:rsid w:val="00993561"/>
    <w:rsid w:val="009936BB"/>
    <w:rsid w:val="00993706"/>
    <w:rsid w:val="0099373D"/>
    <w:rsid w:val="00993813"/>
    <w:rsid w:val="009941ED"/>
    <w:rsid w:val="00994511"/>
    <w:rsid w:val="00994AAD"/>
    <w:rsid w:val="009951DC"/>
    <w:rsid w:val="009952FD"/>
    <w:rsid w:val="009958CF"/>
    <w:rsid w:val="00995C24"/>
    <w:rsid w:val="00996D99"/>
    <w:rsid w:val="00997BB1"/>
    <w:rsid w:val="00997F6F"/>
    <w:rsid w:val="009A1380"/>
    <w:rsid w:val="009A17F9"/>
    <w:rsid w:val="009A2545"/>
    <w:rsid w:val="009A2A44"/>
    <w:rsid w:val="009A2B7D"/>
    <w:rsid w:val="009A3340"/>
    <w:rsid w:val="009A3358"/>
    <w:rsid w:val="009A3413"/>
    <w:rsid w:val="009A346D"/>
    <w:rsid w:val="009A3741"/>
    <w:rsid w:val="009A381F"/>
    <w:rsid w:val="009A3861"/>
    <w:rsid w:val="009A3928"/>
    <w:rsid w:val="009A3C38"/>
    <w:rsid w:val="009A3C93"/>
    <w:rsid w:val="009A4630"/>
    <w:rsid w:val="009A495E"/>
    <w:rsid w:val="009A5317"/>
    <w:rsid w:val="009A6098"/>
    <w:rsid w:val="009A67EC"/>
    <w:rsid w:val="009A6D7B"/>
    <w:rsid w:val="009A77B8"/>
    <w:rsid w:val="009B0394"/>
    <w:rsid w:val="009B0EF6"/>
    <w:rsid w:val="009B0F3E"/>
    <w:rsid w:val="009B15D1"/>
    <w:rsid w:val="009B1C13"/>
    <w:rsid w:val="009B24A1"/>
    <w:rsid w:val="009B26CF"/>
    <w:rsid w:val="009B2774"/>
    <w:rsid w:val="009B398A"/>
    <w:rsid w:val="009B3992"/>
    <w:rsid w:val="009B450E"/>
    <w:rsid w:val="009B51E0"/>
    <w:rsid w:val="009B5E91"/>
    <w:rsid w:val="009B7893"/>
    <w:rsid w:val="009B7E79"/>
    <w:rsid w:val="009C184A"/>
    <w:rsid w:val="009C1883"/>
    <w:rsid w:val="009C1919"/>
    <w:rsid w:val="009C249A"/>
    <w:rsid w:val="009C2AD8"/>
    <w:rsid w:val="009C33AE"/>
    <w:rsid w:val="009C3542"/>
    <w:rsid w:val="009C3A78"/>
    <w:rsid w:val="009C3E0E"/>
    <w:rsid w:val="009C520A"/>
    <w:rsid w:val="009C595E"/>
    <w:rsid w:val="009C5987"/>
    <w:rsid w:val="009C6B16"/>
    <w:rsid w:val="009C6D27"/>
    <w:rsid w:val="009C6F58"/>
    <w:rsid w:val="009C722D"/>
    <w:rsid w:val="009C7B92"/>
    <w:rsid w:val="009C7CD8"/>
    <w:rsid w:val="009D02F9"/>
    <w:rsid w:val="009D03D5"/>
    <w:rsid w:val="009D070F"/>
    <w:rsid w:val="009D08CB"/>
    <w:rsid w:val="009D08F8"/>
    <w:rsid w:val="009D1FD1"/>
    <w:rsid w:val="009D217D"/>
    <w:rsid w:val="009D2453"/>
    <w:rsid w:val="009D256A"/>
    <w:rsid w:val="009D30FF"/>
    <w:rsid w:val="009D3CE4"/>
    <w:rsid w:val="009D4055"/>
    <w:rsid w:val="009D4478"/>
    <w:rsid w:val="009D4DA4"/>
    <w:rsid w:val="009D5AB5"/>
    <w:rsid w:val="009D6739"/>
    <w:rsid w:val="009D70F0"/>
    <w:rsid w:val="009D7603"/>
    <w:rsid w:val="009D7A98"/>
    <w:rsid w:val="009D7C42"/>
    <w:rsid w:val="009E01F2"/>
    <w:rsid w:val="009E035C"/>
    <w:rsid w:val="009E06BD"/>
    <w:rsid w:val="009E1B0E"/>
    <w:rsid w:val="009E1F57"/>
    <w:rsid w:val="009E2647"/>
    <w:rsid w:val="009E2AD3"/>
    <w:rsid w:val="009E2B73"/>
    <w:rsid w:val="009E35E3"/>
    <w:rsid w:val="009E3D39"/>
    <w:rsid w:val="009E3F4F"/>
    <w:rsid w:val="009E534B"/>
    <w:rsid w:val="009E5714"/>
    <w:rsid w:val="009E60A6"/>
    <w:rsid w:val="009E6406"/>
    <w:rsid w:val="009E73C0"/>
    <w:rsid w:val="009E79AE"/>
    <w:rsid w:val="009F109F"/>
    <w:rsid w:val="009F12DC"/>
    <w:rsid w:val="009F1383"/>
    <w:rsid w:val="009F1502"/>
    <w:rsid w:val="009F1E48"/>
    <w:rsid w:val="009F2A3E"/>
    <w:rsid w:val="009F2D09"/>
    <w:rsid w:val="009F3DE8"/>
    <w:rsid w:val="009F417C"/>
    <w:rsid w:val="009F44F1"/>
    <w:rsid w:val="009F49BA"/>
    <w:rsid w:val="009F4EBE"/>
    <w:rsid w:val="009F51D9"/>
    <w:rsid w:val="009F54C3"/>
    <w:rsid w:val="009F58D2"/>
    <w:rsid w:val="009F6381"/>
    <w:rsid w:val="009F730F"/>
    <w:rsid w:val="00A007D3"/>
    <w:rsid w:val="00A018D5"/>
    <w:rsid w:val="00A01B6F"/>
    <w:rsid w:val="00A025AD"/>
    <w:rsid w:val="00A02717"/>
    <w:rsid w:val="00A02C22"/>
    <w:rsid w:val="00A039BB"/>
    <w:rsid w:val="00A03ED8"/>
    <w:rsid w:val="00A04223"/>
    <w:rsid w:val="00A0437E"/>
    <w:rsid w:val="00A0441C"/>
    <w:rsid w:val="00A04B4E"/>
    <w:rsid w:val="00A04D4F"/>
    <w:rsid w:val="00A04E33"/>
    <w:rsid w:val="00A0613E"/>
    <w:rsid w:val="00A06293"/>
    <w:rsid w:val="00A065B9"/>
    <w:rsid w:val="00A065C7"/>
    <w:rsid w:val="00A068A0"/>
    <w:rsid w:val="00A06CD6"/>
    <w:rsid w:val="00A06EAD"/>
    <w:rsid w:val="00A100A4"/>
    <w:rsid w:val="00A10174"/>
    <w:rsid w:val="00A11173"/>
    <w:rsid w:val="00A111BB"/>
    <w:rsid w:val="00A11F7A"/>
    <w:rsid w:val="00A13209"/>
    <w:rsid w:val="00A13CA6"/>
    <w:rsid w:val="00A158B2"/>
    <w:rsid w:val="00A1611D"/>
    <w:rsid w:val="00A1639A"/>
    <w:rsid w:val="00A16405"/>
    <w:rsid w:val="00A1734C"/>
    <w:rsid w:val="00A17813"/>
    <w:rsid w:val="00A17D6B"/>
    <w:rsid w:val="00A20BB4"/>
    <w:rsid w:val="00A212A6"/>
    <w:rsid w:val="00A21CA0"/>
    <w:rsid w:val="00A21DBC"/>
    <w:rsid w:val="00A227AA"/>
    <w:rsid w:val="00A22D0D"/>
    <w:rsid w:val="00A231F6"/>
    <w:rsid w:val="00A23924"/>
    <w:rsid w:val="00A23A49"/>
    <w:rsid w:val="00A27A6B"/>
    <w:rsid w:val="00A27AC7"/>
    <w:rsid w:val="00A27BE8"/>
    <w:rsid w:val="00A27DD5"/>
    <w:rsid w:val="00A3004F"/>
    <w:rsid w:val="00A30606"/>
    <w:rsid w:val="00A30854"/>
    <w:rsid w:val="00A30E38"/>
    <w:rsid w:val="00A31D15"/>
    <w:rsid w:val="00A31E0A"/>
    <w:rsid w:val="00A3320B"/>
    <w:rsid w:val="00A3356C"/>
    <w:rsid w:val="00A33677"/>
    <w:rsid w:val="00A3459A"/>
    <w:rsid w:val="00A34FC1"/>
    <w:rsid w:val="00A35D96"/>
    <w:rsid w:val="00A3630D"/>
    <w:rsid w:val="00A3638F"/>
    <w:rsid w:val="00A36BDA"/>
    <w:rsid w:val="00A36E23"/>
    <w:rsid w:val="00A37A60"/>
    <w:rsid w:val="00A40078"/>
    <w:rsid w:val="00A40233"/>
    <w:rsid w:val="00A40343"/>
    <w:rsid w:val="00A41665"/>
    <w:rsid w:val="00A42387"/>
    <w:rsid w:val="00A42598"/>
    <w:rsid w:val="00A425EE"/>
    <w:rsid w:val="00A42911"/>
    <w:rsid w:val="00A42952"/>
    <w:rsid w:val="00A42DD8"/>
    <w:rsid w:val="00A43D6F"/>
    <w:rsid w:val="00A4412D"/>
    <w:rsid w:val="00A44CDE"/>
    <w:rsid w:val="00A44DA4"/>
    <w:rsid w:val="00A450E3"/>
    <w:rsid w:val="00A45241"/>
    <w:rsid w:val="00A45472"/>
    <w:rsid w:val="00A45D7B"/>
    <w:rsid w:val="00A46CA9"/>
    <w:rsid w:val="00A46D80"/>
    <w:rsid w:val="00A46E2B"/>
    <w:rsid w:val="00A46ED1"/>
    <w:rsid w:val="00A4727D"/>
    <w:rsid w:val="00A47E3E"/>
    <w:rsid w:val="00A506CA"/>
    <w:rsid w:val="00A50AB8"/>
    <w:rsid w:val="00A50C43"/>
    <w:rsid w:val="00A5108C"/>
    <w:rsid w:val="00A510F2"/>
    <w:rsid w:val="00A512D8"/>
    <w:rsid w:val="00A5130F"/>
    <w:rsid w:val="00A51321"/>
    <w:rsid w:val="00A51915"/>
    <w:rsid w:val="00A51CC1"/>
    <w:rsid w:val="00A524E6"/>
    <w:rsid w:val="00A52ED5"/>
    <w:rsid w:val="00A5311D"/>
    <w:rsid w:val="00A53DD7"/>
    <w:rsid w:val="00A54F26"/>
    <w:rsid w:val="00A55304"/>
    <w:rsid w:val="00A553FD"/>
    <w:rsid w:val="00A55933"/>
    <w:rsid w:val="00A55C0E"/>
    <w:rsid w:val="00A565EB"/>
    <w:rsid w:val="00A56F5F"/>
    <w:rsid w:val="00A60FAA"/>
    <w:rsid w:val="00A62427"/>
    <w:rsid w:val="00A62CA6"/>
    <w:rsid w:val="00A62D97"/>
    <w:rsid w:val="00A6368E"/>
    <w:rsid w:val="00A639F4"/>
    <w:rsid w:val="00A639F5"/>
    <w:rsid w:val="00A63BE4"/>
    <w:rsid w:val="00A64747"/>
    <w:rsid w:val="00A6551B"/>
    <w:rsid w:val="00A65528"/>
    <w:rsid w:val="00A65986"/>
    <w:rsid w:val="00A65AD4"/>
    <w:rsid w:val="00A66235"/>
    <w:rsid w:val="00A66DD8"/>
    <w:rsid w:val="00A66FF4"/>
    <w:rsid w:val="00A702C7"/>
    <w:rsid w:val="00A706F2"/>
    <w:rsid w:val="00A70EC5"/>
    <w:rsid w:val="00A7171A"/>
    <w:rsid w:val="00A71AE5"/>
    <w:rsid w:val="00A7284A"/>
    <w:rsid w:val="00A72ECC"/>
    <w:rsid w:val="00A731E9"/>
    <w:rsid w:val="00A739C2"/>
    <w:rsid w:val="00A746B8"/>
    <w:rsid w:val="00A74D98"/>
    <w:rsid w:val="00A75491"/>
    <w:rsid w:val="00A75D31"/>
    <w:rsid w:val="00A75F26"/>
    <w:rsid w:val="00A75F3D"/>
    <w:rsid w:val="00A76290"/>
    <w:rsid w:val="00A76CFC"/>
    <w:rsid w:val="00A76D91"/>
    <w:rsid w:val="00A77A60"/>
    <w:rsid w:val="00A77E53"/>
    <w:rsid w:val="00A8013E"/>
    <w:rsid w:val="00A80340"/>
    <w:rsid w:val="00A803CB"/>
    <w:rsid w:val="00A81101"/>
    <w:rsid w:val="00A82C0A"/>
    <w:rsid w:val="00A83473"/>
    <w:rsid w:val="00A83638"/>
    <w:rsid w:val="00A83FDE"/>
    <w:rsid w:val="00A84556"/>
    <w:rsid w:val="00A84B84"/>
    <w:rsid w:val="00A84C97"/>
    <w:rsid w:val="00A851D1"/>
    <w:rsid w:val="00A85836"/>
    <w:rsid w:val="00A87550"/>
    <w:rsid w:val="00A87B85"/>
    <w:rsid w:val="00A90F4B"/>
    <w:rsid w:val="00A920D0"/>
    <w:rsid w:val="00A9242D"/>
    <w:rsid w:val="00A92500"/>
    <w:rsid w:val="00A927AB"/>
    <w:rsid w:val="00A9379B"/>
    <w:rsid w:val="00A9426B"/>
    <w:rsid w:val="00A946EF"/>
    <w:rsid w:val="00A94B1F"/>
    <w:rsid w:val="00A94B4A"/>
    <w:rsid w:val="00A94FC8"/>
    <w:rsid w:val="00A96693"/>
    <w:rsid w:val="00A9727D"/>
    <w:rsid w:val="00A97D48"/>
    <w:rsid w:val="00A97EA2"/>
    <w:rsid w:val="00AA0127"/>
    <w:rsid w:val="00AA0BCE"/>
    <w:rsid w:val="00AA0BE3"/>
    <w:rsid w:val="00AA0DEC"/>
    <w:rsid w:val="00AA1928"/>
    <w:rsid w:val="00AA2773"/>
    <w:rsid w:val="00AA3374"/>
    <w:rsid w:val="00AA389B"/>
    <w:rsid w:val="00AA3ADB"/>
    <w:rsid w:val="00AA4284"/>
    <w:rsid w:val="00AA451C"/>
    <w:rsid w:val="00AA4D1C"/>
    <w:rsid w:val="00AA4FE9"/>
    <w:rsid w:val="00AA5608"/>
    <w:rsid w:val="00AA5B54"/>
    <w:rsid w:val="00AA5F82"/>
    <w:rsid w:val="00AA7166"/>
    <w:rsid w:val="00AA77FB"/>
    <w:rsid w:val="00AB03B2"/>
    <w:rsid w:val="00AB06D4"/>
    <w:rsid w:val="00AB0706"/>
    <w:rsid w:val="00AB2467"/>
    <w:rsid w:val="00AB2E14"/>
    <w:rsid w:val="00AB34DE"/>
    <w:rsid w:val="00AB38ED"/>
    <w:rsid w:val="00AB47C1"/>
    <w:rsid w:val="00AB4EEC"/>
    <w:rsid w:val="00AB5140"/>
    <w:rsid w:val="00AB52B4"/>
    <w:rsid w:val="00AB554C"/>
    <w:rsid w:val="00AB5CB2"/>
    <w:rsid w:val="00AB681E"/>
    <w:rsid w:val="00AB6F4F"/>
    <w:rsid w:val="00AB719E"/>
    <w:rsid w:val="00AB72CC"/>
    <w:rsid w:val="00AB7513"/>
    <w:rsid w:val="00AB7610"/>
    <w:rsid w:val="00AB774D"/>
    <w:rsid w:val="00AB7C5C"/>
    <w:rsid w:val="00AC075D"/>
    <w:rsid w:val="00AC0FF1"/>
    <w:rsid w:val="00AC128C"/>
    <w:rsid w:val="00AC1EDF"/>
    <w:rsid w:val="00AC3083"/>
    <w:rsid w:val="00AC32BE"/>
    <w:rsid w:val="00AC3C6D"/>
    <w:rsid w:val="00AC4486"/>
    <w:rsid w:val="00AC46D9"/>
    <w:rsid w:val="00AC4B44"/>
    <w:rsid w:val="00AC59A0"/>
    <w:rsid w:val="00AC5D43"/>
    <w:rsid w:val="00AC69B9"/>
    <w:rsid w:val="00AC6B87"/>
    <w:rsid w:val="00AC759D"/>
    <w:rsid w:val="00AD05E5"/>
    <w:rsid w:val="00AD1234"/>
    <w:rsid w:val="00AD15BB"/>
    <w:rsid w:val="00AD2DF1"/>
    <w:rsid w:val="00AD3452"/>
    <w:rsid w:val="00AD418B"/>
    <w:rsid w:val="00AD4934"/>
    <w:rsid w:val="00AD4E7F"/>
    <w:rsid w:val="00AD5451"/>
    <w:rsid w:val="00AD58E4"/>
    <w:rsid w:val="00AD6065"/>
    <w:rsid w:val="00AD6620"/>
    <w:rsid w:val="00AD66E7"/>
    <w:rsid w:val="00AD6D44"/>
    <w:rsid w:val="00AD73FF"/>
    <w:rsid w:val="00AD7986"/>
    <w:rsid w:val="00AD7E70"/>
    <w:rsid w:val="00AE0BE4"/>
    <w:rsid w:val="00AE1683"/>
    <w:rsid w:val="00AE198D"/>
    <w:rsid w:val="00AE1E3F"/>
    <w:rsid w:val="00AE1E61"/>
    <w:rsid w:val="00AE2938"/>
    <w:rsid w:val="00AE29F8"/>
    <w:rsid w:val="00AE2E70"/>
    <w:rsid w:val="00AE31E8"/>
    <w:rsid w:val="00AE3E1C"/>
    <w:rsid w:val="00AE4888"/>
    <w:rsid w:val="00AE4BE3"/>
    <w:rsid w:val="00AE5E26"/>
    <w:rsid w:val="00AE7511"/>
    <w:rsid w:val="00AE7C2A"/>
    <w:rsid w:val="00AF0109"/>
    <w:rsid w:val="00AF0CEF"/>
    <w:rsid w:val="00AF173E"/>
    <w:rsid w:val="00AF1E0E"/>
    <w:rsid w:val="00AF1F81"/>
    <w:rsid w:val="00AF3225"/>
    <w:rsid w:val="00AF3239"/>
    <w:rsid w:val="00AF3A6D"/>
    <w:rsid w:val="00AF3B07"/>
    <w:rsid w:val="00AF47FC"/>
    <w:rsid w:val="00AF6B23"/>
    <w:rsid w:val="00AF6B9A"/>
    <w:rsid w:val="00AF6F94"/>
    <w:rsid w:val="00B001FE"/>
    <w:rsid w:val="00B00403"/>
    <w:rsid w:val="00B0062D"/>
    <w:rsid w:val="00B00B8E"/>
    <w:rsid w:val="00B00E31"/>
    <w:rsid w:val="00B010DB"/>
    <w:rsid w:val="00B0116C"/>
    <w:rsid w:val="00B0145E"/>
    <w:rsid w:val="00B01A13"/>
    <w:rsid w:val="00B02491"/>
    <w:rsid w:val="00B02A46"/>
    <w:rsid w:val="00B02E9A"/>
    <w:rsid w:val="00B03187"/>
    <w:rsid w:val="00B0334F"/>
    <w:rsid w:val="00B03C3D"/>
    <w:rsid w:val="00B03DF7"/>
    <w:rsid w:val="00B04381"/>
    <w:rsid w:val="00B04A57"/>
    <w:rsid w:val="00B054CD"/>
    <w:rsid w:val="00B05638"/>
    <w:rsid w:val="00B0613F"/>
    <w:rsid w:val="00B0638A"/>
    <w:rsid w:val="00B06F31"/>
    <w:rsid w:val="00B07357"/>
    <w:rsid w:val="00B07E71"/>
    <w:rsid w:val="00B104DF"/>
    <w:rsid w:val="00B10500"/>
    <w:rsid w:val="00B10BD0"/>
    <w:rsid w:val="00B10F86"/>
    <w:rsid w:val="00B10F8D"/>
    <w:rsid w:val="00B12F22"/>
    <w:rsid w:val="00B1398C"/>
    <w:rsid w:val="00B14378"/>
    <w:rsid w:val="00B14B39"/>
    <w:rsid w:val="00B14C66"/>
    <w:rsid w:val="00B15768"/>
    <w:rsid w:val="00B15A69"/>
    <w:rsid w:val="00B15A9B"/>
    <w:rsid w:val="00B15DDD"/>
    <w:rsid w:val="00B16726"/>
    <w:rsid w:val="00B16C0A"/>
    <w:rsid w:val="00B1701C"/>
    <w:rsid w:val="00B206DB"/>
    <w:rsid w:val="00B20CB5"/>
    <w:rsid w:val="00B20F21"/>
    <w:rsid w:val="00B22B98"/>
    <w:rsid w:val="00B23AA6"/>
    <w:rsid w:val="00B24129"/>
    <w:rsid w:val="00B24960"/>
    <w:rsid w:val="00B24AA8"/>
    <w:rsid w:val="00B24BB1"/>
    <w:rsid w:val="00B24E94"/>
    <w:rsid w:val="00B25435"/>
    <w:rsid w:val="00B25A39"/>
    <w:rsid w:val="00B25D3B"/>
    <w:rsid w:val="00B25FAE"/>
    <w:rsid w:val="00B26257"/>
    <w:rsid w:val="00B26BC0"/>
    <w:rsid w:val="00B26CE4"/>
    <w:rsid w:val="00B26E36"/>
    <w:rsid w:val="00B272A7"/>
    <w:rsid w:val="00B276E4"/>
    <w:rsid w:val="00B27D2D"/>
    <w:rsid w:val="00B27E89"/>
    <w:rsid w:val="00B30BA3"/>
    <w:rsid w:val="00B31820"/>
    <w:rsid w:val="00B31833"/>
    <w:rsid w:val="00B31F00"/>
    <w:rsid w:val="00B31F70"/>
    <w:rsid w:val="00B32EFF"/>
    <w:rsid w:val="00B33227"/>
    <w:rsid w:val="00B33720"/>
    <w:rsid w:val="00B34270"/>
    <w:rsid w:val="00B34B79"/>
    <w:rsid w:val="00B35840"/>
    <w:rsid w:val="00B35C08"/>
    <w:rsid w:val="00B36753"/>
    <w:rsid w:val="00B40953"/>
    <w:rsid w:val="00B4159A"/>
    <w:rsid w:val="00B4271B"/>
    <w:rsid w:val="00B4327D"/>
    <w:rsid w:val="00B44D06"/>
    <w:rsid w:val="00B44D46"/>
    <w:rsid w:val="00B44F62"/>
    <w:rsid w:val="00B45517"/>
    <w:rsid w:val="00B45931"/>
    <w:rsid w:val="00B45F41"/>
    <w:rsid w:val="00B46BCE"/>
    <w:rsid w:val="00B470CA"/>
    <w:rsid w:val="00B47565"/>
    <w:rsid w:val="00B4769B"/>
    <w:rsid w:val="00B50D1F"/>
    <w:rsid w:val="00B512CE"/>
    <w:rsid w:val="00B5160F"/>
    <w:rsid w:val="00B51946"/>
    <w:rsid w:val="00B524B4"/>
    <w:rsid w:val="00B52D50"/>
    <w:rsid w:val="00B5371E"/>
    <w:rsid w:val="00B5553B"/>
    <w:rsid w:val="00B55F9E"/>
    <w:rsid w:val="00B565F3"/>
    <w:rsid w:val="00B573FB"/>
    <w:rsid w:val="00B57FF0"/>
    <w:rsid w:val="00B6048C"/>
    <w:rsid w:val="00B60C81"/>
    <w:rsid w:val="00B618A5"/>
    <w:rsid w:val="00B61D3B"/>
    <w:rsid w:val="00B631D3"/>
    <w:rsid w:val="00B63F8D"/>
    <w:rsid w:val="00B640E7"/>
    <w:rsid w:val="00B64499"/>
    <w:rsid w:val="00B64570"/>
    <w:rsid w:val="00B647A2"/>
    <w:rsid w:val="00B648C3"/>
    <w:rsid w:val="00B64E52"/>
    <w:rsid w:val="00B65149"/>
    <w:rsid w:val="00B66254"/>
    <w:rsid w:val="00B672F9"/>
    <w:rsid w:val="00B67E97"/>
    <w:rsid w:val="00B703BE"/>
    <w:rsid w:val="00B718C8"/>
    <w:rsid w:val="00B71DE5"/>
    <w:rsid w:val="00B72EAB"/>
    <w:rsid w:val="00B735BB"/>
    <w:rsid w:val="00B74079"/>
    <w:rsid w:val="00B746D3"/>
    <w:rsid w:val="00B74713"/>
    <w:rsid w:val="00B74CE1"/>
    <w:rsid w:val="00B74F4D"/>
    <w:rsid w:val="00B760FC"/>
    <w:rsid w:val="00B762CA"/>
    <w:rsid w:val="00B76873"/>
    <w:rsid w:val="00B77138"/>
    <w:rsid w:val="00B77243"/>
    <w:rsid w:val="00B803A8"/>
    <w:rsid w:val="00B81B58"/>
    <w:rsid w:val="00B81E3C"/>
    <w:rsid w:val="00B831C5"/>
    <w:rsid w:val="00B83371"/>
    <w:rsid w:val="00B83549"/>
    <w:rsid w:val="00B84484"/>
    <w:rsid w:val="00B84839"/>
    <w:rsid w:val="00B84D61"/>
    <w:rsid w:val="00B8512D"/>
    <w:rsid w:val="00B851DB"/>
    <w:rsid w:val="00B8576D"/>
    <w:rsid w:val="00B86B6B"/>
    <w:rsid w:val="00B8706C"/>
    <w:rsid w:val="00B87CC9"/>
    <w:rsid w:val="00B903CB"/>
    <w:rsid w:val="00B91933"/>
    <w:rsid w:val="00B9199F"/>
    <w:rsid w:val="00B91AB8"/>
    <w:rsid w:val="00B91EE5"/>
    <w:rsid w:val="00B928A4"/>
    <w:rsid w:val="00B93004"/>
    <w:rsid w:val="00B930C9"/>
    <w:rsid w:val="00B93503"/>
    <w:rsid w:val="00B93DB4"/>
    <w:rsid w:val="00B94701"/>
    <w:rsid w:val="00B94B1A"/>
    <w:rsid w:val="00B94C07"/>
    <w:rsid w:val="00B9508E"/>
    <w:rsid w:val="00B9528B"/>
    <w:rsid w:val="00B95709"/>
    <w:rsid w:val="00B95B19"/>
    <w:rsid w:val="00B96030"/>
    <w:rsid w:val="00B961AF"/>
    <w:rsid w:val="00B96937"/>
    <w:rsid w:val="00B97D98"/>
    <w:rsid w:val="00BA0F92"/>
    <w:rsid w:val="00BA13A5"/>
    <w:rsid w:val="00BA1950"/>
    <w:rsid w:val="00BA1C23"/>
    <w:rsid w:val="00BA1E2C"/>
    <w:rsid w:val="00BA2086"/>
    <w:rsid w:val="00BA27BE"/>
    <w:rsid w:val="00BA318A"/>
    <w:rsid w:val="00BA32E5"/>
    <w:rsid w:val="00BA3337"/>
    <w:rsid w:val="00BA335D"/>
    <w:rsid w:val="00BA635C"/>
    <w:rsid w:val="00BA65E1"/>
    <w:rsid w:val="00BA6A34"/>
    <w:rsid w:val="00BA6FE2"/>
    <w:rsid w:val="00BB1F81"/>
    <w:rsid w:val="00BB28B5"/>
    <w:rsid w:val="00BB2979"/>
    <w:rsid w:val="00BB3567"/>
    <w:rsid w:val="00BB35FE"/>
    <w:rsid w:val="00BB3ECC"/>
    <w:rsid w:val="00BB4533"/>
    <w:rsid w:val="00BB4A23"/>
    <w:rsid w:val="00BB53BA"/>
    <w:rsid w:val="00BB5B1D"/>
    <w:rsid w:val="00BB5D6B"/>
    <w:rsid w:val="00BB6061"/>
    <w:rsid w:val="00BB6641"/>
    <w:rsid w:val="00BB7492"/>
    <w:rsid w:val="00BC0038"/>
    <w:rsid w:val="00BC014D"/>
    <w:rsid w:val="00BC02F7"/>
    <w:rsid w:val="00BC0A9E"/>
    <w:rsid w:val="00BC0DE1"/>
    <w:rsid w:val="00BC22E6"/>
    <w:rsid w:val="00BC2659"/>
    <w:rsid w:val="00BC3595"/>
    <w:rsid w:val="00BC4AF1"/>
    <w:rsid w:val="00BC541E"/>
    <w:rsid w:val="00BC5C37"/>
    <w:rsid w:val="00BC667E"/>
    <w:rsid w:val="00BD0109"/>
    <w:rsid w:val="00BD02EA"/>
    <w:rsid w:val="00BD0716"/>
    <w:rsid w:val="00BD0D21"/>
    <w:rsid w:val="00BD109B"/>
    <w:rsid w:val="00BD1895"/>
    <w:rsid w:val="00BD189B"/>
    <w:rsid w:val="00BD218F"/>
    <w:rsid w:val="00BD2978"/>
    <w:rsid w:val="00BD2EA3"/>
    <w:rsid w:val="00BD30A8"/>
    <w:rsid w:val="00BD4104"/>
    <w:rsid w:val="00BD4D89"/>
    <w:rsid w:val="00BD5670"/>
    <w:rsid w:val="00BD56C8"/>
    <w:rsid w:val="00BD573B"/>
    <w:rsid w:val="00BD64D4"/>
    <w:rsid w:val="00BD6CE6"/>
    <w:rsid w:val="00BD78CC"/>
    <w:rsid w:val="00BE05EA"/>
    <w:rsid w:val="00BE1037"/>
    <w:rsid w:val="00BE121E"/>
    <w:rsid w:val="00BE1742"/>
    <w:rsid w:val="00BE1D51"/>
    <w:rsid w:val="00BE2066"/>
    <w:rsid w:val="00BE2161"/>
    <w:rsid w:val="00BE3FB5"/>
    <w:rsid w:val="00BE4199"/>
    <w:rsid w:val="00BE46BF"/>
    <w:rsid w:val="00BE47E3"/>
    <w:rsid w:val="00BE4B2C"/>
    <w:rsid w:val="00BE4E05"/>
    <w:rsid w:val="00BE604F"/>
    <w:rsid w:val="00BE63DA"/>
    <w:rsid w:val="00BE67C5"/>
    <w:rsid w:val="00BE6E2A"/>
    <w:rsid w:val="00BE7589"/>
    <w:rsid w:val="00BE761E"/>
    <w:rsid w:val="00BE770D"/>
    <w:rsid w:val="00BF015B"/>
    <w:rsid w:val="00BF10A6"/>
    <w:rsid w:val="00BF11DC"/>
    <w:rsid w:val="00BF1F7D"/>
    <w:rsid w:val="00BF2CB0"/>
    <w:rsid w:val="00BF432B"/>
    <w:rsid w:val="00BF4950"/>
    <w:rsid w:val="00BF4DA9"/>
    <w:rsid w:val="00BF4DEE"/>
    <w:rsid w:val="00BF4FF1"/>
    <w:rsid w:val="00BF5603"/>
    <w:rsid w:val="00BF6AE1"/>
    <w:rsid w:val="00BF719F"/>
    <w:rsid w:val="00BF72F5"/>
    <w:rsid w:val="00BF7C68"/>
    <w:rsid w:val="00BF7C76"/>
    <w:rsid w:val="00C00538"/>
    <w:rsid w:val="00C009D4"/>
    <w:rsid w:val="00C010FB"/>
    <w:rsid w:val="00C01B41"/>
    <w:rsid w:val="00C0234E"/>
    <w:rsid w:val="00C024CA"/>
    <w:rsid w:val="00C02592"/>
    <w:rsid w:val="00C02EDB"/>
    <w:rsid w:val="00C03CBD"/>
    <w:rsid w:val="00C03DB1"/>
    <w:rsid w:val="00C04055"/>
    <w:rsid w:val="00C044E8"/>
    <w:rsid w:val="00C05123"/>
    <w:rsid w:val="00C05776"/>
    <w:rsid w:val="00C05A40"/>
    <w:rsid w:val="00C0651E"/>
    <w:rsid w:val="00C065E0"/>
    <w:rsid w:val="00C06AC2"/>
    <w:rsid w:val="00C06FB8"/>
    <w:rsid w:val="00C075D0"/>
    <w:rsid w:val="00C07B41"/>
    <w:rsid w:val="00C10001"/>
    <w:rsid w:val="00C10171"/>
    <w:rsid w:val="00C10809"/>
    <w:rsid w:val="00C10C90"/>
    <w:rsid w:val="00C10F48"/>
    <w:rsid w:val="00C11B61"/>
    <w:rsid w:val="00C11F9D"/>
    <w:rsid w:val="00C1285F"/>
    <w:rsid w:val="00C128AA"/>
    <w:rsid w:val="00C12A30"/>
    <w:rsid w:val="00C12BDC"/>
    <w:rsid w:val="00C12F77"/>
    <w:rsid w:val="00C13030"/>
    <w:rsid w:val="00C13348"/>
    <w:rsid w:val="00C13A9E"/>
    <w:rsid w:val="00C13FDF"/>
    <w:rsid w:val="00C14125"/>
    <w:rsid w:val="00C14174"/>
    <w:rsid w:val="00C159D8"/>
    <w:rsid w:val="00C1773E"/>
    <w:rsid w:val="00C17D73"/>
    <w:rsid w:val="00C2030E"/>
    <w:rsid w:val="00C20C32"/>
    <w:rsid w:val="00C21E96"/>
    <w:rsid w:val="00C2265C"/>
    <w:rsid w:val="00C2269A"/>
    <w:rsid w:val="00C229D9"/>
    <w:rsid w:val="00C22B1E"/>
    <w:rsid w:val="00C22F34"/>
    <w:rsid w:val="00C2339D"/>
    <w:rsid w:val="00C23416"/>
    <w:rsid w:val="00C23704"/>
    <w:rsid w:val="00C23786"/>
    <w:rsid w:val="00C237E9"/>
    <w:rsid w:val="00C23B87"/>
    <w:rsid w:val="00C23BEB"/>
    <w:rsid w:val="00C241BA"/>
    <w:rsid w:val="00C24A3E"/>
    <w:rsid w:val="00C24F25"/>
    <w:rsid w:val="00C24F92"/>
    <w:rsid w:val="00C2510B"/>
    <w:rsid w:val="00C268A8"/>
    <w:rsid w:val="00C27798"/>
    <w:rsid w:val="00C30229"/>
    <w:rsid w:val="00C302B3"/>
    <w:rsid w:val="00C305EE"/>
    <w:rsid w:val="00C30827"/>
    <w:rsid w:val="00C3130B"/>
    <w:rsid w:val="00C315AC"/>
    <w:rsid w:val="00C31E2E"/>
    <w:rsid w:val="00C342E9"/>
    <w:rsid w:val="00C348D3"/>
    <w:rsid w:val="00C37609"/>
    <w:rsid w:val="00C407B3"/>
    <w:rsid w:val="00C409D5"/>
    <w:rsid w:val="00C40B91"/>
    <w:rsid w:val="00C418E0"/>
    <w:rsid w:val="00C41A11"/>
    <w:rsid w:val="00C423EB"/>
    <w:rsid w:val="00C43025"/>
    <w:rsid w:val="00C4307E"/>
    <w:rsid w:val="00C43E79"/>
    <w:rsid w:val="00C4494B"/>
    <w:rsid w:val="00C44CF2"/>
    <w:rsid w:val="00C44E88"/>
    <w:rsid w:val="00C45409"/>
    <w:rsid w:val="00C456AC"/>
    <w:rsid w:val="00C45E08"/>
    <w:rsid w:val="00C466C8"/>
    <w:rsid w:val="00C46A2A"/>
    <w:rsid w:val="00C503BB"/>
    <w:rsid w:val="00C505E2"/>
    <w:rsid w:val="00C50744"/>
    <w:rsid w:val="00C50851"/>
    <w:rsid w:val="00C51125"/>
    <w:rsid w:val="00C51625"/>
    <w:rsid w:val="00C518E9"/>
    <w:rsid w:val="00C51BC5"/>
    <w:rsid w:val="00C51BDF"/>
    <w:rsid w:val="00C53744"/>
    <w:rsid w:val="00C53799"/>
    <w:rsid w:val="00C5464B"/>
    <w:rsid w:val="00C54697"/>
    <w:rsid w:val="00C549B6"/>
    <w:rsid w:val="00C550A7"/>
    <w:rsid w:val="00C551DC"/>
    <w:rsid w:val="00C55908"/>
    <w:rsid w:val="00C56103"/>
    <w:rsid w:val="00C56AFF"/>
    <w:rsid w:val="00C60BB7"/>
    <w:rsid w:val="00C62413"/>
    <w:rsid w:val="00C62E0F"/>
    <w:rsid w:val="00C634B8"/>
    <w:rsid w:val="00C63979"/>
    <w:rsid w:val="00C639F8"/>
    <w:rsid w:val="00C63AC5"/>
    <w:rsid w:val="00C63F89"/>
    <w:rsid w:val="00C64098"/>
    <w:rsid w:val="00C64C1F"/>
    <w:rsid w:val="00C6553E"/>
    <w:rsid w:val="00C6559C"/>
    <w:rsid w:val="00C6561B"/>
    <w:rsid w:val="00C656B5"/>
    <w:rsid w:val="00C66439"/>
    <w:rsid w:val="00C66951"/>
    <w:rsid w:val="00C66C20"/>
    <w:rsid w:val="00C709D8"/>
    <w:rsid w:val="00C70B84"/>
    <w:rsid w:val="00C71819"/>
    <w:rsid w:val="00C72868"/>
    <w:rsid w:val="00C72F29"/>
    <w:rsid w:val="00C74434"/>
    <w:rsid w:val="00C74C46"/>
    <w:rsid w:val="00C75C1B"/>
    <w:rsid w:val="00C769F8"/>
    <w:rsid w:val="00C775A7"/>
    <w:rsid w:val="00C77820"/>
    <w:rsid w:val="00C77DB7"/>
    <w:rsid w:val="00C80350"/>
    <w:rsid w:val="00C81CD1"/>
    <w:rsid w:val="00C82F66"/>
    <w:rsid w:val="00C8365E"/>
    <w:rsid w:val="00C836C0"/>
    <w:rsid w:val="00C83CEA"/>
    <w:rsid w:val="00C842C8"/>
    <w:rsid w:val="00C845AD"/>
    <w:rsid w:val="00C85261"/>
    <w:rsid w:val="00C861D5"/>
    <w:rsid w:val="00C86802"/>
    <w:rsid w:val="00C87A55"/>
    <w:rsid w:val="00C90194"/>
    <w:rsid w:val="00C916B0"/>
    <w:rsid w:val="00C91A8F"/>
    <w:rsid w:val="00C91D77"/>
    <w:rsid w:val="00C92927"/>
    <w:rsid w:val="00C93E2B"/>
    <w:rsid w:val="00C94E5E"/>
    <w:rsid w:val="00C9566E"/>
    <w:rsid w:val="00C95BF6"/>
    <w:rsid w:val="00C95F62"/>
    <w:rsid w:val="00C97C71"/>
    <w:rsid w:val="00CA0D93"/>
    <w:rsid w:val="00CA129D"/>
    <w:rsid w:val="00CA2947"/>
    <w:rsid w:val="00CA2E68"/>
    <w:rsid w:val="00CA2E8C"/>
    <w:rsid w:val="00CA3A34"/>
    <w:rsid w:val="00CA410F"/>
    <w:rsid w:val="00CA51E2"/>
    <w:rsid w:val="00CA528A"/>
    <w:rsid w:val="00CA5758"/>
    <w:rsid w:val="00CA5D3D"/>
    <w:rsid w:val="00CA5DF2"/>
    <w:rsid w:val="00CA67AC"/>
    <w:rsid w:val="00CA6C97"/>
    <w:rsid w:val="00CA7162"/>
    <w:rsid w:val="00CA7724"/>
    <w:rsid w:val="00CA7F95"/>
    <w:rsid w:val="00CB0652"/>
    <w:rsid w:val="00CB24B5"/>
    <w:rsid w:val="00CB3C11"/>
    <w:rsid w:val="00CB3E73"/>
    <w:rsid w:val="00CB477D"/>
    <w:rsid w:val="00CB4B4C"/>
    <w:rsid w:val="00CB4C29"/>
    <w:rsid w:val="00CB4E7C"/>
    <w:rsid w:val="00CB59B3"/>
    <w:rsid w:val="00CB672A"/>
    <w:rsid w:val="00CB7759"/>
    <w:rsid w:val="00CC0BC4"/>
    <w:rsid w:val="00CC0C25"/>
    <w:rsid w:val="00CC11FA"/>
    <w:rsid w:val="00CC15B0"/>
    <w:rsid w:val="00CC1764"/>
    <w:rsid w:val="00CC23AE"/>
    <w:rsid w:val="00CC29FE"/>
    <w:rsid w:val="00CC2B61"/>
    <w:rsid w:val="00CC2E6A"/>
    <w:rsid w:val="00CC2ECA"/>
    <w:rsid w:val="00CC3828"/>
    <w:rsid w:val="00CC4023"/>
    <w:rsid w:val="00CC4928"/>
    <w:rsid w:val="00CC5215"/>
    <w:rsid w:val="00CC5824"/>
    <w:rsid w:val="00CC6A5D"/>
    <w:rsid w:val="00CC6A60"/>
    <w:rsid w:val="00CC6D3B"/>
    <w:rsid w:val="00CC7A42"/>
    <w:rsid w:val="00CC7FEE"/>
    <w:rsid w:val="00CD0E24"/>
    <w:rsid w:val="00CD14F9"/>
    <w:rsid w:val="00CD15CF"/>
    <w:rsid w:val="00CD1F44"/>
    <w:rsid w:val="00CD2BAC"/>
    <w:rsid w:val="00CD2EA1"/>
    <w:rsid w:val="00CD3515"/>
    <w:rsid w:val="00CD35D2"/>
    <w:rsid w:val="00CD3A5F"/>
    <w:rsid w:val="00CD3C09"/>
    <w:rsid w:val="00CD53B0"/>
    <w:rsid w:val="00CD59E7"/>
    <w:rsid w:val="00CD6149"/>
    <w:rsid w:val="00CD7A4D"/>
    <w:rsid w:val="00CD7DAB"/>
    <w:rsid w:val="00CE088A"/>
    <w:rsid w:val="00CE0EC1"/>
    <w:rsid w:val="00CE1A6C"/>
    <w:rsid w:val="00CE33ED"/>
    <w:rsid w:val="00CE3C66"/>
    <w:rsid w:val="00CE42EC"/>
    <w:rsid w:val="00CE433A"/>
    <w:rsid w:val="00CE4740"/>
    <w:rsid w:val="00CE5619"/>
    <w:rsid w:val="00CE577B"/>
    <w:rsid w:val="00CE5996"/>
    <w:rsid w:val="00CE5F6C"/>
    <w:rsid w:val="00CE6339"/>
    <w:rsid w:val="00CE6413"/>
    <w:rsid w:val="00CE6578"/>
    <w:rsid w:val="00CE6B36"/>
    <w:rsid w:val="00CE6D5E"/>
    <w:rsid w:val="00CE71A5"/>
    <w:rsid w:val="00CE7730"/>
    <w:rsid w:val="00CE7B77"/>
    <w:rsid w:val="00CF0E39"/>
    <w:rsid w:val="00CF1067"/>
    <w:rsid w:val="00CF1998"/>
    <w:rsid w:val="00CF30AE"/>
    <w:rsid w:val="00CF341C"/>
    <w:rsid w:val="00CF37DA"/>
    <w:rsid w:val="00CF3C89"/>
    <w:rsid w:val="00CF3F36"/>
    <w:rsid w:val="00CF49F7"/>
    <w:rsid w:val="00CF4C22"/>
    <w:rsid w:val="00CF4CD7"/>
    <w:rsid w:val="00CF54F9"/>
    <w:rsid w:val="00CF55A6"/>
    <w:rsid w:val="00CF5E39"/>
    <w:rsid w:val="00CF63DF"/>
    <w:rsid w:val="00CF659B"/>
    <w:rsid w:val="00CF76BC"/>
    <w:rsid w:val="00CF77E9"/>
    <w:rsid w:val="00D002A9"/>
    <w:rsid w:val="00D00918"/>
    <w:rsid w:val="00D00E44"/>
    <w:rsid w:val="00D01082"/>
    <w:rsid w:val="00D023C2"/>
    <w:rsid w:val="00D027FF"/>
    <w:rsid w:val="00D03F1F"/>
    <w:rsid w:val="00D044BA"/>
    <w:rsid w:val="00D0459E"/>
    <w:rsid w:val="00D04E2F"/>
    <w:rsid w:val="00D068A8"/>
    <w:rsid w:val="00D06B7E"/>
    <w:rsid w:val="00D06C50"/>
    <w:rsid w:val="00D07271"/>
    <w:rsid w:val="00D078FD"/>
    <w:rsid w:val="00D07B6F"/>
    <w:rsid w:val="00D07EF7"/>
    <w:rsid w:val="00D10329"/>
    <w:rsid w:val="00D10BE6"/>
    <w:rsid w:val="00D116ED"/>
    <w:rsid w:val="00D11C42"/>
    <w:rsid w:val="00D120A4"/>
    <w:rsid w:val="00D12881"/>
    <w:rsid w:val="00D134CB"/>
    <w:rsid w:val="00D138A8"/>
    <w:rsid w:val="00D13958"/>
    <w:rsid w:val="00D13996"/>
    <w:rsid w:val="00D13AC8"/>
    <w:rsid w:val="00D141AD"/>
    <w:rsid w:val="00D14252"/>
    <w:rsid w:val="00D155F5"/>
    <w:rsid w:val="00D15A4D"/>
    <w:rsid w:val="00D15E60"/>
    <w:rsid w:val="00D163CD"/>
    <w:rsid w:val="00D1656B"/>
    <w:rsid w:val="00D165BD"/>
    <w:rsid w:val="00D16D82"/>
    <w:rsid w:val="00D17158"/>
    <w:rsid w:val="00D17E4F"/>
    <w:rsid w:val="00D17F18"/>
    <w:rsid w:val="00D20793"/>
    <w:rsid w:val="00D21E6C"/>
    <w:rsid w:val="00D2261E"/>
    <w:rsid w:val="00D22A67"/>
    <w:rsid w:val="00D22C9C"/>
    <w:rsid w:val="00D2357A"/>
    <w:rsid w:val="00D23F8D"/>
    <w:rsid w:val="00D25B60"/>
    <w:rsid w:val="00D26611"/>
    <w:rsid w:val="00D26814"/>
    <w:rsid w:val="00D26FBE"/>
    <w:rsid w:val="00D27AC7"/>
    <w:rsid w:val="00D27F19"/>
    <w:rsid w:val="00D30E14"/>
    <w:rsid w:val="00D328E9"/>
    <w:rsid w:val="00D32A5D"/>
    <w:rsid w:val="00D33656"/>
    <w:rsid w:val="00D33912"/>
    <w:rsid w:val="00D343F1"/>
    <w:rsid w:val="00D345C4"/>
    <w:rsid w:val="00D345E2"/>
    <w:rsid w:val="00D34D90"/>
    <w:rsid w:val="00D34F08"/>
    <w:rsid w:val="00D3594D"/>
    <w:rsid w:val="00D35AF9"/>
    <w:rsid w:val="00D360D4"/>
    <w:rsid w:val="00D36B8F"/>
    <w:rsid w:val="00D37575"/>
    <w:rsid w:val="00D37DFB"/>
    <w:rsid w:val="00D40699"/>
    <w:rsid w:val="00D409BB"/>
    <w:rsid w:val="00D40A80"/>
    <w:rsid w:val="00D40DC5"/>
    <w:rsid w:val="00D4160B"/>
    <w:rsid w:val="00D4291A"/>
    <w:rsid w:val="00D43745"/>
    <w:rsid w:val="00D438B0"/>
    <w:rsid w:val="00D43BA8"/>
    <w:rsid w:val="00D445C6"/>
    <w:rsid w:val="00D44A69"/>
    <w:rsid w:val="00D452A3"/>
    <w:rsid w:val="00D45EB4"/>
    <w:rsid w:val="00D46516"/>
    <w:rsid w:val="00D470B3"/>
    <w:rsid w:val="00D470C7"/>
    <w:rsid w:val="00D50054"/>
    <w:rsid w:val="00D50367"/>
    <w:rsid w:val="00D5060D"/>
    <w:rsid w:val="00D5089D"/>
    <w:rsid w:val="00D50D45"/>
    <w:rsid w:val="00D51120"/>
    <w:rsid w:val="00D511DF"/>
    <w:rsid w:val="00D518C5"/>
    <w:rsid w:val="00D534D7"/>
    <w:rsid w:val="00D53FBF"/>
    <w:rsid w:val="00D54DE7"/>
    <w:rsid w:val="00D55061"/>
    <w:rsid w:val="00D55062"/>
    <w:rsid w:val="00D55222"/>
    <w:rsid w:val="00D56286"/>
    <w:rsid w:val="00D5695D"/>
    <w:rsid w:val="00D56C83"/>
    <w:rsid w:val="00D56EA5"/>
    <w:rsid w:val="00D57F7C"/>
    <w:rsid w:val="00D60C9A"/>
    <w:rsid w:val="00D60FCF"/>
    <w:rsid w:val="00D615D4"/>
    <w:rsid w:val="00D62EF6"/>
    <w:rsid w:val="00D63B8D"/>
    <w:rsid w:val="00D647CC"/>
    <w:rsid w:val="00D665FC"/>
    <w:rsid w:val="00D666DB"/>
    <w:rsid w:val="00D66B76"/>
    <w:rsid w:val="00D6711C"/>
    <w:rsid w:val="00D673A3"/>
    <w:rsid w:val="00D6784B"/>
    <w:rsid w:val="00D70530"/>
    <w:rsid w:val="00D7078A"/>
    <w:rsid w:val="00D70987"/>
    <w:rsid w:val="00D70BCE"/>
    <w:rsid w:val="00D70DEE"/>
    <w:rsid w:val="00D71004"/>
    <w:rsid w:val="00D71B5B"/>
    <w:rsid w:val="00D71DA3"/>
    <w:rsid w:val="00D720E9"/>
    <w:rsid w:val="00D72C49"/>
    <w:rsid w:val="00D72DE0"/>
    <w:rsid w:val="00D7309F"/>
    <w:rsid w:val="00D730D0"/>
    <w:rsid w:val="00D73DE6"/>
    <w:rsid w:val="00D74D2D"/>
    <w:rsid w:val="00D753A6"/>
    <w:rsid w:val="00D754FF"/>
    <w:rsid w:val="00D755CC"/>
    <w:rsid w:val="00D75956"/>
    <w:rsid w:val="00D75958"/>
    <w:rsid w:val="00D75DAA"/>
    <w:rsid w:val="00D75E74"/>
    <w:rsid w:val="00D76496"/>
    <w:rsid w:val="00D7657C"/>
    <w:rsid w:val="00D77BD0"/>
    <w:rsid w:val="00D80953"/>
    <w:rsid w:val="00D809BF"/>
    <w:rsid w:val="00D80CB0"/>
    <w:rsid w:val="00D80CE1"/>
    <w:rsid w:val="00D814F6"/>
    <w:rsid w:val="00D8171B"/>
    <w:rsid w:val="00D817A6"/>
    <w:rsid w:val="00D81D67"/>
    <w:rsid w:val="00D824FD"/>
    <w:rsid w:val="00D83607"/>
    <w:rsid w:val="00D83FAA"/>
    <w:rsid w:val="00D84611"/>
    <w:rsid w:val="00D846FD"/>
    <w:rsid w:val="00D85049"/>
    <w:rsid w:val="00D858AE"/>
    <w:rsid w:val="00D85BA7"/>
    <w:rsid w:val="00D85C3A"/>
    <w:rsid w:val="00D85C75"/>
    <w:rsid w:val="00D85EA1"/>
    <w:rsid w:val="00D8621F"/>
    <w:rsid w:val="00D8626D"/>
    <w:rsid w:val="00D8692C"/>
    <w:rsid w:val="00D86D55"/>
    <w:rsid w:val="00D87AB1"/>
    <w:rsid w:val="00D905F9"/>
    <w:rsid w:val="00D9094E"/>
    <w:rsid w:val="00D90C79"/>
    <w:rsid w:val="00D90D14"/>
    <w:rsid w:val="00D9119D"/>
    <w:rsid w:val="00D9173A"/>
    <w:rsid w:val="00D92D20"/>
    <w:rsid w:val="00D93475"/>
    <w:rsid w:val="00D93651"/>
    <w:rsid w:val="00D937A1"/>
    <w:rsid w:val="00D93DF7"/>
    <w:rsid w:val="00D94709"/>
    <w:rsid w:val="00D956CE"/>
    <w:rsid w:val="00D957C1"/>
    <w:rsid w:val="00D95B4B"/>
    <w:rsid w:val="00D9607E"/>
    <w:rsid w:val="00D9663E"/>
    <w:rsid w:val="00D96A35"/>
    <w:rsid w:val="00D96BA1"/>
    <w:rsid w:val="00D9799B"/>
    <w:rsid w:val="00DA03D0"/>
    <w:rsid w:val="00DA0F9C"/>
    <w:rsid w:val="00DA1067"/>
    <w:rsid w:val="00DA16EA"/>
    <w:rsid w:val="00DA1CAF"/>
    <w:rsid w:val="00DA24CC"/>
    <w:rsid w:val="00DA2D06"/>
    <w:rsid w:val="00DA31B9"/>
    <w:rsid w:val="00DA5B45"/>
    <w:rsid w:val="00DA762E"/>
    <w:rsid w:val="00DB02A7"/>
    <w:rsid w:val="00DB08D1"/>
    <w:rsid w:val="00DB124F"/>
    <w:rsid w:val="00DB2EEF"/>
    <w:rsid w:val="00DB3CAA"/>
    <w:rsid w:val="00DB47DD"/>
    <w:rsid w:val="00DB523E"/>
    <w:rsid w:val="00DB6B18"/>
    <w:rsid w:val="00DB70B7"/>
    <w:rsid w:val="00DB7313"/>
    <w:rsid w:val="00DB7433"/>
    <w:rsid w:val="00DB7FE9"/>
    <w:rsid w:val="00DC0013"/>
    <w:rsid w:val="00DC05BE"/>
    <w:rsid w:val="00DC05F3"/>
    <w:rsid w:val="00DC0D5C"/>
    <w:rsid w:val="00DC180C"/>
    <w:rsid w:val="00DC2030"/>
    <w:rsid w:val="00DC2346"/>
    <w:rsid w:val="00DC23F2"/>
    <w:rsid w:val="00DC3A70"/>
    <w:rsid w:val="00DC45CE"/>
    <w:rsid w:val="00DC4878"/>
    <w:rsid w:val="00DC52A1"/>
    <w:rsid w:val="00DC53CF"/>
    <w:rsid w:val="00DC55F7"/>
    <w:rsid w:val="00DC5998"/>
    <w:rsid w:val="00DC5AF3"/>
    <w:rsid w:val="00DC63D0"/>
    <w:rsid w:val="00DC6483"/>
    <w:rsid w:val="00DC6FEA"/>
    <w:rsid w:val="00DD04A9"/>
    <w:rsid w:val="00DD0899"/>
    <w:rsid w:val="00DD0DBA"/>
    <w:rsid w:val="00DD21F8"/>
    <w:rsid w:val="00DD2D93"/>
    <w:rsid w:val="00DD33F8"/>
    <w:rsid w:val="00DD38B5"/>
    <w:rsid w:val="00DD3A07"/>
    <w:rsid w:val="00DD4367"/>
    <w:rsid w:val="00DD4798"/>
    <w:rsid w:val="00DD4825"/>
    <w:rsid w:val="00DD4D8E"/>
    <w:rsid w:val="00DD52DD"/>
    <w:rsid w:val="00DD5367"/>
    <w:rsid w:val="00DD5DB2"/>
    <w:rsid w:val="00DD68D2"/>
    <w:rsid w:val="00DD6AB7"/>
    <w:rsid w:val="00DD6C28"/>
    <w:rsid w:val="00DE05E3"/>
    <w:rsid w:val="00DE196E"/>
    <w:rsid w:val="00DE249A"/>
    <w:rsid w:val="00DE2581"/>
    <w:rsid w:val="00DE27CA"/>
    <w:rsid w:val="00DE2A8A"/>
    <w:rsid w:val="00DE31CA"/>
    <w:rsid w:val="00DE47F9"/>
    <w:rsid w:val="00DE4AA1"/>
    <w:rsid w:val="00DE4EF1"/>
    <w:rsid w:val="00DE526D"/>
    <w:rsid w:val="00DE57B1"/>
    <w:rsid w:val="00DE6539"/>
    <w:rsid w:val="00DE6601"/>
    <w:rsid w:val="00DE6713"/>
    <w:rsid w:val="00DE71C0"/>
    <w:rsid w:val="00DE79CC"/>
    <w:rsid w:val="00DE7B71"/>
    <w:rsid w:val="00DF0985"/>
    <w:rsid w:val="00DF0E5C"/>
    <w:rsid w:val="00DF1356"/>
    <w:rsid w:val="00DF1528"/>
    <w:rsid w:val="00DF189B"/>
    <w:rsid w:val="00DF2A1E"/>
    <w:rsid w:val="00DF30A9"/>
    <w:rsid w:val="00DF3BC0"/>
    <w:rsid w:val="00DF3EA7"/>
    <w:rsid w:val="00DF3FEE"/>
    <w:rsid w:val="00DF43CD"/>
    <w:rsid w:val="00DF532A"/>
    <w:rsid w:val="00DF5363"/>
    <w:rsid w:val="00DF5DFB"/>
    <w:rsid w:val="00DF7346"/>
    <w:rsid w:val="00DF73C9"/>
    <w:rsid w:val="00DF74CB"/>
    <w:rsid w:val="00E008EF"/>
    <w:rsid w:val="00E01798"/>
    <w:rsid w:val="00E02C2B"/>
    <w:rsid w:val="00E02E93"/>
    <w:rsid w:val="00E035CC"/>
    <w:rsid w:val="00E03BE3"/>
    <w:rsid w:val="00E0403B"/>
    <w:rsid w:val="00E04E89"/>
    <w:rsid w:val="00E052B6"/>
    <w:rsid w:val="00E05644"/>
    <w:rsid w:val="00E0582A"/>
    <w:rsid w:val="00E05837"/>
    <w:rsid w:val="00E06050"/>
    <w:rsid w:val="00E062C2"/>
    <w:rsid w:val="00E072B4"/>
    <w:rsid w:val="00E07589"/>
    <w:rsid w:val="00E1004C"/>
    <w:rsid w:val="00E10946"/>
    <w:rsid w:val="00E10CAC"/>
    <w:rsid w:val="00E1117B"/>
    <w:rsid w:val="00E11421"/>
    <w:rsid w:val="00E1282C"/>
    <w:rsid w:val="00E1299E"/>
    <w:rsid w:val="00E12D0B"/>
    <w:rsid w:val="00E12D44"/>
    <w:rsid w:val="00E13411"/>
    <w:rsid w:val="00E13600"/>
    <w:rsid w:val="00E13A2D"/>
    <w:rsid w:val="00E1656A"/>
    <w:rsid w:val="00E16D91"/>
    <w:rsid w:val="00E1779D"/>
    <w:rsid w:val="00E17A58"/>
    <w:rsid w:val="00E20516"/>
    <w:rsid w:val="00E20C00"/>
    <w:rsid w:val="00E20DC0"/>
    <w:rsid w:val="00E2159D"/>
    <w:rsid w:val="00E218EF"/>
    <w:rsid w:val="00E22895"/>
    <w:rsid w:val="00E22907"/>
    <w:rsid w:val="00E22CC5"/>
    <w:rsid w:val="00E22D18"/>
    <w:rsid w:val="00E239AA"/>
    <w:rsid w:val="00E23BD6"/>
    <w:rsid w:val="00E242E7"/>
    <w:rsid w:val="00E25136"/>
    <w:rsid w:val="00E256F6"/>
    <w:rsid w:val="00E25757"/>
    <w:rsid w:val="00E258A2"/>
    <w:rsid w:val="00E26679"/>
    <w:rsid w:val="00E3062E"/>
    <w:rsid w:val="00E3074B"/>
    <w:rsid w:val="00E307D6"/>
    <w:rsid w:val="00E30ECC"/>
    <w:rsid w:val="00E31158"/>
    <w:rsid w:val="00E33196"/>
    <w:rsid w:val="00E33A45"/>
    <w:rsid w:val="00E33A70"/>
    <w:rsid w:val="00E345CD"/>
    <w:rsid w:val="00E348EE"/>
    <w:rsid w:val="00E34B0A"/>
    <w:rsid w:val="00E351EB"/>
    <w:rsid w:val="00E35729"/>
    <w:rsid w:val="00E358A4"/>
    <w:rsid w:val="00E36262"/>
    <w:rsid w:val="00E36ED7"/>
    <w:rsid w:val="00E374C2"/>
    <w:rsid w:val="00E376CC"/>
    <w:rsid w:val="00E37E5F"/>
    <w:rsid w:val="00E40609"/>
    <w:rsid w:val="00E4091B"/>
    <w:rsid w:val="00E40CC9"/>
    <w:rsid w:val="00E41AED"/>
    <w:rsid w:val="00E41DEE"/>
    <w:rsid w:val="00E42001"/>
    <w:rsid w:val="00E42528"/>
    <w:rsid w:val="00E4370A"/>
    <w:rsid w:val="00E43DF7"/>
    <w:rsid w:val="00E44607"/>
    <w:rsid w:val="00E4508A"/>
    <w:rsid w:val="00E45234"/>
    <w:rsid w:val="00E5076A"/>
    <w:rsid w:val="00E51126"/>
    <w:rsid w:val="00E51368"/>
    <w:rsid w:val="00E51EFD"/>
    <w:rsid w:val="00E5223A"/>
    <w:rsid w:val="00E5224F"/>
    <w:rsid w:val="00E52AC1"/>
    <w:rsid w:val="00E52D8D"/>
    <w:rsid w:val="00E52DE9"/>
    <w:rsid w:val="00E54DB0"/>
    <w:rsid w:val="00E55155"/>
    <w:rsid w:val="00E555BA"/>
    <w:rsid w:val="00E5591D"/>
    <w:rsid w:val="00E559DF"/>
    <w:rsid w:val="00E56516"/>
    <w:rsid w:val="00E56D73"/>
    <w:rsid w:val="00E571C5"/>
    <w:rsid w:val="00E57214"/>
    <w:rsid w:val="00E576FB"/>
    <w:rsid w:val="00E57882"/>
    <w:rsid w:val="00E60A99"/>
    <w:rsid w:val="00E60DD3"/>
    <w:rsid w:val="00E61015"/>
    <w:rsid w:val="00E61ACC"/>
    <w:rsid w:val="00E61C8F"/>
    <w:rsid w:val="00E62092"/>
    <w:rsid w:val="00E62F6D"/>
    <w:rsid w:val="00E633A3"/>
    <w:rsid w:val="00E6360C"/>
    <w:rsid w:val="00E63FC7"/>
    <w:rsid w:val="00E645D5"/>
    <w:rsid w:val="00E64C56"/>
    <w:rsid w:val="00E66717"/>
    <w:rsid w:val="00E66F73"/>
    <w:rsid w:val="00E671BA"/>
    <w:rsid w:val="00E67AF4"/>
    <w:rsid w:val="00E70841"/>
    <w:rsid w:val="00E70A6D"/>
    <w:rsid w:val="00E70C01"/>
    <w:rsid w:val="00E70FA7"/>
    <w:rsid w:val="00E719E8"/>
    <w:rsid w:val="00E71E70"/>
    <w:rsid w:val="00E727C6"/>
    <w:rsid w:val="00E73525"/>
    <w:rsid w:val="00E76357"/>
    <w:rsid w:val="00E766D0"/>
    <w:rsid w:val="00E76E48"/>
    <w:rsid w:val="00E77155"/>
    <w:rsid w:val="00E7748A"/>
    <w:rsid w:val="00E77A3C"/>
    <w:rsid w:val="00E8001D"/>
    <w:rsid w:val="00E80286"/>
    <w:rsid w:val="00E804A2"/>
    <w:rsid w:val="00E816A8"/>
    <w:rsid w:val="00E81A4D"/>
    <w:rsid w:val="00E81E66"/>
    <w:rsid w:val="00E824F5"/>
    <w:rsid w:val="00E82AA7"/>
    <w:rsid w:val="00E82E9F"/>
    <w:rsid w:val="00E83180"/>
    <w:rsid w:val="00E834A2"/>
    <w:rsid w:val="00E84236"/>
    <w:rsid w:val="00E84BFB"/>
    <w:rsid w:val="00E84EAC"/>
    <w:rsid w:val="00E8525C"/>
    <w:rsid w:val="00E85822"/>
    <w:rsid w:val="00E85A05"/>
    <w:rsid w:val="00E8603E"/>
    <w:rsid w:val="00E86408"/>
    <w:rsid w:val="00E86827"/>
    <w:rsid w:val="00E86996"/>
    <w:rsid w:val="00E86F38"/>
    <w:rsid w:val="00E87C4D"/>
    <w:rsid w:val="00E90616"/>
    <w:rsid w:val="00E91619"/>
    <w:rsid w:val="00E924AB"/>
    <w:rsid w:val="00E928BE"/>
    <w:rsid w:val="00E936BC"/>
    <w:rsid w:val="00E93C51"/>
    <w:rsid w:val="00E94574"/>
    <w:rsid w:val="00E94622"/>
    <w:rsid w:val="00E94B39"/>
    <w:rsid w:val="00E9533B"/>
    <w:rsid w:val="00E9663C"/>
    <w:rsid w:val="00E967D7"/>
    <w:rsid w:val="00E96996"/>
    <w:rsid w:val="00E9707D"/>
    <w:rsid w:val="00E97415"/>
    <w:rsid w:val="00E97AA5"/>
    <w:rsid w:val="00EA065A"/>
    <w:rsid w:val="00EA0B4A"/>
    <w:rsid w:val="00EA1544"/>
    <w:rsid w:val="00EA23C3"/>
    <w:rsid w:val="00EA27A4"/>
    <w:rsid w:val="00EA2AA6"/>
    <w:rsid w:val="00EA3148"/>
    <w:rsid w:val="00EA37B7"/>
    <w:rsid w:val="00EA4140"/>
    <w:rsid w:val="00EA485D"/>
    <w:rsid w:val="00EA4D61"/>
    <w:rsid w:val="00EA5377"/>
    <w:rsid w:val="00EA544F"/>
    <w:rsid w:val="00EA54E1"/>
    <w:rsid w:val="00EA56EA"/>
    <w:rsid w:val="00EA5A6F"/>
    <w:rsid w:val="00EA5AF2"/>
    <w:rsid w:val="00EA6C71"/>
    <w:rsid w:val="00EA745F"/>
    <w:rsid w:val="00EA7705"/>
    <w:rsid w:val="00EB0138"/>
    <w:rsid w:val="00EB03AC"/>
    <w:rsid w:val="00EB188B"/>
    <w:rsid w:val="00EB1D17"/>
    <w:rsid w:val="00EB25B2"/>
    <w:rsid w:val="00EB26F7"/>
    <w:rsid w:val="00EB28B7"/>
    <w:rsid w:val="00EB2E45"/>
    <w:rsid w:val="00EB34D6"/>
    <w:rsid w:val="00EB39B1"/>
    <w:rsid w:val="00EB4C3F"/>
    <w:rsid w:val="00EB4DAC"/>
    <w:rsid w:val="00EB5170"/>
    <w:rsid w:val="00EB51F0"/>
    <w:rsid w:val="00EB698D"/>
    <w:rsid w:val="00EB6A76"/>
    <w:rsid w:val="00EB7AF1"/>
    <w:rsid w:val="00EC0E71"/>
    <w:rsid w:val="00EC0EF5"/>
    <w:rsid w:val="00EC15CC"/>
    <w:rsid w:val="00EC1CAA"/>
    <w:rsid w:val="00EC218F"/>
    <w:rsid w:val="00EC24D2"/>
    <w:rsid w:val="00EC40AB"/>
    <w:rsid w:val="00EC5516"/>
    <w:rsid w:val="00EC5ED0"/>
    <w:rsid w:val="00EC6639"/>
    <w:rsid w:val="00EC6A3D"/>
    <w:rsid w:val="00EC6B6F"/>
    <w:rsid w:val="00EC7023"/>
    <w:rsid w:val="00EC7561"/>
    <w:rsid w:val="00EC7D5C"/>
    <w:rsid w:val="00EC7E1A"/>
    <w:rsid w:val="00ED00FD"/>
    <w:rsid w:val="00ED05A3"/>
    <w:rsid w:val="00ED08A6"/>
    <w:rsid w:val="00ED0CBB"/>
    <w:rsid w:val="00ED139D"/>
    <w:rsid w:val="00ED1665"/>
    <w:rsid w:val="00ED1C08"/>
    <w:rsid w:val="00ED30AA"/>
    <w:rsid w:val="00ED37A1"/>
    <w:rsid w:val="00ED3AB9"/>
    <w:rsid w:val="00ED4633"/>
    <w:rsid w:val="00ED4928"/>
    <w:rsid w:val="00ED4DB2"/>
    <w:rsid w:val="00ED646E"/>
    <w:rsid w:val="00ED7810"/>
    <w:rsid w:val="00ED7AB8"/>
    <w:rsid w:val="00ED7B2D"/>
    <w:rsid w:val="00ED7C25"/>
    <w:rsid w:val="00EE02F0"/>
    <w:rsid w:val="00EE043D"/>
    <w:rsid w:val="00EE04D3"/>
    <w:rsid w:val="00EE1229"/>
    <w:rsid w:val="00EE1EB0"/>
    <w:rsid w:val="00EE244B"/>
    <w:rsid w:val="00EE2669"/>
    <w:rsid w:val="00EE2E2A"/>
    <w:rsid w:val="00EE303E"/>
    <w:rsid w:val="00EE348E"/>
    <w:rsid w:val="00EE3801"/>
    <w:rsid w:val="00EE44B8"/>
    <w:rsid w:val="00EE4954"/>
    <w:rsid w:val="00EE4CB2"/>
    <w:rsid w:val="00EE4E13"/>
    <w:rsid w:val="00EE53FE"/>
    <w:rsid w:val="00EE5688"/>
    <w:rsid w:val="00EE5C26"/>
    <w:rsid w:val="00EE5CE3"/>
    <w:rsid w:val="00EF00F5"/>
    <w:rsid w:val="00EF01D3"/>
    <w:rsid w:val="00EF0B1C"/>
    <w:rsid w:val="00EF1037"/>
    <w:rsid w:val="00EF128B"/>
    <w:rsid w:val="00EF134B"/>
    <w:rsid w:val="00EF195A"/>
    <w:rsid w:val="00EF1E00"/>
    <w:rsid w:val="00EF1E6D"/>
    <w:rsid w:val="00EF271C"/>
    <w:rsid w:val="00EF2BD6"/>
    <w:rsid w:val="00EF2DB8"/>
    <w:rsid w:val="00EF2F5B"/>
    <w:rsid w:val="00EF34ED"/>
    <w:rsid w:val="00EF3ADA"/>
    <w:rsid w:val="00EF3ADF"/>
    <w:rsid w:val="00EF3CD1"/>
    <w:rsid w:val="00EF4C39"/>
    <w:rsid w:val="00EF4E44"/>
    <w:rsid w:val="00EF52B6"/>
    <w:rsid w:val="00EF549A"/>
    <w:rsid w:val="00EF59AE"/>
    <w:rsid w:val="00EF5A60"/>
    <w:rsid w:val="00EF5B2A"/>
    <w:rsid w:val="00EF5D81"/>
    <w:rsid w:val="00EF6467"/>
    <w:rsid w:val="00EF79C8"/>
    <w:rsid w:val="00F002C9"/>
    <w:rsid w:val="00F002DC"/>
    <w:rsid w:val="00F00867"/>
    <w:rsid w:val="00F00EB4"/>
    <w:rsid w:val="00F01C1A"/>
    <w:rsid w:val="00F024F8"/>
    <w:rsid w:val="00F02970"/>
    <w:rsid w:val="00F029B2"/>
    <w:rsid w:val="00F0304C"/>
    <w:rsid w:val="00F032DC"/>
    <w:rsid w:val="00F037A5"/>
    <w:rsid w:val="00F041DD"/>
    <w:rsid w:val="00F04744"/>
    <w:rsid w:val="00F04F2E"/>
    <w:rsid w:val="00F0515D"/>
    <w:rsid w:val="00F05317"/>
    <w:rsid w:val="00F06227"/>
    <w:rsid w:val="00F063B4"/>
    <w:rsid w:val="00F06787"/>
    <w:rsid w:val="00F07421"/>
    <w:rsid w:val="00F07726"/>
    <w:rsid w:val="00F13F93"/>
    <w:rsid w:val="00F14120"/>
    <w:rsid w:val="00F1465F"/>
    <w:rsid w:val="00F1485E"/>
    <w:rsid w:val="00F14D93"/>
    <w:rsid w:val="00F156DE"/>
    <w:rsid w:val="00F15861"/>
    <w:rsid w:val="00F1598E"/>
    <w:rsid w:val="00F15B0F"/>
    <w:rsid w:val="00F15DF3"/>
    <w:rsid w:val="00F1626A"/>
    <w:rsid w:val="00F17280"/>
    <w:rsid w:val="00F2056C"/>
    <w:rsid w:val="00F20656"/>
    <w:rsid w:val="00F2071B"/>
    <w:rsid w:val="00F20F0B"/>
    <w:rsid w:val="00F212AD"/>
    <w:rsid w:val="00F214E7"/>
    <w:rsid w:val="00F2276F"/>
    <w:rsid w:val="00F23594"/>
    <w:rsid w:val="00F250E2"/>
    <w:rsid w:val="00F25233"/>
    <w:rsid w:val="00F25350"/>
    <w:rsid w:val="00F25928"/>
    <w:rsid w:val="00F27E70"/>
    <w:rsid w:val="00F302F9"/>
    <w:rsid w:val="00F3077E"/>
    <w:rsid w:val="00F30D37"/>
    <w:rsid w:val="00F31D35"/>
    <w:rsid w:val="00F32786"/>
    <w:rsid w:val="00F327FE"/>
    <w:rsid w:val="00F33213"/>
    <w:rsid w:val="00F336DB"/>
    <w:rsid w:val="00F33992"/>
    <w:rsid w:val="00F3413B"/>
    <w:rsid w:val="00F3497A"/>
    <w:rsid w:val="00F35CCE"/>
    <w:rsid w:val="00F35F5A"/>
    <w:rsid w:val="00F360FC"/>
    <w:rsid w:val="00F36282"/>
    <w:rsid w:val="00F365BF"/>
    <w:rsid w:val="00F36818"/>
    <w:rsid w:val="00F373CA"/>
    <w:rsid w:val="00F4230A"/>
    <w:rsid w:val="00F423E0"/>
    <w:rsid w:val="00F425E6"/>
    <w:rsid w:val="00F42775"/>
    <w:rsid w:val="00F427AF"/>
    <w:rsid w:val="00F42ADA"/>
    <w:rsid w:val="00F43CF7"/>
    <w:rsid w:val="00F43D60"/>
    <w:rsid w:val="00F441BC"/>
    <w:rsid w:val="00F44511"/>
    <w:rsid w:val="00F44934"/>
    <w:rsid w:val="00F44BE3"/>
    <w:rsid w:val="00F459B3"/>
    <w:rsid w:val="00F4780B"/>
    <w:rsid w:val="00F4790F"/>
    <w:rsid w:val="00F47B52"/>
    <w:rsid w:val="00F50B09"/>
    <w:rsid w:val="00F50CF2"/>
    <w:rsid w:val="00F511F9"/>
    <w:rsid w:val="00F51733"/>
    <w:rsid w:val="00F51D45"/>
    <w:rsid w:val="00F53247"/>
    <w:rsid w:val="00F538E7"/>
    <w:rsid w:val="00F54937"/>
    <w:rsid w:val="00F54B4B"/>
    <w:rsid w:val="00F55C97"/>
    <w:rsid w:val="00F55F06"/>
    <w:rsid w:val="00F56523"/>
    <w:rsid w:val="00F567B8"/>
    <w:rsid w:val="00F57637"/>
    <w:rsid w:val="00F62A6A"/>
    <w:rsid w:val="00F62D3F"/>
    <w:rsid w:val="00F63174"/>
    <w:rsid w:val="00F644FD"/>
    <w:rsid w:val="00F64650"/>
    <w:rsid w:val="00F64E71"/>
    <w:rsid w:val="00F656FF"/>
    <w:rsid w:val="00F65F59"/>
    <w:rsid w:val="00F65F61"/>
    <w:rsid w:val="00F66026"/>
    <w:rsid w:val="00F662D9"/>
    <w:rsid w:val="00F6777C"/>
    <w:rsid w:val="00F67C1F"/>
    <w:rsid w:val="00F67CE8"/>
    <w:rsid w:val="00F701BF"/>
    <w:rsid w:val="00F712EE"/>
    <w:rsid w:val="00F71DC3"/>
    <w:rsid w:val="00F72017"/>
    <w:rsid w:val="00F72B0F"/>
    <w:rsid w:val="00F72DE0"/>
    <w:rsid w:val="00F73AA8"/>
    <w:rsid w:val="00F73F5D"/>
    <w:rsid w:val="00F750FC"/>
    <w:rsid w:val="00F75D02"/>
    <w:rsid w:val="00F7652E"/>
    <w:rsid w:val="00F7687A"/>
    <w:rsid w:val="00F779DB"/>
    <w:rsid w:val="00F77EEE"/>
    <w:rsid w:val="00F802AD"/>
    <w:rsid w:val="00F803EA"/>
    <w:rsid w:val="00F80CE5"/>
    <w:rsid w:val="00F8144D"/>
    <w:rsid w:val="00F819CC"/>
    <w:rsid w:val="00F825CF"/>
    <w:rsid w:val="00F8266E"/>
    <w:rsid w:val="00F82AC6"/>
    <w:rsid w:val="00F838A9"/>
    <w:rsid w:val="00F8588C"/>
    <w:rsid w:val="00F85A4C"/>
    <w:rsid w:val="00F86B5B"/>
    <w:rsid w:val="00F87502"/>
    <w:rsid w:val="00F87E58"/>
    <w:rsid w:val="00F87F41"/>
    <w:rsid w:val="00F90B3B"/>
    <w:rsid w:val="00F90C55"/>
    <w:rsid w:val="00F911FF"/>
    <w:rsid w:val="00F91FF2"/>
    <w:rsid w:val="00F92AF9"/>
    <w:rsid w:val="00F935E4"/>
    <w:rsid w:val="00F93CEE"/>
    <w:rsid w:val="00F93DF5"/>
    <w:rsid w:val="00F93E32"/>
    <w:rsid w:val="00F94019"/>
    <w:rsid w:val="00F94360"/>
    <w:rsid w:val="00F94A9E"/>
    <w:rsid w:val="00F94C78"/>
    <w:rsid w:val="00F94D90"/>
    <w:rsid w:val="00F95042"/>
    <w:rsid w:val="00F95644"/>
    <w:rsid w:val="00F96435"/>
    <w:rsid w:val="00F9646F"/>
    <w:rsid w:val="00F9697B"/>
    <w:rsid w:val="00F97E86"/>
    <w:rsid w:val="00FA045B"/>
    <w:rsid w:val="00FA067A"/>
    <w:rsid w:val="00FA10C4"/>
    <w:rsid w:val="00FA15C4"/>
    <w:rsid w:val="00FA26CC"/>
    <w:rsid w:val="00FA2872"/>
    <w:rsid w:val="00FA2BDA"/>
    <w:rsid w:val="00FA3252"/>
    <w:rsid w:val="00FA3A02"/>
    <w:rsid w:val="00FA3FCA"/>
    <w:rsid w:val="00FA4169"/>
    <w:rsid w:val="00FA4721"/>
    <w:rsid w:val="00FA4724"/>
    <w:rsid w:val="00FA4F3D"/>
    <w:rsid w:val="00FA51B5"/>
    <w:rsid w:val="00FA591E"/>
    <w:rsid w:val="00FA5A9D"/>
    <w:rsid w:val="00FA6D4F"/>
    <w:rsid w:val="00FA6E11"/>
    <w:rsid w:val="00FA6F24"/>
    <w:rsid w:val="00FA720F"/>
    <w:rsid w:val="00FA767C"/>
    <w:rsid w:val="00FA768E"/>
    <w:rsid w:val="00FB13B4"/>
    <w:rsid w:val="00FB1855"/>
    <w:rsid w:val="00FB19C1"/>
    <w:rsid w:val="00FB26F9"/>
    <w:rsid w:val="00FB294C"/>
    <w:rsid w:val="00FB513E"/>
    <w:rsid w:val="00FB546C"/>
    <w:rsid w:val="00FB695B"/>
    <w:rsid w:val="00FB745C"/>
    <w:rsid w:val="00FC01D3"/>
    <w:rsid w:val="00FC118F"/>
    <w:rsid w:val="00FC17BD"/>
    <w:rsid w:val="00FC23F6"/>
    <w:rsid w:val="00FC2751"/>
    <w:rsid w:val="00FC2758"/>
    <w:rsid w:val="00FC33E4"/>
    <w:rsid w:val="00FC4E17"/>
    <w:rsid w:val="00FC5873"/>
    <w:rsid w:val="00FC5A32"/>
    <w:rsid w:val="00FC617F"/>
    <w:rsid w:val="00FC6674"/>
    <w:rsid w:val="00FC6814"/>
    <w:rsid w:val="00FD0980"/>
    <w:rsid w:val="00FD11E4"/>
    <w:rsid w:val="00FD1D02"/>
    <w:rsid w:val="00FD2004"/>
    <w:rsid w:val="00FD221B"/>
    <w:rsid w:val="00FD2DA5"/>
    <w:rsid w:val="00FD35FB"/>
    <w:rsid w:val="00FD3D81"/>
    <w:rsid w:val="00FD4900"/>
    <w:rsid w:val="00FD52B3"/>
    <w:rsid w:val="00FD56E6"/>
    <w:rsid w:val="00FD583E"/>
    <w:rsid w:val="00FD58A1"/>
    <w:rsid w:val="00FD694C"/>
    <w:rsid w:val="00FD6A70"/>
    <w:rsid w:val="00FD75B8"/>
    <w:rsid w:val="00FD7B9E"/>
    <w:rsid w:val="00FD7F93"/>
    <w:rsid w:val="00FE0903"/>
    <w:rsid w:val="00FE103D"/>
    <w:rsid w:val="00FE189E"/>
    <w:rsid w:val="00FE2161"/>
    <w:rsid w:val="00FE276E"/>
    <w:rsid w:val="00FE2EEC"/>
    <w:rsid w:val="00FE2F0E"/>
    <w:rsid w:val="00FE323C"/>
    <w:rsid w:val="00FE4405"/>
    <w:rsid w:val="00FE53D7"/>
    <w:rsid w:val="00FE59E9"/>
    <w:rsid w:val="00FE6BA9"/>
    <w:rsid w:val="00FF02E1"/>
    <w:rsid w:val="00FF1967"/>
    <w:rsid w:val="00FF1F34"/>
    <w:rsid w:val="00FF2920"/>
    <w:rsid w:val="00FF3011"/>
    <w:rsid w:val="00FF3303"/>
    <w:rsid w:val="00FF3AC6"/>
    <w:rsid w:val="00FF3B02"/>
    <w:rsid w:val="00FF3C0C"/>
    <w:rsid w:val="00FF4231"/>
    <w:rsid w:val="00FF43E1"/>
    <w:rsid w:val="00FF49BE"/>
    <w:rsid w:val="00FF6322"/>
    <w:rsid w:val="00FF6386"/>
    <w:rsid w:val="00FF669C"/>
    <w:rsid w:val="00FF6731"/>
    <w:rsid w:val="00FF6F12"/>
    <w:rsid w:val="00FF711A"/>
    <w:rsid w:val="00FF7A66"/>
    <w:rsid w:val="00FF7DDE"/>
    <w:rsid w:val="00FF7F7E"/>
    <w:rsid w:val="10DC18B5"/>
    <w:rsid w:val="14577B59"/>
    <w:rsid w:val="1D1C7DF7"/>
    <w:rsid w:val="1F4A62A9"/>
    <w:rsid w:val="2E7F6E89"/>
    <w:rsid w:val="338B3763"/>
    <w:rsid w:val="360029E1"/>
    <w:rsid w:val="3A487A35"/>
    <w:rsid w:val="3F7D5C4F"/>
    <w:rsid w:val="4D86587F"/>
    <w:rsid w:val="5E7D54E5"/>
    <w:rsid w:val="603D2252"/>
    <w:rsid w:val="6A225AF7"/>
    <w:rsid w:val="6A487DC1"/>
    <w:rsid w:val="6C8854D1"/>
    <w:rsid w:val="748A7ABD"/>
    <w:rsid w:val="77587B13"/>
    <w:rsid w:val="7E2868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E9A9E1D"/>
  <w15:docId w15:val="{CE9E1DEA-362E-451C-A0BA-B4939C1B8F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next w:val="2"/>
    <w:qFormat/>
    <w:rsid w:val="00D93651"/>
    <w:pPr>
      <w:widowControl w:val="0"/>
      <w:jc w:val="both"/>
    </w:pPr>
    <w:rPr>
      <w:kern w:val="2"/>
      <w:sz w:val="24"/>
    </w:rPr>
  </w:style>
  <w:style w:type="paragraph" w:styleId="1">
    <w:name w:val="heading 1"/>
    <w:basedOn w:val="a0"/>
    <w:next w:val="a1"/>
    <w:link w:val="10"/>
    <w:qFormat/>
    <w:pPr>
      <w:numPr>
        <w:numId w:val="1"/>
      </w:numPr>
      <w:ind w:left="0" w:firstLine="0"/>
    </w:pPr>
    <w:rPr>
      <w:b/>
    </w:rPr>
  </w:style>
  <w:style w:type="paragraph" w:styleId="2">
    <w:name w:val="heading 2"/>
    <w:basedOn w:val="a"/>
    <w:next w:val="a"/>
    <w:qFormat/>
    <w:pPr>
      <w:keepNext/>
      <w:keepLines/>
      <w:numPr>
        <w:ilvl w:val="1"/>
        <w:numId w:val="1"/>
      </w:numPr>
      <w:spacing w:before="120" w:after="120" w:line="360" w:lineRule="auto"/>
      <w:outlineLvl w:val="1"/>
    </w:pPr>
    <w:rPr>
      <w:rFonts w:eastAsia="黑体"/>
      <w:sz w:val="30"/>
    </w:rPr>
  </w:style>
  <w:style w:type="paragraph" w:styleId="3">
    <w:name w:val="heading 3"/>
    <w:basedOn w:val="a"/>
    <w:next w:val="a1"/>
    <w:link w:val="30"/>
    <w:qFormat/>
    <w:pPr>
      <w:keepNext/>
      <w:keepLines/>
      <w:numPr>
        <w:ilvl w:val="2"/>
        <w:numId w:val="1"/>
      </w:numPr>
      <w:spacing w:before="120" w:line="360" w:lineRule="auto"/>
      <w:outlineLvl w:val="2"/>
    </w:pPr>
    <w:rPr>
      <w:rFonts w:eastAsia="黑体"/>
      <w:sz w:val="28"/>
    </w:rPr>
  </w:style>
  <w:style w:type="paragraph" w:styleId="4">
    <w:name w:val="heading 4"/>
    <w:basedOn w:val="a"/>
    <w:next w:val="a1"/>
    <w:link w:val="40"/>
    <w:qFormat/>
    <w:pPr>
      <w:outlineLvl w:val="3"/>
    </w:pPr>
    <w:rPr>
      <w:rFonts w:eastAsia="黑体"/>
      <w:b/>
    </w:rPr>
  </w:style>
  <w:style w:type="paragraph" w:styleId="5">
    <w:name w:val="heading 5"/>
    <w:basedOn w:val="a"/>
    <w:next w:val="a"/>
    <w:qFormat/>
    <w:pPr>
      <w:tabs>
        <w:tab w:val="left" w:pos="1152"/>
      </w:tabs>
      <w:spacing w:before="120" w:after="120" w:line="360" w:lineRule="auto"/>
      <w:jc w:val="left"/>
      <w:outlineLvl w:val="4"/>
    </w:pPr>
    <w:rPr>
      <w:rFonts w:eastAsia="黑体"/>
      <w:b/>
      <w:szCs w:val="24"/>
    </w:rPr>
  </w:style>
  <w:style w:type="paragraph" w:styleId="6">
    <w:name w:val="heading 6"/>
    <w:basedOn w:val="a"/>
    <w:next w:val="a"/>
    <w:qFormat/>
    <w:pPr>
      <w:keepNext/>
      <w:keepLines/>
      <w:numPr>
        <w:ilvl w:val="5"/>
        <w:numId w:val="1"/>
      </w:numPr>
      <w:tabs>
        <w:tab w:val="left" w:pos="1152"/>
      </w:tabs>
      <w:spacing w:before="240" w:after="64" w:line="320" w:lineRule="auto"/>
      <w:outlineLvl w:val="5"/>
    </w:pPr>
    <w:rPr>
      <w:rFonts w:ascii="Arial" w:eastAsia="黑体" w:hAnsi="Arial"/>
      <w:b/>
      <w:bCs/>
      <w:szCs w:val="24"/>
    </w:rPr>
  </w:style>
  <w:style w:type="paragraph" w:styleId="7">
    <w:name w:val="heading 7"/>
    <w:basedOn w:val="a"/>
    <w:next w:val="a"/>
    <w:qFormat/>
    <w:pPr>
      <w:keepNext/>
      <w:keepLines/>
      <w:numPr>
        <w:ilvl w:val="6"/>
        <w:numId w:val="1"/>
      </w:numPr>
      <w:tabs>
        <w:tab w:val="left" w:pos="1296"/>
      </w:tabs>
      <w:spacing w:before="240" w:after="64" w:line="320" w:lineRule="auto"/>
      <w:outlineLvl w:val="6"/>
    </w:pPr>
    <w:rPr>
      <w:b/>
      <w:bCs/>
      <w:szCs w:val="24"/>
    </w:rPr>
  </w:style>
  <w:style w:type="paragraph" w:styleId="8">
    <w:name w:val="heading 8"/>
    <w:basedOn w:val="a"/>
    <w:next w:val="a"/>
    <w:qFormat/>
    <w:pPr>
      <w:keepNext/>
      <w:keepLines/>
      <w:numPr>
        <w:ilvl w:val="7"/>
        <w:numId w:val="1"/>
      </w:numPr>
      <w:tabs>
        <w:tab w:val="left" w:pos="1440"/>
      </w:tabs>
      <w:spacing w:before="240" w:after="64" w:line="320" w:lineRule="auto"/>
      <w:outlineLvl w:val="7"/>
    </w:pPr>
    <w:rPr>
      <w:rFonts w:ascii="Arial" w:eastAsia="黑体" w:hAnsi="Arial"/>
      <w:szCs w:val="24"/>
    </w:rPr>
  </w:style>
  <w:style w:type="paragraph" w:styleId="9">
    <w:name w:val="heading 9"/>
    <w:basedOn w:val="a"/>
    <w:next w:val="a"/>
    <w:qFormat/>
    <w:pPr>
      <w:keepNext/>
      <w:keepLines/>
      <w:numPr>
        <w:ilvl w:val="8"/>
        <w:numId w:val="1"/>
      </w:numPr>
      <w:tabs>
        <w:tab w:val="left" w:pos="1584"/>
      </w:tabs>
      <w:spacing w:before="240" w:after="64" w:line="320" w:lineRule="auto"/>
      <w:outlineLvl w:val="8"/>
    </w:pPr>
    <w:rPr>
      <w:rFonts w:ascii="Arial" w:eastAsia="黑体" w:hAnsi="Arial"/>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40">
    <w:name w:val="标题 4 字符"/>
    <w:link w:val="4"/>
    <w:rPr>
      <w:rFonts w:eastAsia="黑体"/>
      <w:b/>
      <w:kern w:val="2"/>
      <w:sz w:val="24"/>
    </w:rPr>
  </w:style>
  <w:style w:type="character" w:customStyle="1" w:styleId="atitle">
    <w:name w:val="atitle"/>
    <w:basedOn w:val="a2"/>
  </w:style>
  <w:style w:type="character" w:customStyle="1" w:styleId="Char">
    <w:name w:val="图标 Char"/>
    <w:link w:val="a5"/>
    <w:rPr>
      <w:kern w:val="2"/>
      <w:sz w:val="21"/>
      <w:lang w:val="en-US" w:eastAsia="zh-CN"/>
    </w:rPr>
  </w:style>
  <w:style w:type="character" w:customStyle="1" w:styleId="keyword">
    <w:name w:val="keyword"/>
    <w:basedOn w:val="a2"/>
  </w:style>
  <w:style w:type="character" w:styleId="a6">
    <w:name w:val="page number"/>
    <w:basedOn w:val="a2"/>
  </w:style>
  <w:style w:type="character" w:customStyle="1" w:styleId="a7">
    <w:name w:val="正文文本 字符"/>
    <w:link w:val="a8"/>
    <w:rPr>
      <w:kern w:val="2"/>
      <w:sz w:val="24"/>
    </w:rPr>
  </w:style>
  <w:style w:type="character" w:styleId="a9">
    <w:name w:val="footnote reference"/>
    <w:semiHidden/>
    <w:rPr>
      <w:rFonts w:ascii="Times New Roman" w:eastAsia="宋体" w:hAnsi="Times New Roman"/>
      <w:sz w:val="18"/>
      <w:vertAlign w:val="superscript"/>
    </w:rPr>
  </w:style>
  <w:style w:type="character" w:customStyle="1" w:styleId="hilite1">
    <w:name w:val="hilite1"/>
    <w:basedOn w:val="a2"/>
  </w:style>
  <w:style w:type="character" w:customStyle="1" w:styleId="aa">
    <w:name w:val="样式 尾注引用"/>
    <w:rPr>
      <w:rFonts w:ascii="Times New Roman" w:eastAsia="宋体" w:hAnsi="Times New Roman"/>
      <w:sz w:val="24"/>
      <w:szCs w:val="28"/>
      <w:vertAlign w:val="superscript"/>
    </w:rPr>
  </w:style>
  <w:style w:type="character" w:styleId="ab">
    <w:name w:val="Subtle Emphasis"/>
    <w:uiPriority w:val="19"/>
    <w:qFormat/>
    <w:rPr>
      <w:i/>
      <w:iCs/>
    </w:rPr>
  </w:style>
  <w:style w:type="character" w:customStyle="1" w:styleId="Char0">
    <w:name w:val="章标题(不加入目录内) Char"/>
    <w:link w:val="ac"/>
    <w:rPr>
      <w:rFonts w:eastAsia="黑体"/>
      <w:b/>
      <w:kern w:val="2"/>
      <w:sz w:val="36"/>
    </w:rPr>
  </w:style>
  <w:style w:type="character" w:customStyle="1" w:styleId="Char1">
    <w:name w:val="正文首行缩进 Char"/>
    <w:rPr>
      <w:kern w:val="2"/>
      <w:sz w:val="24"/>
    </w:rPr>
  </w:style>
  <w:style w:type="character" w:customStyle="1" w:styleId="ad">
    <w:name w:val="脚注文本 字符"/>
    <w:link w:val="ae"/>
    <w:uiPriority w:val="99"/>
    <w:rPr>
      <w:kern w:val="2"/>
      <w:sz w:val="24"/>
    </w:rPr>
  </w:style>
  <w:style w:type="character" w:styleId="af">
    <w:name w:val="annotation reference"/>
    <w:semiHidden/>
    <w:rPr>
      <w:sz w:val="21"/>
      <w:szCs w:val="21"/>
    </w:rPr>
  </w:style>
  <w:style w:type="character" w:styleId="af0">
    <w:name w:val="Hyperlink"/>
    <w:uiPriority w:val="99"/>
    <w:rPr>
      <w:color w:val="0000FF"/>
      <w:u w:val="single"/>
    </w:rPr>
  </w:style>
  <w:style w:type="character" w:customStyle="1" w:styleId="af1">
    <w:name w:val="正文首行缩进 字符"/>
    <w:link w:val="a1"/>
    <w:rPr>
      <w:kern w:val="2"/>
      <w:sz w:val="24"/>
    </w:rPr>
  </w:style>
  <w:style w:type="character" w:styleId="af2">
    <w:name w:val="endnote reference"/>
    <w:semiHidden/>
    <w:rPr>
      <w:rFonts w:ascii="Times New Roman" w:eastAsia="宋体" w:hAnsi="Times New Roman"/>
      <w:sz w:val="24"/>
      <w:szCs w:val="18"/>
      <w:vertAlign w:val="baseline"/>
    </w:rPr>
  </w:style>
  <w:style w:type="paragraph" w:styleId="a8">
    <w:name w:val="Body Text"/>
    <w:basedOn w:val="a"/>
    <w:link w:val="a7"/>
    <w:pPr>
      <w:spacing w:after="120"/>
    </w:pPr>
  </w:style>
  <w:style w:type="paragraph" w:styleId="af3">
    <w:name w:val="Balloon Text"/>
    <w:basedOn w:val="a"/>
    <w:semiHidden/>
    <w:rPr>
      <w:sz w:val="18"/>
      <w:szCs w:val="18"/>
    </w:rPr>
  </w:style>
  <w:style w:type="paragraph" w:styleId="31">
    <w:name w:val="toc 3"/>
    <w:basedOn w:val="a"/>
    <w:next w:val="a"/>
    <w:uiPriority w:val="39"/>
    <w:pPr>
      <w:tabs>
        <w:tab w:val="right" w:leader="dot" w:pos="7719"/>
      </w:tabs>
      <w:ind w:leftChars="200" w:left="480"/>
    </w:pPr>
  </w:style>
  <w:style w:type="paragraph" w:styleId="50">
    <w:name w:val="toc 5"/>
    <w:basedOn w:val="a"/>
    <w:next w:val="a"/>
    <w:uiPriority w:val="39"/>
    <w:unhideWhenUsed/>
    <w:pPr>
      <w:ind w:leftChars="800" w:left="1680"/>
    </w:pPr>
    <w:rPr>
      <w:rFonts w:ascii="等线" w:eastAsia="等线" w:hAnsi="等线"/>
      <w:sz w:val="21"/>
      <w:szCs w:val="22"/>
    </w:rPr>
  </w:style>
  <w:style w:type="paragraph" w:styleId="af4">
    <w:name w:val="Plain Text"/>
    <w:basedOn w:val="a"/>
    <w:link w:val="af5"/>
    <w:rPr>
      <w:rFonts w:ascii="宋体" w:hAnsi="Courier New" w:cs="Courier New"/>
      <w:sz w:val="21"/>
      <w:szCs w:val="21"/>
    </w:rPr>
  </w:style>
  <w:style w:type="paragraph" w:styleId="60">
    <w:name w:val="toc 6"/>
    <w:basedOn w:val="a"/>
    <w:next w:val="a"/>
    <w:uiPriority w:val="39"/>
    <w:unhideWhenUsed/>
    <w:pPr>
      <w:ind w:leftChars="1000" w:left="2100"/>
    </w:pPr>
    <w:rPr>
      <w:rFonts w:ascii="等线" w:eastAsia="等线" w:hAnsi="等线"/>
      <w:sz w:val="21"/>
      <w:szCs w:val="22"/>
    </w:rPr>
  </w:style>
  <w:style w:type="paragraph" w:styleId="41">
    <w:name w:val="toc 4"/>
    <w:basedOn w:val="a"/>
    <w:next w:val="a"/>
    <w:uiPriority w:val="39"/>
    <w:unhideWhenUsed/>
    <w:pPr>
      <w:ind w:leftChars="600" w:left="1260"/>
    </w:pPr>
    <w:rPr>
      <w:rFonts w:ascii="等线" w:eastAsia="等线" w:hAnsi="等线"/>
      <w:sz w:val="21"/>
      <w:szCs w:val="22"/>
    </w:rPr>
  </w:style>
  <w:style w:type="paragraph" w:styleId="af6">
    <w:name w:val="Document Map"/>
    <w:basedOn w:val="a"/>
    <w:semiHidden/>
    <w:pPr>
      <w:shd w:val="clear" w:color="auto" w:fill="000080"/>
    </w:pPr>
  </w:style>
  <w:style w:type="paragraph" w:customStyle="1" w:styleId="315">
    <w:name w:val="样式 标题 3条标题 + 左 行距: 1.5 倍行距"/>
    <w:basedOn w:val="3"/>
    <w:pPr>
      <w:jc w:val="left"/>
    </w:pPr>
    <w:rPr>
      <w:rFonts w:cs="宋体"/>
      <w:bCs/>
    </w:rPr>
  </w:style>
  <w:style w:type="paragraph" w:customStyle="1" w:styleId="DecimalAligned">
    <w:name w:val="Decimal Aligned"/>
    <w:basedOn w:val="a"/>
    <w:uiPriority w:val="40"/>
    <w:qFormat/>
    <w:pPr>
      <w:widowControl/>
      <w:tabs>
        <w:tab w:val="decimal" w:pos="360"/>
      </w:tabs>
      <w:spacing w:after="200" w:line="276" w:lineRule="auto"/>
      <w:jc w:val="left"/>
    </w:pPr>
    <w:rPr>
      <w:rFonts w:ascii="等线" w:eastAsia="等线" w:hAnsi="等线"/>
      <w:kern w:val="0"/>
      <w:sz w:val="22"/>
      <w:szCs w:val="22"/>
    </w:rPr>
  </w:style>
  <w:style w:type="paragraph" w:styleId="af7">
    <w:name w:val="caption"/>
    <w:basedOn w:val="a"/>
    <w:next w:val="a1"/>
    <w:qFormat/>
    <w:pPr>
      <w:spacing w:before="152" w:after="160"/>
      <w:jc w:val="center"/>
    </w:pPr>
    <w:rPr>
      <w:rFonts w:cs="Arial"/>
      <w:sz w:val="21"/>
      <w:szCs w:val="21"/>
    </w:rPr>
  </w:style>
  <w:style w:type="paragraph" w:styleId="90">
    <w:name w:val="toc 9"/>
    <w:basedOn w:val="a"/>
    <w:next w:val="a"/>
    <w:uiPriority w:val="39"/>
    <w:unhideWhenUsed/>
    <w:pPr>
      <w:ind w:leftChars="1600" w:left="3360"/>
    </w:pPr>
    <w:rPr>
      <w:rFonts w:ascii="等线" w:eastAsia="等线" w:hAnsi="等线"/>
      <w:sz w:val="21"/>
      <w:szCs w:val="22"/>
    </w:rPr>
  </w:style>
  <w:style w:type="paragraph" w:styleId="a1">
    <w:name w:val="Body Text First Indent"/>
    <w:basedOn w:val="a"/>
    <w:link w:val="af1"/>
    <w:pPr>
      <w:ind w:firstLineChars="200" w:firstLine="498"/>
    </w:pPr>
  </w:style>
  <w:style w:type="paragraph" w:styleId="70">
    <w:name w:val="toc 7"/>
    <w:basedOn w:val="a"/>
    <w:next w:val="a"/>
    <w:uiPriority w:val="39"/>
    <w:unhideWhenUsed/>
    <w:pPr>
      <w:ind w:leftChars="1200" w:left="2520"/>
    </w:pPr>
    <w:rPr>
      <w:rFonts w:ascii="等线" w:eastAsia="等线" w:hAnsi="等线"/>
      <w:sz w:val="21"/>
      <w:szCs w:val="22"/>
    </w:rPr>
  </w:style>
  <w:style w:type="paragraph" w:styleId="a0">
    <w:name w:val="Title"/>
    <w:next w:val="a1"/>
    <w:qFormat/>
    <w:pPr>
      <w:keepLines/>
      <w:pageBreakBefore/>
      <w:widowControl w:val="0"/>
      <w:spacing w:before="240" w:after="120" w:line="480" w:lineRule="auto"/>
      <w:jc w:val="center"/>
      <w:outlineLvl w:val="0"/>
    </w:pPr>
    <w:rPr>
      <w:rFonts w:eastAsia="黑体"/>
      <w:kern w:val="2"/>
      <w:sz w:val="36"/>
    </w:rPr>
  </w:style>
  <w:style w:type="paragraph" w:customStyle="1" w:styleId="af8">
    <w:name w:val="灯泡注释(打印无效)"/>
    <w:basedOn w:val="a1"/>
    <w:pPr>
      <w:snapToGrid w:val="0"/>
      <w:ind w:firstLineChars="0" w:firstLine="0"/>
    </w:pPr>
    <w:rPr>
      <w:i/>
      <w:vanish/>
      <w:color w:val="FF0000"/>
      <w:sz w:val="21"/>
      <w:szCs w:val="21"/>
    </w:rPr>
  </w:style>
  <w:style w:type="paragraph" w:styleId="af9">
    <w:name w:val="List Paragraph"/>
    <w:basedOn w:val="a"/>
    <w:qFormat/>
    <w:pPr>
      <w:ind w:firstLineChars="200" w:firstLine="420"/>
    </w:pPr>
    <w:rPr>
      <w:szCs w:val="24"/>
    </w:rPr>
  </w:style>
  <w:style w:type="paragraph" w:customStyle="1" w:styleId="TableParagraph">
    <w:name w:val="Table Paragraph"/>
    <w:basedOn w:val="a"/>
    <w:uiPriority w:val="1"/>
    <w:qFormat/>
    <w:rPr>
      <w:rFonts w:eastAsia="Times New Roman"/>
      <w:lang w:val="zh-CN" w:bidi="zh-CN"/>
    </w:rPr>
  </w:style>
  <w:style w:type="paragraph" w:styleId="20">
    <w:name w:val="Body Text Indent 2"/>
    <w:basedOn w:val="a"/>
    <w:pPr>
      <w:spacing w:after="120" w:line="480" w:lineRule="auto"/>
      <w:ind w:leftChars="200" w:left="420"/>
    </w:pPr>
  </w:style>
  <w:style w:type="paragraph" w:styleId="afa">
    <w:name w:val="annotation text"/>
    <w:basedOn w:val="a"/>
    <w:semiHidden/>
    <w:pPr>
      <w:jc w:val="left"/>
    </w:pPr>
  </w:style>
  <w:style w:type="paragraph" w:styleId="ae">
    <w:name w:val="footnote text"/>
    <w:basedOn w:val="a"/>
    <w:link w:val="ad"/>
    <w:uiPriority w:val="99"/>
    <w:pPr>
      <w:snapToGrid w:val="0"/>
      <w:jc w:val="left"/>
    </w:pPr>
  </w:style>
  <w:style w:type="paragraph" w:customStyle="1" w:styleId="a5">
    <w:name w:val="图标"/>
    <w:basedOn w:val="a1"/>
    <w:link w:val="Char"/>
    <w:qFormat/>
    <w:pPr>
      <w:ind w:firstLineChars="0" w:firstLine="0"/>
      <w:jc w:val="center"/>
    </w:pPr>
    <w:rPr>
      <w:sz w:val="21"/>
    </w:rPr>
  </w:style>
  <w:style w:type="paragraph" w:customStyle="1" w:styleId="1015">
    <w:name w:val="样式 标题 1章标题(有序号) + 段后: 0 磅 行距: 1.5 倍行距"/>
    <w:basedOn w:val="1"/>
    <w:pPr>
      <w:spacing w:after="0" w:line="360" w:lineRule="auto"/>
      <w:ind w:left="431" w:hanging="431"/>
    </w:pPr>
    <w:rPr>
      <w:rFonts w:cs="宋体"/>
      <w:bCs/>
    </w:rPr>
  </w:style>
  <w:style w:type="paragraph" w:styleId="afb">
    <w:name w:val="annotation subject"/>
    <w:basedOn w:val="afa"/>
    <w:next w:val="afa"/>
    <w:semiHidden/>
    <w:rPr>
      <w:b/>
      <w:bCs/>
    </w:rPr>
  </w:style>
  <w:style w:type="paragraph" w:styleId="afc">
    <w:name w:val="endnote text"/>
    <w:basedOn w:val="a"/>
    <w:semiHidden/>
    <w:pPr>
      <w:tabs>
        <w:tab w:val="left" w:pos="498"/>
      </w:tabs>
      <w:ind w:left="200" w:hangingChars="200" w:hanging="200"/>
    </w:pPr>
  </w:style>
  <w:style w:type="paragraph" w:customStyle="1" w:styleId="afd">
    <w:name w:val="##正文"/>
    <w:basedOn w:val="a"/>
    <w:pPr>
      <w:ind w:firstLineChars="200" w:firstLine="720"/>
    </w:pPr>
  </w:style>
  <w:style w:type="paragraph" w:customStyle="1" w:styleId="ac">
    <w:name w:val="章标题(不加入目录内)"/>
    <w:basedOn w:val="a0"/>
    <w:link w:val="Char0"/>
    <w:pPr>
      <w:outlineLvl w:val="9"/>
    </w:pPr>
  </w:style>
  <w:style w:type="paragraph" w:customStyle="1" w:styleId="afe">
    <w:name w:val="源代码"/>
    <w:basedOn w:val="a"/>
    <w:pPr>
      <w:widowControl/>
      <w:kinsoku w:val="0"/>
      <w:overflowPunct w:val="0"/>
      <w:autoSpaceDE w:val="0"/>
      <w:autoSpaceDN w:val="0"/>
      <w:adjustRightInd w:val="0"/>
      <w:snapToGrid w:val="0"/>
      <w:jc w:val="left"/>
    </w:pPr>
    <w:rPr>
      <w:rFonts w:ascii="Courier New" w:hAnsi="Courier New"/>
      <w:b/>
      <w:snapToGrid w:val="0"/>
      <w:kern w:val="0"/>
      <w:szCs w:val="24"/>
    </w:rPr>
  </w:style>
  <w:style w:type="paragraph" w:styleId="aff">
    <w:name w:val="footer"/>
    <w:basedOn w:val="a"/>
    <w:pPr>
      <w:tabs>
        <w:tab w:val="center" w:pos="4153"/>
        <w:tab w:val="right" w:pos="8306"/>
      </w:tabs>
      <w:snapToGrid w:val="0"/>
      <w:jc w:val="left"/>
    </w:pPr>
    <w:rPr>
      <w:sz w:val="18"/>
    </w:rPr>
  </w:style>
  <w:style w:type="paragraph" w:customStyle="1" w:styleId="11">
    <w:name w:val="正文首行缩进1"/>
    <w:basedOn w:val="a"/>
    <w:qFormat/>
    <w:pPr>
      <w:ind w:firstLine="498"/>
    </w:pPr>
    <w:rPr>
      <w:rFonts w:ascii="Arial Unicode MS" w:eastAsia="Arial Unicode MS" w:hAnsi="Arial Unicode MS" w:cs="Arial Unicode MS"/>
      <w:color w:val="000000"/>
      <w:szCs w:val="24"/>
      <w:u w:color="000000"/>
    </w:rPr>
  </w:style>
  <w:style w:type="paragraph" w:styleId="aff0">
    <w:name w:val="header"/>
    <w:basedOn w:val="a"/>
    <w:pPr>
      <w:pBdr>
        <w:bottom w:val="single" w:sz="6" w:space="1" w:color="auto"/>
      </w:pBdr>
      <w:tabs>
        <w:tab w:val="center" w:pos="4153"/>
        <w:tab w:val="right" w:pos="8306"/>
      </w:tabs>
      <w:snapToGrid w:val="0"/>
      <w:jc w:val="center"/>
    </w:pPr>
    <w:rPr>
      <w:sz w:val="18"/>
    </w:rPr>
  </w:style>
  <w:style w:type="paragraph" w:styleId="80">
    <w:name w:val="toc 8"/>
    <w:basedOn w:val="a"/>
    <w:next w:val="a"/>
    <w:uiPriority w:val="39"/>
    <w:unhideWhenUsed/>
    <w:pPr>
      <w:ind w:leftChars="1400" w:left="2940"/>
    </w:pPr>
    <w:rPr>
      <w:rFonts w:ascii="等线" w:eastAsia="等线" w:hAnsi="等线"/>
      <w:sz w:val="21"/>
      <w:szCs w:val="22"/>
    </w:rPr>
  </w:style>
  <w:style w:type="paragraph" w:styleId="12">
    <w:name w:val="toc 1"/>
    <w:basedOn w:val="a"/>
    <w:next w:val="a"/>
    <w:uiPriority w:val="39"/>
    <w:pPr>
      <w:tabs>
        <w:tab w:val="right" w:leader="dot" w:pos="7719"/>
      </w:tabs>
    </w:pPr>
    <w:rPr>
      <w:rFonts w:eastAsia="黑体"/>
    </w:rPr>
  </w:style>
  <w:style w:type="paragraph" w:customStyle="1" w:styleId="Style34">
    <w:name w:val="_Style 34"/>
    <w:basedOn w:val="a"/>
    <w:next w:val="a1"/>
    <w:pPr>
      <w:ind w:firstLineChars="200" w:firstLine="498"/>
    </w:pPr>
  </w:style>
  <w:style w:type="paragraph" w:customStyle="1" w:styleId="415">
    <w:name w:val="样式 标题 4款标题 + 左 行距: 1.5 倍行距"/>
    <w:basedOn w:val="4"/>
    <w:pPr>
      <w:spacing w:line="360" w:lineRule="auto"/>
      <w:jc w:val="left"/>
    </w:pPr>
    <w:rPr>
      <w:rFonts w:cs="宋体"/>
      <w:bCs/>
    </w:rPr>
  </w:style>
  <w:style w:type="paragraph" w:styleId="21">
    <w:name w:val="toc 2"/>
    <w:basedOn w:val="a"/>
    <w:next w:val="a"/>
    <w:uiPriority w:val="39"/>
    <w:pPr>
      <w:tabs>
        <w:tab w:val="right" w:leader="dot" w:pos="7719"/>
      </w:tabs>
      <w:ind w:leftChars="100" w:left="240"/>
    </w:pPr>
  </w:style>
  <w:style w:type="table" w:styleId="aff1">
    <w:name w:val="Table Grid"/>
    <w:basedOn w:val="a3"/>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81">
    <w:name w:val="Table Grid 8"/>
    <w:basedOn w:val="a3"/>
    <w:pPr>
      <w:widowControl w:val="0"/>
      <w:spacing w:line="300" w:lineRule="auto"/>
      <w:ind w:firstLineChars="200" w:firstLine="20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80" w:fill="FFFFFF"/>
      </w:tcPr>
    </w:tblStylePr>
    <w:tblStylePr w:type="lastRow">
      <w:rPr>
        <w:b/>
        <w:bCs/>
        <w:color w:val="auto"/>
      </w:rPr>
      <w:tblPr/>
      <w:tcPr>
        <w:tcBorders>
          <w:top w:val="nil"/>
          <w:left w:val="nil"/>
          <w:bottom w:val="nil"/>
          <w:right w:val="nil"/>
          <w:insideH w:val="nil"/>
          <w:insideV w:val="nil"/>
          <w:tl2br w:val="nil"/>
          <w:tr2bl w:val="nil"/>
        </w:tcBorders>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
    <w:name w:val="Light Shading Accent 1"/>
    <w:basedOn w:val="a3"/>
    <w:uiPriority w:val="60"/>
    <w:rPr>
      <w:rFonts w:ascii="等线" w:eastAsia="等线" w:hAnsi="等线"/>
      <w:color w:val="2F5496"/>
      <w:sz w:val="22"/>
      <w:szCs w:val="22"/>
    </w:rPr>
    <w:tblPr>
      <w:tblStyleRowBandSize w:val="1"/>
      <w:tblStyleColBandSize w:val="1"/>
      <w:tblBorders>
        <w:top w:val="single" w:sz="8" w:space="0" w:color="4472C4"/>
        <w:bottom w:val="single" w:sz="8" w:space="0" w:color="4472C4"/>
      </w:tblBorders>
    </w:tblPr>
    <w:tblStylePr w:type="firstRow">
      <w:pPr>
        <w:spacing w:before="0" w:after="0" w:line="240" w:lineRule="auto"/>
      </w:pPr>
      <w:rPr>
        <w:b/>
        <w:bCs/>
      </w:rPr>
      <w:tblPr/>
      <w:tcPr>
        <w:tcBorders>
          <w:top w:val="single" w:sz="8" w:space="0" w:color="4472C4"/>
          <w:left w:val="nil"/>
          <w:bottom w:val="single" w:sz="8" w:space="0" w:color="4472C4"/>
          <w:right w:val="nil"/>
          <w:insideH w:val="nil"/>
          <w:insideV w:val="nil"/>
          <w:tl2br w:val="nil"/>
          <w:tr2bl w:val="nil"/>
        </w:tcBorders>
      </w:tcPr>
    </w:tblStylePr>
    <w:tblStylePr w:type="lastRow">
      <w:pPr>
        <w:spacing w:before="0" w:after="0" w:line="240" w:lineRule="auto"/>
      </w:pPr>
      <w:rPr>
        <w:b/>
        <w:bCs/>
      </w:rPr>
      <w:tblPr/>
      <w:tcPr>
        <w:tcBorders>
          <w:top w:val="single" w:sz="8" w:space="0" w:color="4472C4"/>
          <w:left w:val="nil"/>
          <w:bottom w:val="single" w:sz="8" w:space="0" w:color="4472C4"/>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0DBF0"/>
      </w:tcPr>
    </w:tblStylePr>
    <w:tblStylePr w:type="band1Horz">
      <w:tblPr/>
      <w:tcPr>
        <w:tcBorders>
          <w:top w:val="nil"/>
          <w:left w:val="nil"/>
          <w:bottom w:val="nil"/>
          <w:right w:val="nil"/>
          <w:insideH w:val="nil"/>
          <w:insideV w:val="nil"/>
          <w:tl2br w:val="nil"/>
          <w:tr2bl w:val="nil"/>
        </w:tcBorders>
        <w:shd w:val="clear" w:color="auto" w:fill="D0DBF0"/>
      </w:tcPr>
    </w:tblStylePr>
  </w:style>
  <w:style w:type="character" w:customStyle="1" w:styleId="10">
    <w:name w:val="标题 1 字符"/>
    <w:link w:val="1"/>
    <w:rsid w:val="00C00538"/>
    <w:rPr>
      <w:rFonts w:eastAsia="黑体"/>
      <w:b/>
      <w:kern w:val="2"/>
      <w:sz w:val="36"/>
    </w:rPr>
  </w:style>
  <w:style w:type="character" w:customStyle="1" w:styleId="30">
    <w:name w:val="标题 3 字符"/>
    <w:link w:val="3"/>
    <w:rsid w:val="00C00538"/>
    <w:rPr>
      <w:rFonts w:eastAsia="黑体"/>
      <w:kern w:val="2"/>
      <w:sz w:val="28"/>
    </w:rPr>
  </w:style>
  <w:style w:type="paragraph" w:styleId="aff2">
    <w:name w:val="Normal (Web)"/>
    <w:basedOn w:val="a"/>
    <w:uiPriority w:val="99"/>
    <w:unhideWhenUsed/>
    <w:rsid w:val="001F6F14"/>
    <w:pPr>
      <w:widowControl/>
      <w:spacing w:before="100" w:beforeAutospacing="1" w:after="100" w:afterAutospacing="1"/>
      <w:jc w:val="left"/>
    </w:pPr>
    <w:rPr>
      <w:rFonts w:ascii="宋体" w:hAnsi="宋体" w:cs="宋体"/>
      <w:kern w:val="0"/>
      <w:szCs w:val="24"/>
    </w:rPr>
  </w:style>
  <w:style w:type="paragraph" w:styleId="HTML">
    <w:name w:val="HTML Preformatted"/>
    <w:basedOn w:val="a"/>
    <w:link w:val="HTML0"/>
    <w:uiPriority w:val="99"/>
    <w:semiHidden/>
    <w:unhideWhenUsed/>
    <w:rsid w:val="003321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 字符"/>
    <w:basedOn w:val="a2"/>
    <w:link w:val="HTML"/>
    <w:uiPriority w:val="99"/>
    <w:semiHidden/>
    <w:rsid w:val="003321D1"/>
    <w:rPr>
      <w:rFonts w:ascii="宋体" w:hAnsi="宋体" w:cs="宋体"/>
      <w:sz w:val="24"/>
      <w:szCs w:val="24"/>
    </w:rPr>
  </w:style>
  <w:style w:type="character" w:styleId="aff3">
    <w:name w:val="Strong"/>
    <w:basedOn w:val="a2"/>
    <w:uiPriority w:val="22"/>
    <w:qFormat/>
    <w:rsid w:val="00D37575"/>
    <w:rPr>
      <w:b/>
      <w:bCs/>
    </w:rPr>
  </w:style>
  <w:style w:type="character" w:customStyle="1" w:styleId="af5">
    <w:name w:val="纯文本 字符"/>
    <w:basedOn w:val="a2"/>
    <w:link w:val="af4"/>
    <w:rsid w:val="004D54CF"/>
    <w:rPr>
      <w:rFonts w:ascii="宋体" w:hAnsi="Courier New" w:cs="Courier New"/>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79626">
      <w:bodyDiv w:val="1"/>
      <w:marLeft w:val="0"/>
      <w:marRight w:val="0"/>
      <w:marTop w:val="0"/>
      <w:marBottom w:val="0"/>
      <w:divBdr>
        <w:top w:val="none" w:sz="0" w:space="0" w:color="auto"/>
        <w:left w:val="none" w:sz="0" w:space="0" w:color="auto"/>
        <w:bottom w:val="none" w:sz="0" w:space="0" w:color="auto"/>
        <w:right w:val="none" w:sz="0" w:space="0" w:color="auto"/>
      </w:divBdr>
    </w:div>
    <w:div w:id="80028330">
      <w:bodyDiv w:val="1"/>
      <w:marLeft w:val="0"/>
      <w:marRight w:val="0"/>
      <w:marTop w:val="0"/>
      <w:marBottom w:val="0"/>
      <w:divBdr>
        <w:top w:val="none" w:sz="0" w:space="0" w:color="auto"/>
        <w:left w:val="none" w:sz="0" w:space="0" w:color="auto"/>
        <w:bottom w:val="none" w:sz="0" w:space="0" w:color="auto"/>
        <w:right w:val="none" w:sz="0" w:space="0" w:color="auto"/>
      </w:divBdr>
    </w:div>
    <w:div w:id="91900839">
      <w:bodyDiv w:val="1"/>
      <w:marLeft w:val="0"/>
      <w:marRight w:val="0"/>
      <w:marTop w:val="0"/>
      <w:marBottom w:val="0"/>
      <w:divBdr>
        <w:top w:val="none" w:sz="0" w:space="0" w:color="auto"/>
        <w:left w:val="none" w:sz="0" w:space="0" w:color="auto"/>
        <w:bottom w:val="none" w:sz="0" w:space="0" w:color="auto"/>
        <w:right w:val="none" w:sz="0" w:space="0" w:color="auto"/>
      </w:divBdr>
    </w:div>
    <w:div w:id="98567410">
      <w:bodyDiv w:val="1"/>
      <w:marLeft w:val="0"/>
      <w:marRight w:val="0"/>
      <w:marTop w:val="0"/>
      <w:marBottom w:val="0"/>
      <w:divBdr>
        <w:top w:val="none" w:sz="0" w:space="0" w:color="auto"/>
        <w:left w:val="none" w:sz="0" w:space="0" w:color="auto"/>
        <w:bottom w:val="none" w:sz="0" w:space="0" w:color="auto"/>
        <w:right w:val="none" w:sz="0" w:space="0" w:color="auto"/>
      </w:divBdr>
    </w:div>
    <w:div w:id="115178929">
      <w:bodyDiv w:val="1"/>
      <w:marLeft w:val="0"/>
      <w:marRight w:val="0"/>
      <w:marTop w:val="0"/>
      <w:marBottom w:val="0"/>
      <w:divBdr>
        <w:top w:val="none" w:sz="0" w:space="0" w:color="auto"/>
        <w:left w:val="none" w:sz="0" w:space="0" w:color="auto"/>
        <w:bottom w:val="none" w:sz="0" w:space="0" w:color="auto"/>
        <w:right w:val="none" w:sz="0" w:space="0" w:color="auto"/>
      </w:divBdr>
    </w:div>
    <w:div w:id="139461913">
      <w:bodyDiv w:val="1"/>
      <w:marLeft w:val="0"/>
      <w:marRight w:val="0"/>
      <w:marTop w:val="0"/>
      <w:marBottom w:val="0"/>
      <w:divBdr>
        <w:top w:val="none" w:sz="0" w:space="0" w:color="auto"/>
        <w:left w:val="none" w:sz="0" w:space="0" w:color="auto"/>
        <w:bottom w:val="none" w:sz="0" w:space="0" w:color="auto"/>
        <w:right w:val="none" w:sz="0" w:space="0" w:color="auto"/>
      </w:divBdr>
    </w:div>
    <w:div w:id="153421698">
      <w:bodyDiv w:val="1"/>
      <w:marLeft w:val="0"/>
      <w:marRight w:val="0"/>
      <w:marTop w:val="0"/>
      <w:marBottom w:val="0"/>
      <w:divBdr>
        <w:top w:val="none" w:sz="0" w:space="0" w:color="auto"/>
        <w:left w:val="none" w:sz="0" w:space="0" w:color="auto"/>
        <w:bottom w:val="none" w:sz="0" w:space="0" w:color="auto"/>
        <w:right w:val="none" w:sz="0" w:space="0" w:color="auto"/>
      </w:divBdr>
    </w:div>
    <w:div w:id="178081409">
      <w:bodyDiv w:val="1"/>
      <w:marLeft w:val="0"/>
      <w:marRight w:val="0"/>
      <w:marTop w:val="0"/>
      <w:marBottom w:val="0"/>
      <w:divBdr>
        <w:top w:val="none" w:sz="0" w:space="0" w:color="auto"/>
        <w:left w:val="none" w:sz="0" w:space="0" w:color="auto"/>
        <w:bottom w:val="none" w:sz="0" w:space="0" w:color="auto"/>
        <w:right w:val="none" w:sz="0" w:space="0" w:color="auto"/>
      </w:divBdr>
    </w:div>
    <w:div w:id="179197760">
      <w:bodyDiv w:val="1"/>
      <w:marLeft w:val="0"/>
      <w:marRight w:val="0"/>
      <w:marTop w:val="0"/>
      <w:marBottom w:val="0"/>
      <w:divBdr>
        <w:top w:val="none" w:sz="0" w:space="0" w:color="auto"/>
        <w:left w:val="none" w:sz="0" w:space="0" w:color="auto"/>
        <w:bottom w:val="none" w:sz="0" w:space="0" w:color="auto"/>
        <w:right w:val="none" w:sz="0" w:space="0" w:color="auto"/>
      </w:divBdr>
    </w:div>
    <w:div w:id="190799171">
      <w:bodyDiv w:val="1"/>
      <w:marLeft w:val="0"/>
      <w:marRight w:val="0"/>
      <w:marTop w:val="0"/>
      <w:marBottom w:val="0"/>
      <w:divBdr>
        <w:top w:val="none" w:sz="0" w:space="0" w:color="auto"/>
        <w:left w:val="none" w:sz="0" w:space="0" w:color="auto"/>
        <w:bottom w:val="none" w:sz="0" w:space="0" w:color="auto"/>
        <w:right w:val="none" w:sz="0" w:space="0" w:color="auto"/>
      </w:divBdr>
    </w:div>
    <w:div w:id="191574879">
      <w:bodyDiv w:val="1"/>
      <w:marLeft w:val="0"/>
      <w:marRight w:val="0"/>
      <w:marTop w:val="0"/>
      <w:marBottom w:val="0"/>
      <w:divBdr>
        <w:top w:val="none" w:sz="0" w:space="0" w:color="auto"/>
        <w:left w:val="none" w:sz="0" w:space="0" w:color="auto"/>
        <w:bottom w:val="none" w:sz="0" w:space="0" w:color="auto"/>
        <w:right w:val="none" w:sz="0" w:space="0" w:color="auto"/>
      </w:divBdr>
    </w:div>
    <w:div w:id="274752620">
      <w:bodyDiv w:val="1"/>
      <w:marLeft w:val="0"/>
      <w:marRight w:val="0"/>
      <w:marTop w:val="0"/>
      <w:marBottom w:val="0"/>
      <w:divBdr>
        <w:top w:val="none" w:sz="0" w:space="0" w:color="auto"/>
        <w:left w:val="none" w:sz="0" w:space="0" w:color="auto"/>
        <w:bottom w:val="none" w:sz="0" w:space="0" w:color="auto"/>
        <w:right w:val="none" w:sz="0" w:space="0" w:color="auto"/>
      </w:divBdr>
    </w:div>
    <w:div w:id="281961474">
      <w:bodyDiv w:val="1"/>
      <w:marLeft w:val="0"/>
      <w:marRight w:val="0"/>
      <w:marTop w:val="0"/>
      <w:marBottom w:val="0"/>
      <w:divBdr>
        <w:top w:val="none" w:sz="0" w:space="0" w:color="auto"/>
        <w:left w:val="none" w:sz="0" w:space="0" w:color="auto"/>
        <w:bottom w:val="none" w:sz="0" w:space="0" w:color="auto"/>
        <w:right w:val="none" w:sz="0" w:space="0" w:color="auto"/>
      </w:divBdr>
    </w:div>
    <w:div w:id="315651178">
      <w:bodyDiv w:val="1"/>
      <w:marLeft w:val="0"/>
      <w:marRight w:val="0"/>
      <w:marTop w:val="0"/>
      <w:marBottom w:val="0"/>
      <w:divBdr>
        <w:top w:val="none" w:sz="0" w:space="0" w:color="auto"/>
        <w:left w:val="none" w:sz="0" w:space="0" w:color="auto"/>
        <w:bottom w:val="none" w:sz="0" w:space="0" w:color="auto"/>
        <w:right w:val="none" w:sz="0" w:space="0" w:color="auto"/>
      </w:divBdr>
    </w:div>
    <w:div w:id="334385447">
      <w:bodyDiv w:val="1"/>
      <w:marLeft w:val="0"/>
      <w:marRight w:val="0"/>
      <w:marTop w:val="0"/>
      <w:marBottom w:val="0"/>
      <w:divBdr>
        <w:top w:val="none" w:sz="0" w:space="0" w:color="auto"/>
        <w:left w:val="none" w:sz="0" w:space="0" w:color="auto"/>
        <w:bottom w:val="none" w:sz="0" w:space="0" w:color="auto"/>
        <w:right w:val="none" w:sz="0" w:space="0" w:color="auto"/>
      </w:divBdr>
    </w:div>
    <w:div w:id="352541143">
      <w:bodyDiv w:val="1"/>
      <w:marLeft w:val="0"/>
      <w:marRight w:val="0"/>
      <w:marTop w:val="0"/>
      <w:marBottom w:val="0"/>
      <w:divBdr>
        <w:top w:val="none" w:sz="0" w:space="0" w:color="auto"/>
        <w:left w:val="none" w:sz="0" w:space="0" w:color="auto"/>
        <w:bottom w:val="none" w:sz="0" w:space="0" w:color="auto"/>
        <w:right w:val="none" w:sz="0" w:space="0" w:color="auto"/>
      </w:divBdr>
    </w:div>
    <w:div w:id="401832701">
      <w:bodyDiv w:val="1"/>
      <w:marLeft w:val="0"/>
      <w:marRight w:val="0"/>
      <w:marTop w:val="0"/>
      <w:marBottom w:val="0"/>
      <w:divBdr>
        <w:top w:val="none" w:sz="0" w:space="0" w:color="auto"/>
        <w:left w:val="none" w:sz="0" w:space="0" w:color="auto"/>
        <w:bottom w:val="none" w:sz="0" w:space="0" w:color="auto"/>
        <w:right w:val="none" w:sz="0" w:space="0" w:color="auto"/>
      </w:divBdr>
    </w:div>
    <w:div w:id="414326326">
      <w:bodyDiv w:val="1"/>
      <w:marLeft w:val="0"/>
      <w:marRight w:val="0"/>
      <w:marTop w:val="0"/>
      <w:marBottom w:val="0"/>
      <w:divBdr>
        <w:top w:val="none" w:sz="0" w:space="0" w:color="auto"/>
        <w:left w:val="none" w:sz="0" w:space="0" w:color="auto"/>
        <w:bottom w:val="none" w:sz="0" w:space="0" w:color="auto"/>
        <w:right w:val="none" w:sz="0" w:space="0" w:color="auto"/>
      </w:divBdr>
    </w:div>
    <w:div w:id="420302588">
      <w:bodyDiv w:val="1"/>
      <w:marLeft w:val="0"/>
      <w:marRight w:val="0"/>
      <w:marTop w:val="0"/>
      <w:marBottom w:val="0"/>
      <w:divBdr>
        <w:top w:val="none" w:sz="0" w:space="0" w:color="auto"/>
        <w:left w:val="none" w:sz="0" w:space="0" w:color="auto"/>
        <w:bottom w:val="none" w:sz="0" w:space="0" w:color="auto"/>
        <w:right w:val="none" w:sz="0" w:space="0" w:color="auto"/>
      </w:divBdr>
      <w:divsChild>
        <w:div w:id="8333542">
          <w:marLeft w:val="0"/>
          <w:marRight w:val="0"/>
          <w:marTop w:val="0"/>
          <w:marBottom w:val="0"/>
          <w:divBdr>
            <w:top w:val="none" w:sz="0" w:space="0" w:color="auto"/>
            <w:left w:val="none" w:sz="0" w:space="0" w:color="auto"/>
            <w:bottom w:val="none" w:sz="0" w:space="0" w:color="auto"/>
            <w:right w:val="none" w:sz="0" w:space="0" w:color="auto"/>
          </w:divBdr>
        </w:div>
      </w:divsChild>
    </w:div>
    <w:div w:id="450436885">
      <w:bodyDiv w:val="1"/>
      <w:marLeft w:val="0"/>
      <w:marRight w:val="0"/>
      <w:marTop w:val="0"/>
      <w:marBottom w:val="0"/>
      <w:divBdr>
        <w:top w:val="none" w:sz="0" w:space="0" w:color="auto"/>
        <w:left w:val="none" w:sz="0" w:space="0" w:color="auto"/>
        <w:bottom w:val="none" w:sz="0" w:space="0" w:color="auto"/>
        <w:right w:val="none" w:sz="0" w:space="0" w:color="auto"/>
      </w:divBdr>
    </w:div>
    <w:div w:id="488253447">
      <w:bodyDiv w:val="1"/>
      <w:marLeft w:val="0"/>
      <w:marRight w:val="0"/>
      <w:marTop w:val="0"/>
      <w:marBottom w:val="0"/>
      <w:divBdr>
        <w:top w:val="none" w:sz="0" w:space="0" w:color="auto"/>
        <w:left w:val="none" w:sz="0" w:space="0" w:color="auto"/>
        <w:bottom w:val="none" w:sz="0" w:space="0" w:color="auto"/>
        <w:right w:val="none" w:sz="0" w:space="0" w:color="auto"/>
      </w:divBdr>
    </w:div>
    <w:div w:id="619840627">
      <w:bodyDiv w:val="1"/>
      <w:marLeft w:val="0"/>
      <w:marRight w:val="0"/>
      <w:marTop w:val="0"/>
      <w:marBottom w:val="0"/>
      <w:divBdr>
        <w:top w:val="none" w:sz="0" w:space="0" w:color="auto"/>
        <w:left w:val="none" w:sz="0" w:space="0" w:color="auto"/>
        <w:bottom w:val="none" w:sz="0" w:space="0" w:color="auto"/>
        <w:right w:val="none" w:sz="0" w:space="0" w:color="auto"/>
      </w:divBdr>
    </w:div>
    <w:div w:id="631785209">
      <w:bodyDiv w:val="1"/>
      <w:marLeft w:val="0"/>
      <w:marRight w:val="0"/>
      <w:marTop w:val="0"/>
      <w:marBottom w:val="0"/>
      <w:divBdr>
        <w:top w:val="none" w:sz="0" w:space="0" w:color="auto"/>
        <w:left w:val="none" w:sz="0" w:space="0" w:color="auto"/>
        <w:bottom w:val="none" w:sz="0" w:space="0" w:color="auto"/>
        <w:right w:val="none" w:sz="0" w:space="0" w:color="auto"/>
      </w:divBdr>
    </w:div>
    <w:div w:id="646056367">
      <w:bodyDiv w:val="1"/>
      <w:marLeft w:val="0"/>
      <w:marRight w:val="0"/>
      <w:marTop w:val="0"/>
      <w:marBottom w:val="0"/>
      <w:divBdr>
        <w:top w:val="none" w:sz="0" w:space="0" w:color="auto"/>
        <w:left w:val="none" w:sz="0" w:space="0" w:color="auto"/>
        <w:bottom w:val="none" w:sz="0" w:space="0" w:color="auto"/>
        <w:right w:val="none" w:sz="0" w:space="0" w:color="auto"/>
      </w:divBdr>
    </w:div>
    <w:div w:id="707950196">
      <w:bodyDiv w:val="1"/>
      <w:marLeft w:val="0"/>
      <w:marRight w:val="0"/>
      <w:marTop w:val="0"/>
      <w:marBottom w:val="0"/>
      <w:divBdr>
        <w:top w:val="none" w:sz="0" w:space="0" w:color="auto"/>
        <w:left w:val="none" w:sz="0" w:space="0" w:color="auto"/>
        <w:bottom w:val="none" w:sz="0" w:space="0" w:color="auto"/>
        <w:right w:val="none" w:sz="0" w:space="0" w:color="auto"/>
      </w:divBdr>
    </w:div>
    <w:div w:id="739711020">
      <w:bodyDiv w:val="1"/>
      <w:marLeft w:val="0"/>
      <w:marRight w:val="0"/>
      <w:marTop w:val="0"/>
      <w:marBottom w:val="0"/>
      <w:divBdr>
        <w:top w:val="none" w:sz="0" w:space="0" w:color="auto"/>
        <w:left w:val="none" w:sz="0" w:space="0" w:color="auto"/>
        <w:bottom w:val="none" w:sz="0" w:space="0" w:color="auto"/>
        <w:right w:val="none" w:sz="0" w:space="0" w:color="auto"/>
      </w:divBdr>
    </w:div>
    <w:div w:id="756248982">
      <w:bodyDiv w:val="1"/>
      <w:marLeft w:val="0"/>
      <w:marRight w:val="0"/>
      <w:marTop w:val="0"/>
      <w:marBottom w:val="0"/>
      <w:divBdr>
        <w:top w:val="none" w:sz="0" w:space="0" w:color="auto"/>
        <w:left w:val="none" w:sz="0" w:space="0" w:color="auto"/>
        <w:bottom w:val="none" w:sz="0" w:space="0" w:color="auto"/>
        <w:right w:val="none" w:sz="0" w:space="0" w:color="auto"/>
      </w:divBdr>
    </w:div>
    <w:div w:id="839733091">
      <w:bodyDiv w:val="1"/>
      <w:marLeft w:val="0"/>
      <w:marRight w:val="0"/>
      <w:marTop w:val="0"/>
      <w:marBottom w:val="0"/>
      <w:divBdr>
        <w:top w:val="none" w:sz="0" w:space="0" w:color="auto"/>
        <w:left w:val="none" w:sz="0" w:space="0" w:color="auto"/>
        <w:bottom w:val="none" w:sz="0" w:space="0" w:color="auto"/>
        <w:right w:val="none" w:sz="0" w:space="0" w:color="auto"/>
      </w:divBdr>
    </w:div>
    <w:div w:id="864440670">
      <w:bodyDiv w:val="1"/>
      <w:marLeft w:val="0"/>
      <w:marRight w:val="0"/>
      <w:marTop w:val="0"/>
      <w:marBottom w:val="0"/>
      <w:divBdr>
        <w:top w:val="none" w:sz="0" w:space="0" w:color="auto"/>
        <w:left w:val="none" w:sz="0" w:space="0" w:color="auto"/>
        <w:bottom w:val="none" w:sz="0" w:space="0" w:color="auto"/>
        <w:right w:val="none" w:sz="0" w:space="0" w:color="auto"/>
      </w:divBdr>
    </w:div>
    <w:div w:id="919606634">
      <w:bodyDiv w:val="1"/>
      <w:marLeft w:val="0"/>
      <w:marRight w:val="0"/>
      <w:marTop w:val="0"/>
      <w:marBottom w:val="0"/>
      <w:divBdr>
        <w:top w:val="none" w:sz="0" w:space="0" w:color="auto"/>
        <w:left w:val="none" w:sz="0" w:space="0" w:color="auto"/>
        <w:bottom w:val="none" w:sz="0" w:space="0" w:color="auto"/>
        <w:right w:val="none" w:sz="0" w:space="0" w:color="auto"/>
      </w:divBdr>
      <w:divsChild>
        <w:div w:id="327558441">
          <w:marLeft w:val="0"/>
          <w:marRight w:val="0"/>
          <w:marTop w:val="0"/>
          <w:marBottom w:val="0"/>
          <w:divBdr>
            <w:top w:val="none" w:sz="0" w:space="0" w:color="auto"/>
            <w:left w:val="none" w:sz="0" w:space="0" w:color="auto"/>
            <w:bottom w:val="none" w:sz="0" w:space="0" w:color="auto"/>
            <w:right w:val="none" w:sz="0" w:space="0" w:color="auto"/>
          </w:divBdr>
        </w:div>
      </w:divsChild>
    </w:div>
    <w:div w:id="936865774">
      <w:bodyDiv w:val="1"/>
      <w:marLeft w:val="0"/>
      <w:marRight w:val="0"/>
      <w:marTop w:val="0"/>
      <w:marBottom w:val="0"/>
      <w:divBdr>
        <w:top w:val="none" w:sz="0" w:space="0" w:color="auto"/>
        <w:left w:val="none" w:sz="0" w:space="0" w:color="auto"/>
        <w:bottom w:val="none" w:sz="0" w:space="0" w:color="auto"/>
        <w:right w:val="none" w:sz="0" w:space="0" w:color="auto"/>
      </w:divBdr>
    </w:div>
    <w:div w:id="976767002">
      <w:bodyDiv w:val="1"/>
      <w:marLeft w:val="0"/>
      <w:marRight w:val="0"/>
      <w:marTop w:val="0"/>
      <w:marBottom w:val="0"/>
      <w:divBdr>
        <w:top w:val="none" w:sz="0" w:space="0" w:color="auto"/>
        <w:left w:val="none" w:sz="0" w:space="0" w:color="auto"/>
        <w:bottom w:val="none" w:sz="0" w:space="0" w:color="auto"/>
        <w:right w:val="none" w:sz="0" w:space="0" w:color="auto"/>
      </w:divBdr>
    </w:div>
    <w:div w:id="1208102860">
      <w:bodyDiv w:val="1"/>
      <w:marLeft w:val="0"/>
      <w:marRight w:val="0"/>
      <w:marTop w:val="0"/>
      <w:marBottom w:val="0"/>
      <w:divBdr>
        <w:top w:val="none" w:sz="0" w:space="0" w:color="auto"/>
        <w:left w:val="none" w:sz="0" w:space="0" w:color="auto"/>
        <w:bottom w:val="none" w:sz="0" w:space="0" w:color="auto"/>
        <w:right w:val="none" w:sz="0" w:space="0" w:color="auto"/>
      </w:divBdr>
    </w:div>
    <w:div w:id="1229799856">
      <w:bodyDiv w:val="1"/>
      <w:marLeft w:val="0"/>
      <w:marRight w:val="0"/>
      <w:marTop w:val="0"/>
      <w:marBottom w:val="0"/>
      <w:divBdr>
        <w:top w:val="none" w:sz="0" w:space="0" w:color="auto"/>
        <w:left w:val="none" w:sz="0" w:space="0" w:color="auto"/>
        <w:bottom w:val="none" w:sz="0" w:space="0" w:color="auto"/>
        <w:right w:val="none" w:sz="0" w:space="0" w:color="auto"/>
      </w:divBdr>
    </w:div>
    <w:div w:id="1248228739">
      <w:bodyDiv w:val="1"/>
      <w:marLeft w:val="0"/>
      <w:marRight w:val="0"/>
      <w:marTop w:val="0"/>
      <w:marBottom w:val="0"/>
      <w:divBdr>
        <w:top w:val="none" w:sz="0" w:space="0" w:color="auto"/>
        <w:left w:val="none" w:sz="0" w:space="0" w:color="auto"/>
        <w:bottom w:val="none" w:sz="0" w:space="0" w:color="auto"/>
        <w:right w:val="none" w:sz="0" w:space="0" w:color="auto"/>
      </w:divBdr>
    </w:div>
    <w:div w:id="1249001173">
      <w:bodyDiv w:val="1"/>
      <w:marLeft w:val="0"/>
      <w:marRight w:val="0"/>
      <w:marTop w:val="0"/>
      <w:marBottom w:val="0"/>
      <w:divBdr>
        <w:top w:val="none" w:sz="0" w:space="0" w:color="auto"/>
        <w:left w:val="none" w:sz="0" w:space="0" w:color="auto"/>
        <w:bottom w:val="none" w:sz="0" w:space="0" w:color="auto"/>
        <w:right w:val="none" w:sz="0" w:space="0" w:color="auto"/>
      </w:divBdr>
    </w:div>
    <w:div w:id="1487818317">
      <w:bodyDiv w:val="1"/>
      <w:marLeft w:val="0"/>
      <w:marRight w:val="0"/>
      <w:marTop w:val="0"/>
      <w:marBottom w:val="0"/>
      <w:divBdr>
        <w:top w:val="none" w:sz="0" w:space="0" w:color="auto"/>
        <w:left w:val="none" w:sz="0" w:space="0" w:color="auto"/>
        <w:bottom w:val="none" w:sz="0" w:space="0" w:color="auto"/>
        <w:right w:val="none" w:sz="0" w:space="0" w:color="auto"/>
      </w:divBdr>
    </w:div>
    <w:div w:id="1574270732">
      <w:bodyDiv w:val="1"/>
      <w:marLeft w:val="0"/>
      <w:marRight w:val="0"/>
      <w:marTop w:val="0"/>
      <w:marBottom w:val="0"/>
      <w:divBdr>
        <w:top w:val="none" w:sz="0" w:space="0" w:color="auto"/>
        <w:left w:val="none" w:sz="0" w:space="0" w:color="auto"/>
        <w:bottom w:val="none" w:sz="0" w:space="0" w:color="auto"/>
        <w:right w:val="none" w:sz="0" w:space="0" w:color="auto"/>
      </w:divBdr>
    </w:div>
    <w:div w:id="1612931075">
      <w:bodyDiv w:val="1"/>
      <w:marLeft w:val="0"/>
      <w:marRight w:val="0"/>
      <w:marTop w:val="0"/>
      <w:marBottom w:val="0"/>
      <w:divBdr>
        <w:top w:val="none" w:sz="0" w:space="0" w:color="auto"/>
        <w:left w:val="none" w:sz="0" w:space="0" w:color="auto"/>
        <w:bottom w:val="none" w:sz="0" w:space="0" w:color="auto"/>
        <w:right w:val="none" w:sz="0" w:space="0" w:color="auto"/>
      </w:divBdr>
    </w:div>
    <w:div w:id="1807240706">
      <w:bodyDiv w:val="1"/>
      <w:marLeft w:val="0"/>
      <w:marRight w:val="0"/>
      <w:marTop w:val="0"/>
      <w:marBottom w:val="0"/>
      <w:divBdr>
        <w:top w:val="none" w:sz="0" w:space="0" w:color="auto"/>
        <w:left w:val="none" w:sz="0" w:space="0" w:color="auto"/>
        <w:bottom w:val="none" w:sz="0" w:space="0" w:color="auto"/>
        <w:right w:val="none" w:sz="0" w:space="0" w:color="auto"/>
      </w:divBdr>
    </w:div>
    <w:div w:id="1807358102">
      <w:bodyDiv w:val="1"/>
      <w:marLeft w:val="0"/>
      <w:marRight w:val="0"/>
      <w:marTop w:val="0"/>
      <w:marBottom w:val="0"/>
      <w:divBdr>
        <w:top w:val="none" w:sz="0" w:space="0" w:color="auto"/>
        <w:left w:val="none" w:sz="0" w:space="0" w:color="auto"/>
        <w:bottom w:val="none" w:sz="0" w:space="0" w:color="auto"/>
        <w:right w:val="none" w:sz="0" w:space="0" w:color="auto"/>
      </w:divBdr>
    </w:div>
    <w:div w:id="1952933761">
      <w:bodyDiv w:val="1"/>
      <w:marLeft w:val="0"/>
      <w:marRight w:val="0"/>
      <w:marTop w:val="0"/>
      <w:marBottom w:val="0"/>
      <w:divBdr>
        <w:top w:val="none" w:sz="0" w:space="0" w:color="auto"/>
        <w:left w:val="none" w:sz="0" w:space="0" w:color="auto"/>
        <w:bottom w:val="none" w:sz="0" w:space="0" w:color="auto"/>
        <w:right w:val="none" w:sz="0" w:space="0" w:color="auto"/>
      </w:divBdr>
    </w:div>
    <w:div w:id="1956131349">
      <w:bodyDiv w:val="1"/>
      <w:marLeft w:val="0"/>
      <w:marRight w:val="0"/>
      <w:marTop w:val="0"/>
      <w:marBottom w:val="0"/>
      <w:divBdr>
        <w:top w:val="none" w:sz="0" w:space="0" w:color="auto"/>
        <w:left w:val="none" w:sz="0" w:space="0" w:color="auto"/>
        <w:bottom w:val="none" w:sz="0" w:space="0" w:color="auto"/>
        <w:right w:val="none" w:sz="0" w:space="0" w:color="auto"/>
      </w:divBdr>
    </w:div>
    <w:div w:id="1987273453">
      <w:bodyDiv w:val="1"/>
      <w:marLeft w:val="0"/>
      <w:marRight w:val="0"/>
      <w:marTop w:val="0"/>
      <w:marBottom w:val="0"/>
      <w:divBdr>
        <w:top w:val="none" w:sz="0" w:space="0" w:color="auto"/>
        <w:left w:val="none" w:sz="0" w:space="0" w:color="auto"/>
        <w:bottom w:val="none" w:sz="0" w:space="0" w:color="auto"/>
        <w:right w:val="none" w:sz="0" w:space="0" w:color="auto"/>
      </w:divBdr>
      <w:divsChild>
        <w:div w:id="140928440">
          <w:marLeft w:val="0"/>
          <w:marRight w:val="0"/>
          <w:marTop w:val="0"/>
          <w:marBottom w:val="0"/>
          <w:divBdr>
            <w:top w:val="none" w:sz="0" w:space="0" w:color="auto"/>
            <w:left w:val="none" w:sz="0" w:space="0" w:color="auto"/>
            <w:bottom w:val="none" w:sz="0" w:space="0" w:color="auto"/>
            <w:right w:val="none" w:sz="0" w:space="0" w:color="auto"/>
          </w:divBdr>
        </w:div>
      </w:divsChild>
    </w:div>
    <w:div w:id="2006126390">
      <w:bodyDiv w:val="1"/>
      <w:marLeft w:val="0"/>
      <w:marRight w:val="0"/>
      <w:marTop w:val="0"/>
      <w:marBottom w:val="0"/>
      <w:divBdr>
        <w:top w:val="none" w:sz="0" w:space="0" w:color="auto"/>
        <w:left w:val="none" w:sz="0" w:space="0" w:color="auto"/>
        <w:bottom w:val="none" w:sz="0" w:space="0" w:color="auto"/>
        <w:right w:val="none" w:sz="0" w:space="0" w:color="auto"/>
      </w:divBdr>
    </w:div>
    <w:div w:id="2084177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header" Target="header1.xml"/><Relationship Id="rId51" Type="http://schemas.openxmlformats.org/officeDocument/2006/relationships/image" Target="media/image38.png"/><Relationship Id="rId72" Type="http://schemas.openxmlformats.org/officeDocument/2006/relationships/footer" Target="footer6.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4.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footer" Target="footer5.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Liu%20Zhiguang\&#26700;&#38754;\&#27605;&#19994;&#35770;&#25991;\&#21704;&#23572;&#28392;&#29702;&#24037;&#22823;&#23398;&#23398;&#22763;&#23398;&#20301;&#35770;&#25991;.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EFD39D-7BF1-42B6-9684-0FAFFF80F3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哈尔滨理工大学学士学位论文.dot</Template>
  <TotalTime>10537</TotalTime>
  <Pages>66</Pages>
  <Words>3661</Words>
  <Characters>20870</Characters>
  <Application>Microsoft Office Word</Application>
  <DocSecurity>0</DocSecurity>
  <PresentationFormat/>
  <Lines>173</Lines>
  <Paragraphs>48</Paragraphs>
  <Slides>0</Slides>
  <Notes>0</Notes>
  <HiddenSlides>0</HiddenSlides>
  <MMClips>0</MMClips>
  <ScaleCrop>false</ScaleCrop>
  <Company/>
  <LinksUpToDate>false</LinksUpToDate>
  <CharactersWithSpaces>24483</CharactersWithSpaces>
  <SharedDoc>false</SharedDoc>
  <HLinks>
    <vt:vector size="342" baseType="variant">
      <vt:variant>
        <vt:i4>1441855</vt:i4>
      </vt:variant>
      <vt:variant>
        <vt:i4>344</vt:i4>
      </vt:variant>
      <vt:variant>
        <vt:i4>0</vt:i4>
      </vt:variant>
      <vt:variant>
        <vt:i4>5</vt:i4>
      </vt:variant>
      <vt:variant>
        <vt:lpwstr/>
      </vt:variant>
      <vt:variant>
        <vt:lpwstr>_Toc85456958</vt:lpwstr>
      </vt:variant>
      <vt:variant>
        <vt:i4>1638463</vt:i4>
      </vt:variant>
      <vt:variant>
        <vt:i4>338</vt:i4>
      </vt:variant>
      <vt:variant>
        <vt:i4>0</vt:i4>
      </vt:variant>
      <vt:variant>
        <vt:i4>5</vt:i4>
      </vt:variant>
      <vt:variant>
        <vt:lpwstr/>
      </vt:variant>
      <vt:variant>
        <vt:lpwstr>_Toc85456957</vt:lpwstr>
      </vt:variant>
      <vt:variant>
        <vt:i4>1572927</vt:i4>
      </vt:variant>
      <vt:variant>
        <vt:i4>332</vt:i4>
      </vt:variant>
      <vt:variant>
        <vt:i4>0</vt:i4>
      </vt:variant>
      <vt:variant>
        <vt:i4>5</vt:i4>
      </vt:variant>
      <vt:variant>
        <vt:lpwstr/>
      </vt:variant>
      <vt:variant>
        <vt:lpwstr>_Toc85456956</vt:lpwstr>
      </vt:variant>
      <vt:variant>
        <vt:i4>1769535</vt:i4>
      </vt:variant>
      <vt:variant>
        <vt:i4>326</vt:i4>
      </vt:variant>
      <vt:variant>
        <vt:i4>0</vt:i4>
      </vt:variant>
      <vt:variant>
        <vt:i4>5</vt:i4>
      </vt:variant>
      <vt:variant>
        <vt:lpwstr/>
      </vt:variant>
      <vt:variant>
        <vt:lpwstr>_Toc85456955</vt:lpwstr>
      </vt:variant>
      <vt:variant>
        <vt:i4>1703999</vt:i4>
      </vt:variant>
      <vt:variant>
        <vt:i4>320</vt:i4>
      </vt:variant>
      <vt:variant>
        <vt:i4>0</vt:i4>
      </vt:variant>
      <vt:variant>
        <vt:i4>5</vt:i4>
      </vt:variant>
      <vt:variant>
        <vt:lpwstr/>
      </vt:variant>
      <vt:variant>
        <vt:lpwstr>_Toc85456954</vt:lpwstr>
      </vt:variant>
      <vt:variant>
        <vt:i4>1900607</vt:i4>
      </vt:variant>
      <vt:variant>
        <vt:i4>314</vt:i4>
      </vt:variant>
      <vt:variant>
        <vt:i4>0</vt:i4>
      </vt:variant>
      <vt:variant>
        <vt:i4>5</vt:i4>
      </vt:variant>
      <vt:variant>
        <vt:lpwstr/>
      </vt:variant>
      <vt:variant>
        <vt:lpwstr>_Toc85456953</vt:lpwstr>
      </vt:variant>
      <vt:variant>
        <vt:i4>1835071</vt:i4>
      </vt:variant>
      <vt:variant>
        <vt:i4>308</vt:i4>
      </vt:variant>
      <vt:variant>
        <vt:i4>0</vt:i4>
      </vt:variant>
      <vt:variant>
        <vt:i4>5</vt:i4>
      </vt:variant>
      <vt:variant>
        <vt:lpwstr/>
      </vt:variant>
      <vt:variant>
        <vt:lpwstr>_Toc85456952</vt:lpwstr>
      </vt:variant>
      <vt:variant>
        <vt:i4>2031679</vt:i4>
      </vt:variant>
      <vt:variant>
        <vt:i4>302</vt:i4>
      </vt:variant>
      <vt:variant>
        <vt:i4>0</vt:i4>
      </vt:variant>
      <vt:variant>
        <vt:i4>5</vt:i4>
      </vt:variant>
      <vt:variant>
        <vt:lpwstr/>
      </vt:variant>
      <vt:variant>
        <vt:lpwstr>_Toc85456951</vt:lpwstr>
      </vt:variant>
      <vt:variant>
        <vt:i4>1966143</vt:i4>
      </vt:variant>
      <vt:variant>
        <vt:i4>296</vt:i4>
      </vt:variant>
      <vt:variant>
        <vt:i4>0</vt:i4>
      </vt:variant>
      <vt:variant>
        <vt:i4>5</vt:i4>
      </vt:variant>
      <vt:variant>
        <vt:lpwstr/>
      </vt:variant>
      <vt:variant>
        <vt:lpwstr>_Toc85456950</vt:lpwstr>
      </vt:variant>
      <vt:variant>
        <vt:i4>1507390</vt:i4>
      </vt:variant>
      <vt:variant>
        <vt:i4>290</vt:i4>
      </vt:variant>
      <vt:variant>
        <vt:i4>0</vt:i4>
      </vt:variant>
      <vt:variant>
        <vt:i4>5</vt:i4>
      </vt:variant>
      <vt:variant>
        <vt:lpwstr/>
      </vt:variant>
      <vt:variant>
        <vt:lpwstr>_Toc85456949</vt:lpwstr>
      </vt:variant>
      <vt:variant>
        <vt:i4>1441854</vt:i4>
      </vt:variant>
      <vt:variant>
        <vt:i4>284</vt:i4>
      </vt:variant>
      <vt:variant>
        <vt:i4>0</vt:i4>
      </vt:variant>
      <vt:variant>
        <vt:i4>5</vt:i4>
      </vt:variant>
      <vt:variant>
        <vt:lpwstr/>
      </vt:variant>
      <vt:variant>
        <vt:lpwstr>_Toc85456948</vt:lpwstr>
      </vt:variant>
      <vt:variant>
        <vt:i4>1638462</vt:i4>
      </vt:variant>
      <vt:variant>
        <vt:i4>278</vt:i4>
      </vt:variant>
      <vt:variant>
        <vt:i4>0</vt:i4>
      </vt:variant>
      <vt:variant>
        <vt:i4>5</vt:i4>
      </vt:variant>
      <vt:variant>
        <vt:lpwstr/>
      </vt:variant>
      <vt:variant>
        <vt:lpwstr>_Toc85456947</vt:lpwstr>
      </vt:variant>
      <vt:variant>
        <vt:i4>1572926</vt:i4>
      </vt:variant>
      <vt:variant>
        <vt:i4>272</vt:i4>
      </vt:variant>
      <vt:variant>
        <vt:i4>0</vt:i4>
      </vt:variant>
      <vt:variant>
        <vt:i4>5</vt:i4>
      </vt:variant>
      <vt:variant>
        <vt:lpwstr/>
      </vt:variant>
      <vt:variant>
        <vt:lpwstr>_Toc85456946</vt:lpwstr>
      </vt:variant>
      <vt:variant>
        <vt:i4>1769534</vt:i4>
      </vt:variant>
      <vt:variant>
        <vt:i4>266</vt:i4>
      </vt:variant>
      <vt:variant>
        <vt:i4>0</vt:i4>
      </vt:variant>
      <vt:variant>
        <vt:i4>5</vt:i4>
      </vt:variant>
      <vt:variant>
        <vt:lpwstr/>
      </vt:variant>
      <vt:variant>
        <vt:lpwstr>_Toc85456945</vt:lpwstr>
      </vt:variant>
      <vt:variant>
        <vt:i4>1703998</vt:i4>
      </vt:variant>
      <vt:variant>
        <vt:i4>260</vt:i4>
      </vt:variant>
      <vt:variant>
        <vt:i4>0</vt:i4>
      </vt:variant>
      <vt:variant>
        <vt:i4>5</vt:i4>
      </vt:variant>
      <vt:variant>
        <vt:lpwstr/>
      </vt:variant>
      <vt:variant>
        <vt:lpwstr>_Toc85456944</vt:lpwstr>
      </vt:variant>
      <vt:variant>
        <vt:i4>1900606</vt:i4>
      </vt:variant>
      <vt:variant>
        <vt:i4>254</vt:i4>
      </vt:variant>
      <vt:variant>
        <vt:i4>0</vt:i4>
      </vt:variant>
      <vt:variant>
        <vt:i4>5</vt:i4>
      </vt:variant>
      <vt:variant>
        <vt:lpwstr/>
      </vt:variant>
      <vt:variant>
        <vt:lpwstr>_Toc85456943</vt:lpwstr>
      </vt:variant>
      <vt:variant>
        <vt:i4>1835070</vt:i4>
      </vt:variant>
      <vt:variant>
        <vt:i4>248</vt:i4>
      </vt:variant>
      <vt:variant>
        <vt:i4>0</vt:i4>
      </vt:variant>
      <vt:variant>
        <vt:i4>5</vt:i4>
      </vt:variant>
      <vt:variant>
        <vt:lpwstr/>
      </vt:variant>
      <vt:variant>
        <vt:lpwstr>_Toc85456942</vt:lpwstr>
      </vt:variant>
      <vt:variant>
        <vt:i4>2031678</vt:i4>
      </vt:variant>
      <vt:variant>
        <vt:i4>242</vt:i4>
      </vt:variant>
      <vt:variant>
        <vt:i4>0</vt:i4>
      </vt:variant>
      <vt:variant>
        <vt:i4>5</vt:i4>
      </vt:variant>
      <vt:variant>
        <vt:lpwstr/>
      </vt:variant>
      <vt:variant>
        <vt:lpwstr>_Toc85456941</vt:lpwstr>
      </vt:variant>
      <vt:variant>
        <vt:i4>1966142</vt:i4>
      </vt:variant>
      <vt:variant>
        <vt:i4>236</vt:i4>
      </vt:variant>
      <vt:variant>
        <vt:i4>0</vt:i4>
      </vt:variant>
      <vt:variant>
        <vt:i4>5</vt:i4>
      </vt:variant>
      <vt:variant>
        <vt:lpwstr/>
      </vt:variant>
      <vt:variant>
        <vt:lpwstr>_Toc85456940</vt:lpwstr>
      </vt:variant>
      <vt:variant>
        <vt:i4>1507385</vt:i4>
      </vt:variant>
      <vt:variant>
        <vt:i4>230</vt:i4>
      </vt:variant>
      <vt:variant>
        <vt:i4>0</vt:i4>
      </vt:variant>
      <vt:variant>
        <vt:i4>5</vt:i4>
      </vt:variant>
      <vt:variant>
        <vt:lpwstr/>
      </vt:variant>
      <vt:variant>
        <vt:lpwstr>_Toc85456939</vt:lpwstr>
      </vt:variant>
      <vt:variant>
        <vt:i4>1441849</vt:i4>
      </vt:variant>
      <vt:variant>
        <vt:i4>224</vt:i4>
      </vt:variant>
      <vt:variant>
        <vt:i4>0</vt:i4>
      </vt:variant>
      <vt:variant>
        <vt:i4>5</vt:i4>
      </vt:variant>
      <vt:variant>
        <vt:lpwstr/>
      </vt:variant>
      <vt:variant>
        <vt:lpwstr>_Toc85456938</vt:lpwstr>
      </vt:variant>
      <vt:variant>
        <vt:i4>1638457</vt:i4>
      </vt:variant>
      <vt:variant>
        <vt:i4>218</vt:i4>
      </vt:variant>
      <vt:variant>
        <vt:i4>0</vt:i4>
      </vt:variant>
      <vt:variant>
        <vt:i4>5</vt:i4>
      </vt:variant>
      <vt:variant>
        <vt:lpwstr/>
      </vt:variant>
      <vt:variant>
        <vt:lpwstr>_Toc85456937</vt:lpwstr>
      </vt:variant>
      <vt:variant>
        <vt:i4>1572921</vt:i4>
      </vt:variant>
      <vt:variant>
        <vt:i4>212</vt:i4>
      </vt:variant>
      <vt:variant>
        <vt:i4>0</vt:i4>
      </vt:variant>
      <vt:variant>
        <vt:i4>5</vt:i4>
      </vt:variant>
      <vt:variant>
        <vt:lpwstr/>
      </vt:variant>
      <vt:variant>
        <vt:lpwstr>_Toc85456936</vt:lpwstr>
      </vt:variant>
      <vt:variant>
        <vt:i4>1769529</vt:i4>
      </vt:variant>
      <vt:variant>
        <vt:i4>206</vt:i4>
      </vt:variant>
      <vt:variant>
        <vt:i4>0</vt:i4>
      </vt:variant>
      <vt:variant>
        <vt:i4>5</vt:i4>
      </vt:variant>
      <vt:variant>
        <vt:lpwstr/>
      </vt:variant>
      <vt:variant>
        <vt:lpwstr>_Toc85456935</vt:lpwstr>
      </vt:variant>
      <vt:variant>
        <vt:i4>1703993</vt:i4>
      </vt:variant>
      <vt:variant>
        <vt:i4>200</vt:i4>
      </vt:variant>
      <vt:variant>
        <vt:i4>0</vt:i4>
      </vt:variant>
      <vt:variant>
        <vt:i4>5</vt:i4>
      </vt:variant>
      <vt:variant>
        <vt:lpwstr/>
      </vt:variant>
      <vt:variant>
        <vt:lpwstr>_Toc85456934</vt:lpwstr>
      </vt:variant>
      <vt:variant>
        <vt:i4>1900601</vt:i4>
      </vt:variant>
      <vt:variant>
        <vt:i4>194</vt:i4>
      </vt:variant>
      <vt:variant>
        <vt:i4>0</vt:i4>
      </vt:variant>
      <vt:variant>
        <vt:i4>5</vt:i4>
      </vt:variant>
      <vt:variant>
        <vt:lpwstr/>
      </vt:variant>
      <vt:variant>
        <vt:lpwstr>_Toc85456933</vt:lpwstr>
      </vt:variant>
      <vt:variant>
        <vt:i4>1835065</vt:i4>
      </vt:variant>
      <vt:variant>
        <vt:i4>188</vt:i4>
      </vt:variant>
      <vt:variant>
        <vt:i4>0</vt:i4>
      </vt:variant>
      <vt:variant>
        <vt:i4>5</vt:i4>
      </vt:variant>
      <vt:variant>
        <vt:lpwstr/>
      </vt:variant>
      <vt:variant>
        <vt:lpwstr>_Toc85456932</vt:lpwstr>
      </vt:variant>
      <vt:variant>
        <vt:i4>2031673</vt:i4>
      </vt:variant>
      <vt:variant>
        <vt:i4>182</vt:i4>
      </vt:variant>
      <vt:variant>
        <vt:i4>0</vt:i4>
      </vt:variant>
      <vt:variant>
        <vt:i4>5</vt:i4>
      </vt:variant>
      <vt:variant>
        <vt:lpwstr/>
      </vt:variant>
      <vt:variant>
        <vt:lpwstr>_Toc85456931</vt:lpwstr>
      </vt:variant>
      <vt:variant>
        <vt:i4>1966137</vt:i4>
      </vt:variant>
      <vt:variant>
        <vt:i4>176</vt:i4>
      </vt:variant>
      <vt:variant>
        <vt:i4>0</vt:i4>
      </vt:variant>
      <vt:variant>
        <vt:i4>5</vt:i4>
      </vt:variant>
      <vt:variant>
        <vt:lpwstr/>
      </vt:variant>
      <vt:variant>
        <vt:lpwstr>_Toc85456930</vt:lpwstr>
      </vt:variant>
      <vt:variant>
        <vt:i4>1507384</vt:i4>
      </vt:variant>
      <vt:variant>
        <vt:i4>170</vt:i4>
      </vt:variant>
      <vt:variant>
        <vt:i4>0</vt:i4>
      </vt:variant>
      <vt:variant>
        <vt:i4>5</vt:i4>
      </vt:variant>
      <vt:variant>
        <vt:lpwstr/>
      </vt:variant>
      <vt:variant>
        <vt:lpwstr>_Toc85456929</vt:lpwstr>
      </vt:variant>
      <vt:variant>
        <vt:i4>1441848</vt:i4>
      </vt:variant>
      <vt:variant>
        <vt:i4>164</vt:i4>
      </vt:variant>
      <vt:variant>
        <vt:i4>0</vt:i4>
      </vt:variant>
      <vt:variant>
        <vt:i4>5</vt:i4>
      </vt:variant>
      <vt:variant>
        <vt:lpwstr/>
      </vt:variant>
      <vt:variant>
        <vt:lpwstr>_Toc85456928</vt:lpwstr>
      </vt:variant>
      <vt:variant>
        <vt:i4>1638456</vt:i4>
      </vt:variant>
      <vt:variant>
        <vt:i4>158</vt:i4>
      </vt:variant>
      <vt:variant>
        <vt:i4>0</vt:i4>
      </vt:variant>
      <vt:variant>
        <vt:i4>5</vt:i4>
      </vt:variant>
      <vt:variant>
        <vt:lpwstr/>
      </vt:variant>
      <vt:variant>
        <vt:lpwstr>_Toc85456927</vt:lpwstr>
      </vt:variant>
      <vt:variant>
        <vt:i4>1572920</vt:i4>
      </vt:variant>
      <vt:variant>
        <vt:i4>152</vt:i4>
      </vt:variant>
      <vt:variant>
        <vt:i4>0</vt:i4>
      </vt:variant>
      <vt:variant>
        <vt:i4>5</vt:i4>
      </vt:variant>
      <vt:variant>
        <vt:lpwstr/>
      </vt:variant>
      <vt:variant>
        <vt:lpwstr>_Toc85456926</vt:lpwstr>
      </vt:variant>
      <vt:variant>
        <vt:i4>1769528</vt:i4>
      </vt:variant>
      <vt:variant>
        <vt:i4>146</vt:i4>
      </vt:variant>
      <vt:variant>
        <vt:i4>0</vt:i4>
      </vt:variant>
      <vt:variant>
        <vt:i4>5</vt:i4>
      </vt:variant>
      <vt:variant>
        <vt:lpwstr/>
      </vt:variant>
      <vt:variant>
        <vt:lpwstr>_Toc85456925</vt:lpwstr>
      </vt:variant>
      <vt:variant>
        <vt:i4>1703992</vt:i4>
      </vt:variant>
      <vt:variant>
        <vt:i4>140</vt:i4>
      </vt:variant>
      <vt:variant>
        <vt:i4>0</vt:i4>
      </vt:variant>
      <vt:variant>
        <vt:i4>5</vt:i4>
      </vt:variant>
      <vt:variant>
        <vt:lpwstr/>
      </vt:variant>
      <vt:variant>
        <vt:lpwstr>_Toc85456924</vt:lpwstr>
      </vt:variant>
      <vt:variant>
        <vt:i4>1900600</vt:i4>
      </vt:variant>
      <vt:variant>
        <vt:i4>134</vt:i4>
      </vt:variant>
      <vt:variant>
        <vt:i4>0</vt:i4>
      </vt:variant>
      <vt:variant>
        <vt:i4>5</vt:i4>
      </vt:variant>
      <vt:variant>
        <vt:lpwstr/>
      </vt:variant>
      <vt:variant>
        <vt:lpwstr>_Toc85456923</vt:lpwstr>
      </vt:variant>
      <vt:variant>
        <vt:i4>1835064</vt:i4>
      </vt:variant>
      <vt:variant>
        <vt:i4>128</vt:i4>
      </vt:variant>
      <vt:variant>
        <vt:i4>0</vt:i4>
      </vt:variant>
      <vt:variant>
        <vt:i4>5</vt:i4>
      </vt:variant>
      <vt:variant>
        <vt:lpwstr/>
      </vt:variant>
      <vt:variant>
        <vt:lpwstr>_Toc85456922</vt:lpwstr>
      </vt:variant>
      <vt:variant>
        <vt:i4>2031672</vt:i4>
      </vt:variant>
      <vt:variant>
        <vt:i4>122</vt:i4>
      </vt:variant>
      <vt:variant>
        <vt:i4>0</vt:i4>
      </vt:variant>
      <vt:variant>
        <vt:i4>5</vt:i4>
      </vt:variant>
      <vt:variant>
        <vt:lpwstr/>
      </vt:variant>
      <vt:variant>
        <vt:lpwstr>_Toc85456921</vt:lpwstr>
      </vt:variant>
      <vt:variant>
        <vt:i4>1966136</vt:i4>
      </vt:variant>
      <vt:variant>
        <vt:i4>116</vt:i4>
      </vt:variant>
      <vt:variant>
        <vt:i4>0</vt:i4>
      </vt:variant>
      <vt:variant>
        <vt:i4>5</vt:i4>
      </vt:variant>
      <vt:variant>
        <vt:lpwstr/>
      </vt:variant>
      <vt:variant>
        <vt:lpwstr>_Toc85456920</vt:lpwstr>
      </vt:variant>
      <vt:variant>
        <vt:i4>1507387</vt:i4>
      </vt:variant>
      <vt:variant>
        <vt:i4>110</vt:i4>
      </vt:variant>
      <vt:variant>
        <vt:i4>0</vt:i4>
      </vt:variant>
      <vt:variant>
        <vt:i4>5</vt:i4>
      </vt:variant>
      <vt:variant>
        <vt:lpwstr/>
      </vt:variant>
      <vt:variant>
        <vt:lpwstr>_Toc85456919</vt:lpwstr>
      </vt:variant>
      <vt:variant>
        <vt:i4>1441851</vt:i4>
      </vt:variant>
      <vt:variant>
        <vt:i4>104</vt:i4>
      </vt:variant>
      <vt:variant>
        <vt:i4>0</vt:i4>
      </vt:variant>
      <vt:variant>
        <vt:i4>5</vt:i4>
      </vt:variant>
      <vt:variant>
        <vt:lpwstr/>
      </vt:variant>
      <vt:variant>
        <vt:lpwstr>_Toc85456918</vt:lpwstr>
      </vt:variant>
      <vt:variant>
        <vt:i4>1638459</vt:i4>
      </vt:variant>
      <vt:variant>
        <vt:i4>98</vt:i4>
      </vt:variant>
      <vt:variant>
        <vt:i4>0</vt:i4>
      </vt:variant>
      <vt:variant>
        <vt:i4>5</vt:i4>
      </vt:variant>
      <vt:variant>
        <vt:lpwstr/>
      </vt:variant>
      <vt:variant>
        <vt:lpwstr>_Toc85456917</vt:lpwstr>
      </vt:variant>
      <vt:variant>
        <vt:i4>1572923</vt:i4>
      </vt:variant>
      <vt:variant>
        <vt:i4>92</vt:i4>
      </vt:variant>
      <vt:variant>
        <vt:i4>0</vt:i4>
      </vt:variant>
      <vt:variant>
        <vt:i4>5</vt:i4>
      </vt:variant>
      <vt:variant>
        <vt:lpwstr/>
      </vt:variant>
      <vt:variant>
        <vt:lpwstr>_Toc85456916</vt:lpwstr>
      </vt:variant>
      <vt:variant>
        <vt:i4>1769531</vt:i4>
      </vt:variant>
      <vt:variant>
        <vt:i4>86</vt:i4>
      </vt:variant>
      <vt:variant>
        <vt:i4>0</vt:i4>
      </vt:variant>
      <vt:variant>
        <vt:i4>5</vt:i4>
      </vt:variant>
      <vt:variant>
        <vt:lpwstr/>
      </vt:variant>
      <vt:variant>
        <vt:lpwstr>_Toc85456915</vt:lpwstr>
      </vt:variant>
      <vt:variant>
        <vt:i4>1703995</vt:i4>
      </vt:variant>
      <vt:variant>
        <vt:i4>80</vt:i4>
      </vt:variant>
      <vt:variant>
        <vt:i4>0</vt:i4>
      </vt:variant>
      <vt:variant>
        <vt:i4>5</vt:i4>
      </vt:variant>
      <vt:variant>
        <vt:lpwstr/>
      </vt:variant>
      <vt:variant>
        <vt:lpwstr>_Toc85456914</vt:lpwstr>
      </vt:variant>
      <vt:variant>
        <vt:i4>1900603</vt:i4>
      </vt:variant>
      <vt:variant>
        <vt:i4>74</vt:i4>
      </vt:variant>
      <vt:variant>
        <vt:i4>0</vt:i4>
      </vt:variant>
      <vt:variant>
        <vt:i4>5</vt:i4>
      </vt:variant>
      <vt:variant>
        <vt:lpwstr/>
      </vt:variant>
      <vt:variant>
        <vt:lpwstr>_Toc85456913</vt:lpwstr>
      </vt:variant>
      <vt:variant>
        <vt:i4>1835067</vt:i4>
      </vt:variant>
      <vt:variant>
        <vt:i4>68</vt:i4>
      </vt:variant>
      <vt:variant>
        <vt:i4>0</vt:i4>
      </vt:variant>
      <vt:variant>
        <vt:i4>5</vt:i4>
      </vt:variant>
      <vt:variant>
        <vt:lpwstr/>
      </vt:variant>
      <vt:variant>
        <vt:lpwstr>_Toc85456912</vt:lpwstr>
      </vt:variant>
      <vt:variant>
        <vt:i4>2031675</vt:i4>
      </vt:variant>
      <vt:variant>
        <vt:i4>62</vt:i4>
      </vt:variant>
      <vt:variant>
        <vt:i4>0</vt:i4>
      </vt:variant>
      <vt:variant>
        <vt:i4>5</vt:i4>
      </vt:variant>
      <vt:variant>
        <vt:lpwstr/>
      </vt:variant>
      <vt:variant>
        <vt:lpwstr>_Toc85456911</vt:lpwstr>
      </vt:variant>
      <vt:variant>
        <vt:i4>1966139</vt:i4>
      </vt:variant>
      <vt:variant>
        <vt:i4>56</vt:i4>
      </vt:variant>
      <vt:variant>
        <vt:i4>0</vt:i4>
      </vt:variant>
      <vt:variant>
        <vt:i4>5</vt:i4>
      </vt:variant>
      <vt:variant>
        <vt:lpwstr/>
      </vt:variant>
      <vt:variant>
        <vt:lpwstr>_Toc85456910</vt:lpwstr>
      </vt:variant>
      <vt:variant>
        <vt:i4>1507386</vt:i4>
      </vt:variant>
      <vt:variant>
        <vt:i4>50</vt:i4>
      </vt:variant>
      <vt:variant>
        <vt:i4>0</vt:i4>
      </vt:variant>
      <vt:variant>
        <vt:i4>5</vt:i4>
      </vt:variant>
      <vt:variant>
        <vt:lpwstr/>
      </vt:variant>
      <vt:variant>
        <vt:lpwstr>_Toc85456909</vt:lpwstr>
      </vt:variant>
      <vt:variant>
        <vt:i4>1441850</vt:i4>
      </vt:variant>
      <vt:variant>
        <vt:i4>44</vt:i4>
      </vt:variant>
      <vt:variant>
        <vt:i4>0</vt:i4>
      </vt:variant>
      <vt:variant>
        <vt:i4>5</vt:i4>
      </vt:variant>
      <vt:variant>
        <vt:lpwstr/>
      </vt:variant>
      <vt:variant>
        <vt:lpwstr>_Toc85456908</vt:lpwstr>
      </vt:variant>
      <vt:variant>
        <vt:i4>1638458</vt:i4>
      </vt:variant>
      <vt:variant>
        <vt:i4>38</vt:i4>
      </vt:variant>
      <vt:variant>
        <vt:i4>0</vt:i4>
      </vt:variant>
      <vt:variant>
        <vt:i4>5</vt:i4>
      </vt:variant>
      <vt:variant>
        <vt:lpwstr/>
      </vt:variant>
      <vt:variant>
        <vt:lpwstr>_Toc85456907</vt:lpwstr>
      </vt:variant>
      <vt:variant>
        <vt:i4>1572922</vt:i4>
      </vt:variant>
      <vt:variant>
        <vt:i4>32</vt:i4>
      </vt:variant>
      <vt:variant>
        <vt:i4>0</vt:i4>
      </vt:variant>
      <vt:variant>
        <vt:i4>5</vt:i4>
      </vt:variant>
      <vt:variant>
        <vt:lpwstr/>
      </vt:variant>
      <vt:variant>
        <vt:lpwstr>_Toc85456906</vt:lpwstr>
      </vt:variant>
      <vt:variant>
        <vt:i4>1769530</vt:i4>
      </vt:variant>
      <vt:variant>
        <vt:i4>26</vt:i4>
      </vt:variant>
      <vt:variant>
        <vt:i4>0</vt:i4>
      </vt:variant>
      <vt:variant>
        <vt:i4>5</vt:i4>
      </vt:variant>
      <vt:variant>
        <vt:lpwstr/>
      </vt:variant>
      <vt:variant>
        <vt:lpwstr>_Toc85456905</vt:lpwstr>
      </vt:variant>
      <vt:variant>
        <vt:i4>1703994</vt:i4>
      </vt:variant>
      <vt:variant>
        <vt:i4>20</vt:i4>
      </vt:variant>
      <vt:variant>
        <vt:i4>0</vt:i4>
      </vt:variant>
      <vt:variant>
        <vt:i4>5</vt:i4>
      </vt:variant>
      <vt:variant>
        <vt:lpwstr/>
      </vt:variant>
      <vt:variant>
        <vt:lpwstr>_Toc85456904</vt:lpwstr>
      </vt:variant>
      <vt:variant>
        <vt:i4>1900602</vt:i4>
      </vt:variant>
      <vt:variant>
        <vt:i4>14</vt:i4>
      </vt:variant>
      <vt:variant>
        <vt:i4>0</vt:i4>
      </vt:variant>
      <vt:variant>
        <vt:i4>5</vt:i4>
      </vt:variant>
      <vt:variant>
        <vt:lpwstr/>
      </vt:variant>
      <vt:variant>
        <vt:lpwstr>_Toc85456903</vt:lpwstr>
      </vt:variant>
      <vt:variant>
        <vt:i4>1835066</vt:i4>
      </vt:variant>
      <vt:variant>
        <vt:i4>8</vt:i4>
      </vt:variant>
      <vt:variant>
        <vt:i4>0</vt:i4>
      </vt:variant>
      <vt:variant>
        <vt:i4>5</vt:i4>
      </vt:variant>
      <vt:variant>
        <vt:lpwstr/>
      </vt:variant>
      <vt:variant>
        <vt:lpwstr>_Toc85456902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lenovo</cp:lastModifiedBy>
  <cp:revision>150</cp:revision>
  <dcterms:created xsi:type="dcterms:W3CDTF">2022-03-04T04:34:00Z</dcterms:created>
  <dcterms:modified xsi:type="dcterms:W3CDTF">2022-05-02T12:18:00Z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